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381DA4" w14:textId="77777777" w:rsidR="00410926" w:rsidRPr="00F93EB7" w:rsidRDefault="00410926" w:rsidP="003534DF">
      <w:pPr>
        <w:spacing w:beforeLines="30" w:before="72" w:afterLines="30" w:after="72"/>
        <w:jc w:val="center"/>
      </w:pPr>
      <w:r w:rsidRPr="00F93EB7">
        <w:t>TRƯỜNG ĐẠI HỌC TRÀ VINH</w:t>
      </w:r>
    </w:p>
    <w:p w14:paraId="2AD5FCB6" w14:textId="77777777" w:rsidR="003B13A1" w:rsidRPr="00F93EB7" w:rsidRDefault="001017AF" w:rsidP="003534DF">
      <w:pPr>
        <w:spacing w:beforeLines="30" w:before="72" w:afterLines="30" w:after="72"/>
        <w:jc w:val="center"/>
      </w:pPr>
      <w:r>
        <w:t>TRƯỜNG</w:t>
      </w:r>
      <w:r w:rsidR="003B13A1" w:rsidRPr="00F93EB7">
        <w:t xml:space="preserve"> KỸ THUẬT VÀ CÔNG NGHỆ</w:t>
      </w:r>
    </w:p>
    <w:p w14:paraId="6E4CADAD" w14:textId="77777777" w:rsidR="00410926" w:rsidRPr="00F93EB7" w:rsidRDefault="001017AF" w:rsidP="003534DF">
      <w:pPr>
        <w:spacing w:beforeLines="30" w:before="72" w:afterLines="30" w:after="72"/>
        <w:jc w:val="center"/>
        <w:rPr>
          <w:b/>
        </w:rPr>
      </w:pPr>
      <w:r>
        <w:rPr>
          <w:b/>
        </w:rPr>
        <w:t>KHOA</w:t>
      </w:r>
      <w:r w:rsidR="00410926" w:rsidRPr="00F93EB7">
        <w:rPr>
          <w:b/>
        </w:rPr>
        <w:t xml:space="preserve"> </w:t>
      </w:r>
      <w:r w:rsidR="008C4DDB" w:rsidRPr="00F93EB7">
        <w:rPr>
          <w:b/>
        </w:rPr>
        <w:t>CÔNG NGHỆ THÔNG TIN</w:t>
      </w:r>
    </w:p>
    <w:p w14:paraId="0EAFC4B4" w14:textId="77777777" w:rsidR="00410926" w:rsidRPr="00F93EB7" w:rsidRDefault="00410926" w:rsidP="003534DF">
      <w:pPr>
        <w:spacing w:beforeLines="30" w:before="72" w:afterLines="30" w:after="72"/>
        <w:jc w:val="center"/>
        <w:rPr>
          <w:b/>
        </w:rPr>
      </w:pPr>
      <w:r w:rsidRPr="00F93EB7">
        <w:rPr>
          <w:b/>
        </w:rPr>
        <w:t>----------</w:t>
      </w:r>
      <w:r w:rsidRPr="00F93EB7">
        <w:rPr>
          <w:b/>
        </w:rPr>
        <w:sym w:font="Wingdings" w:char="F026"/>
      </w:r>
      <w:r w:rsidRPr="00F93EB7">
        <w:rPr>
          <w:b/>
        </w:rPr>
        <w:t>-----------</w:t>
      </w:r>
    </w:p>
    <w:p w14:paraId="0819F4CD" w14:textId="77777777" w:rsidR="00410926" w:rsidRPr="00F93EB7" w:rsidRDefault="00410926" w:rsidP="003534DF">
      <w:pPr>
        <w:spacing w:beforeLines="30" w:before="72" w:afterLines="30" w:after="72"/>
        <w:jc w:val="center"/>
        <w:rPr>
          <w:b/>
        </w:rPr>
      </w:pPr>
    </w:p>
    <w:p w14:paraId="66D113EB" w14:textId="77777777" w:rsidR="00410926" w:rsidRPr="00F93EB7" w:rsidRDefault="00410926" w:rsidP="003534DF">
      <w:pPr>
        <w:spacing w:beforeLines="30" w:before="72" w:afterLines="30" w:after="72"/>
        <w:jc w:val="center"/>
        <w:rPr>
          <w:b/>
        </w:rPr>
      </w:pPr>
    </w:p>
    <w:p w14:paraId="7DF60817" w14:textId="77777777" w:rsidR="00410926" w:rsidRPr="00F93EB7" w:rsidRDefault="00F6260D" w:rsidP="003534DF">
      <w:pPr>
        <w:spacing w:beforeLines="30" w:before="72" w:afterLines="30" w:after="72"/>
        <w:jc w:val="center"/>
        <w:rPr>
          <w:b/>
        </w:rPr>
      </w:pPr>
      <w:r w:rsidRPr="00F93EB7">
        <w:rPr>
          <w:b/>
          <w:noProof/>
          <w:lang w:val="en-AU" w:eastAsia="en-AU"/>
        </w:rPr>
        <w:drawing>
          <wp:inline distT="0" distB="0" distL="0" distR="0" wp14:anchorId="0BA5472F" wp14:editId="5EA89C6E">
            <wp:extent cx="647700" cy="647700"/>
            <wp:effectExtent l="19050" t="0" r="0" b="0"/>
            <wp:docPr id="2" name="Picture 0" descr="13161473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16147349.png"/>
                    <pic:cNvPicPr/>
                  </pic:nvPicPr>
                  <pic:blipFill>
                    <a:blip r:embed="rId8"/>
                    <a:stretch>
                      <a:fillRect/>
                    </a:stretch>
                  </pic:blipFill>
                  <pic:spPr>
                    <a:xfrm>
                      <a:off x="0" y="0"/>
                      <a:ext cx="647700" cy="647700"/>
                    </a:xfrm>
                    <a:prstGeom prst="rect">
                      <a:avLst/>
                    </a:prstGeom>
                  </pic:spPr>
                </pic:pic>
              </a:graphicData>
            </a:graphic>
          </wp:inline>
        </w:drawing>
      </w:r>
    </w:p>
    <w:p w14:paraId="62A165DF" w14:textId="77777777" w:rsidR="008B34B7" w:rsidRPr="00F93EB7" w:rsidRDefault="008B34B7" w:rsidP="003534DF">
      <w:pPr>
        <w:spacing w:beforeLines="30" w:before="72" w:afterLines="30" w:after="72"/>
        <w:rPr>
          <w:b/>
        </w:rPr>
      </w:pPr>
    </w:p>
    <w:p w14:paraId="64CDFE3E" w14:textId="77777777" w:rsidR="00410926" w:rsidRPr="00F93EB7" w:rsidRDefault="00410926" w:rsidP="003534DF">
      <w:pPr>
        <w:spacing w:beforeLines="30" w:before="72" w:afterLines="30" w:after="72"/>
        <w:jc w:val="center"/>
        <w:rPr>
          <w:b/>
        </w:rPr>
      </w:pPr>
    </w:p>
    <w:p w14:paraId="4D9F6F62" w14:textId="77777777" w:rsidR="00087014" w:rsidRPr="00F93EB7" w:rsidRDefault="00410926" w:rsidP="003534DF">
      <w:pPr>
        <w:spacing w:beforeLines="30" w:before="72" w:afterLines="30" w:after="72"/>
        <w:jc w:val="center"/>
        <w:rPr>
          <w:sz w:val="32"/>
          <w:szCs w:val="32"/>
        </w:rPr>
      </w:pPr>
      <w:r w:rsidRPr="00F93EB7">
        <w:rPr>
          <w:sz w:val="32"/>
          <w:szCs w:val="32"/>
        </w:rPr>
        <w:t>BÁO CÁO</w:t>
      </w:r>
      <w:r w:rsidR="000D1CEE" w:rsidRPr="00F93EB7">
        <w:rPr>
          <w:sz w:val="32"/>
          <w:szCs w:val="32"/>
        </w:rPr>
        <w:t xml:space="preserve"> </w:t>
      </w:r>
      <w:r w:rsidR="00CC663E" w:rsidRPr="00F93EB7">
        <w:rPr>
          <w:sz w:val="32"/>
          <w:szCs w:val="32"/>
        </w:rPr>
        <w:t xml:space="preserve">KẾT THÚC </w:t>
      </w:r>
      <w:r w:rsidR="00087014" w:rsidRPr="00F93EB7">
        <w:rPr>
          <w:sz w:val="32"/>
          <w:szCs w:val="32"/>
        </w:rPr>
        <w:t>MÔN HỌC</w:t>
      </w:r>
    </w:p>
    <w:p w14:paraId="7880DACA" w14:textId="77777777" w:rsidR="00410926" w:rsidRPr="00F93EB7" w:rsidRDefault="0032141D" w:rsidP="003534DF">
      <w:pPr>
        <w:spacing w:beforeLines="30" w:before="72" w:afterLines="30" w:after="72"/>
        <w:jc w:val="center"/>
        <w:rPr>
          <w:sz w:val="32"/>
          <w:szCs w:val="32"/>
        </w:rPr>
      </w:pPr>
      <w:r>
        <w:rPr>
          <w:sz w:val="32"/>
          <w:szCs w:val="32"/>
        </w:rPr>
        <w:t>PHÁT TRIỂN ỨNG DỤNG WEB VỚI MÃ NGUỒN MỞ</w:t>
      </w:r>
    </w:p>
    <w:p w14:paraId="02566F92" w14:textId="77777777" w:rsidR="00D82BCB" w:rsidRPr="00F93EB7" w:rsidRDefault="00D82BCB" w:rsidP="003534DF">
      <w:pPr>
        <w:spacing w:beforeLines="30" w:before="72" w:afterLines="30" w:after="72"/>
        <w:jc w:val="center"/>
        <w:rPr>
          <w:sz w:val="32"/>
          <w:szCs w:val="32"/>
        </w:rPr>
      </w:pPr>
    </w:p>
    <w:p w14:paraId="4902F500" w14:textId="77777777" w:rsidR="008B34B7" w:rsidRPr="00F93EB7" w:rsidRDefault="008B34B7" w:rsidP="003534DF">
      <w:pPr>
        <w:spacing w:beforeLines="30" w:before="72" w:afterLines="30" w:after="72"/>
        <w:jc w:val="center"/>
        <w:rPr>
          <w:sz w:val="32"/>
          <w:szCs w:val="32"/>
        </w:rPr>
      </w:pPr>
    </w:p>
    <w:p w14:paraId="117DED5A" w14:textId="77777777" w:rsidR="00F6260D" w:rsidRPr="00F93EB7" w:rsidRDefault="00F6260D" w:rsidP="003534DF">
      <w:pPr>
        <w:spacing w:beforeLines="30" w:before="72" w:afterLines="30" w:after="72"/>
        <w:jc w:val="center"/>
        <w:rPr>
          <w:sz w:val="32"/>
          <w:szCs w:val="32"/>
        </w:rPr>
      </w:pPr>
    </w:p>
    <w:p w14:paraId="270752D7" w14:textId="77777777" w:rsidR="00410926" w:rsidRPr="00F93EB7" w:rsidRDefault="00D82BCB" w:rsidP="003534DF">
      <w:pPr>
        <w:tabs>
          <w:tab w:val="right" w:leader="dot" w:pos="6521"/>
        </w:tabs>
        <w:spacing w:beforeLines="30" w:before="72" w:afterLines="30" w:after="72"/>
        <w:jc w:val="center"/>
        <w:rPr>
          <w:sz w:val="32"/>
          <w:szCs w:val="32"/>
        </w:rPr>
      </w:pPr>
      <w:r w:rsidRPr="00F93EB7">
        <w:rPr>
          <w:sz w:val="32"/>
          <w:szCs w:val="32"/>
        </w:rPr>
        <w:t>MÃ ĐỀ TÀI:</w:t>
      </w:r>
      <w:r w:rsidR="00A6595D">
        <w:rPr>
          <w:sz w:val="32"/>
          <w:szCs w:val="32"/>
        </w:rPr>
        <w:t xml:space="preserve"> 05</w:t>
      </w:r>
    </w:p>
    <w:p w14:paraId="5F01BDF9" w14:textId="77777777" w:rsidR="00CC663E" w:rsidRPr="00F93EB7" w:rsidRDefault="00CC663E" w:rsidP="00A6595D">
      <w:pPr>
        <w:tabs>
          <w:tab w:val="right" w:leader="dot" w:pos="8931"/>
        </w:tabs>
        <w:spacing w:beforeLines="30" w:before="72" w:afterLines="30" w:after="72"/>
        <w:jc w:val="center"/>
        <w:rPr>
          <w:b/>
          <w:sz w:val="32"/>
          <w:szCs w:val="32"/>
        </w:rPr>
      </w:pPr>
      <w:r w:rsidRPr="00F93EB7">
        <w:rPr>
          <w:b/>
          <w:sz w:val="32"/>
          <w:szCs w:val="32"/>
        </w:rPr>
        <w:t xml:space="preserve">ĐỀ TÀI: </w:t>
      </w:r>
      <w:r w:rsidR="00A6595D">
        <w:rPr>
          <w:b/>
          <w:sz w:val="32"/>
          <w:szCs w:val="32"/>
        </w:rPr>
        <w:t>XÂY DỰNG WEBSITE TRANG SỨC BẠC</w:t>
      </w:r>
    </w:p>
    <w:p w14:paraId="60E1D851" w14:textId="77777777" w:rsidR="00410926" w:rsidRPr="00F93EB7" w:rsidRDefault="00410926" w:rsidP="003534DF">
      <w:pPr>
        <w:spacing w:beforeLines="30" w:before="72" w:afterLines="30" w:after="72"/>
        <w:rPr>
          <w:b/>
        </w:rPr>
      </w:pPr>
    </w:p>
    <w:p w14:paraId="5334739E" w14:textId="77777777" w:rsidR="00410926" w:rsidRPr="00F93EB7" w:rsidRDefault="00410926" w:rsidP="003534DF">
      <w:pPr>
        <w:spacing w:beforeLines="30" w:before="72" w:afterLines="30" w:after="72"/>
        <w:rPr>
          <w:b/>
        </w:rPr>
      </w:pPr>
    </w:p>
    <w:p w14:paraId="1E444639" w14:textId="77777777" w:rsidR="00410926" w:rsidRPr="00F93EB7" w:rsidRDefault="00410926" w:rsidP="003534DF">
      <w:pPr>
        <w:spacing w:beforeLines="30" w:before="72" w:afterLines="30" w:after="72"/>
        <w:rPr>
          <w:b/>
        </w:rPr>
      </w:pPr>
    </w:p>
    <w:p w14:paraId="3C46B9AC" w14:textId="77777777" w:rsidR="00410926" w:rsidRPr="00F93EB7" w:rsidRDefault="00410926" w:rsidP="003534DF">
      <w:pPr>
        <w:spacing w:beforeLines="30" w:before="72" w:afterLines="30" w:after="72"/>
        <w:rPr>
          <w:b/>
        </w:rPr>
      </w:pPr>
    </w:p>
    <w:p w14:paraId="004DC179" w14:textId="77777777" w:rsidR="00410926" w:rsidRPr="00F93EB7" w:rsidRDefault="00410926" w:rsidP="003534DF">
      <w:pPr>
        <w:spacing w:beforeLines="30" w:before="72" w:afterLines="30" w:after="72"/>
        <w:rPr>
          <w:b/>
        </w:rPr>
      </w:pPr>
    </w:p>
    <w:tbl>
      <w:tblPr>
        <w:tblW w:w="0" w:type="auto"/>
        <w:tblLook w:val="01E0" w:firstRow="1" w:lastRow="1" w:firstColumn="1" w:lastColumn="1" w:noHBand="0" w:noVBand="0"/>
      </w:tblPr>
      <w:tblGrid>
        <w:gridCol w:w="4788"/>
        <w:gridCol w:w="4251"/>
      </w:tblGrid>
      <w:tr w:rsidR="005D4A7E" w:rsidRPr="00F93EB7" w14:paraId="7036F8A1" w14:textId="77777777" w:rsidTr="003534DF">
        <w:tc>
          <w:tcPr>
            <w:tcW w:w="4788" w:type="dxa"/>
          </w:tcPr>
          <w:p w14:paraId="4203E519" w14:textId="77777777" w:rsidR="008C4DDB" w:rsidRPr="00F93EB7" w:rsidRDefault="008C4DDB" w:rsidP="003534DF">
            <w:pPr>
              <w:spacing w:beforeLines="30" w:before="72" w:afterLines="30" w:after="72"/>
              <w:rPr>
                <w:i/>
                <w:u w:val="single"/>
              </w:rPr>
            </w:pPr>
            <w:r w:rsidRPr="00F93EB7">
              <w:rPr>
                <w:i/>
                <w:u w:val="single"/>
              </w:rPr>
              <w:t>Gi</w:t>
            </w:r>
            <w:r w:rsidR="00087014" w:rsidRPr="00F93EB7">
              <w:rPr>
                <w:i/>
                <w:u w:val="single"/>
              </w:rPr>
              <w:t>ảng</w:t>
            </w:r>
            <w:r w:rsidRPr="00F93EB7">
              <w:rPr>
                <w:i/>
                <w:u w:val="single"/>
              </w:rPr>
              <w:t xml:space="preserve"> viên hướng dẫn</w:t>
            </w:r>
            <w:r w:rsidR="00087014" w:rsidRPr="00F93EB7">
              <w:rPr>
                <w:i/>
                <w:u w:val="single"/>
              </w:rPr>
              <w:t>:</w:t>
            </w:r>
            <w:r w:rsidRPr="00F93EB7">
              <w:rPr>
                <w:i/>
                <w:u w:val="single"/>
              </w:rPr>
              <w:t xml:space="preserve"> </w:t>
            </w:r>
          </w:p>
          <w:p w14:paraId="2A78B505" w14:textId="77777777" w:rsidR="008C4DDB" w:rsidRPr="00F93EB7" w:rsidRDefault="008C4DDB" w:rsidP="003534DF">
            <w:pPr>
              <w:spacing w:beforeLines="30" w:before="72" w:afterLines="30" w:after="72"/>
              <w:rPr>
                <w:b/>
              </w:rPr>
            </w:pPr>
            <w:r w:rsidRPr="00F93EB7">
              <w:rPr>
                <w:b/>
              </w:rPr>
              <w:t>Họ và tên:</w:t>
            </w:r>
            <w:r w:rsidR="00CC663E" w:rsidRPr="00F93EB7">
              <w:rPr>
                <w:b/>
              </w:rPr>
              <w:t xml:space="preserve"> Phạm Thị Trúc Mai</w:t>
            </w:r>
          </w:p>
          <w:p w14:paraId="73C546DF" w14:textId="77777777" w:rsidR="00CC663E" w:rsidRPr="00F93EB7" w:rsidRDefault="00CC663E" w:rsidP="003534DF">
            <w:pPr>
              <w:spacing w:beforeLines="30" w:before="72" w:afterLines="30" w:after="72"/>
            </w:pPr>
          </w:p>
        </w:tc>
        <w:tc>
          <w:tcPr>
            <w:tcW w:w="4251" w:type="dxa"/>
          </w:tcPr>
          <w:p w14:paraId="723CD2D8" w14:textId="77777777" w:rsidR="005D4A7E" w:rsidRPr="00F93EB7" w:rsidRDefault="005D4A7E" w:rsidP="003534DF">
            <w:pPr>
              <w:spacing w:beforeLines="30" w:before="72" w:afterLines="30" w:after="72"/>
              <w:rPr>
                <w:i/>
                <w:u w:val="single"/>
              </w:rPr>
            </w:pPr>
            <w:r w:rsidRPr="00F93EB7">
              <w:rPr>
                <w:i/>
                <w:u w:val="single"/>
              </w:rPr>
              <w:t xml:space="preserve">Sinh viên </w:t>
            </w:r>
            <w:r w:rsidR="00CC663E" w:rsidRPr="00F93EB7">
              <w:rPr>
                <w:i/>
                <w:u w:val="single"/>
              </w:rPr>
              <w:t>thực hiện</w:t>
            </w:r>
            <w:r w:rsidRPr="00F93EB7">
              <w:rPr>
                <w:i/>
                <w:u w:val="single"/>
              </w:rPr>
              <w:t>:</w:t>
            </w:r>
          </w:p>
          <w:p w14:paraId="22718FCC" w14:textId="77777777" w:rsidR="005D4A7E" w:rsidRPr="00F93EB7" w:rsidRDefault="00A6595D" w:rsidP="003534DF">
            <w:pPr>
              <w:spacing w:beforeLines="30" w:before="72" w:afterLines="30" w:after="72"/>
              <w:rPr>
                <w:b/>
              </w:rPr>
            </w:pPr>
            <w:r>
              <w:rPr>
                <w:b/>
              </w:rPr>
              <w:t>Nguyễn Duy Phát</w:t>
            </w:r>
            <w:r w:rsidR="003534DF" w:rsidRPr="00F93EB7">
              <w:rPr>
                <w:b/>
              </w:rPr>
              <w:t xml:space="preserve"> </w:t>
            </w:r>
            <w:r>
              <w:t>110122135 – DA22TTB</w:t>
            </w:r>
          </w:p>
          <w:p w14:paraId="79A64B2A" w14:textId="77777777" w:rsidR="005D4A7E" w:rsidRPr="00F93EB7" w:rsidRDefault="00A6595D" w:rsidP="003534DF">
            <w:pPr>
              <w:spacing w:beforeLines="30" w:before="72" w:afterLines="30" w:after="72"/>
            </w:pPr>
            <w:r>
              <w:rPr>
                <w:b/>
              </w:rPr>
              <w:t>Sơn Ngọc Tân</w:t>
            </w:r>
            <w:r w:rsidR="003534DF" w:rsidRPr="00F93EB7">
              <w:rPr>
                <w:b/>
              </w:rPr>
              <w:t xml:space="preserve"> </w:t>
            </w:r>
            <w:r>
              <w:t>110122154 – DA22TTB</w:t>
            </w:r>
          </w:p>
          <w:p w14:paraId="7B9E8417" w14:textId="77777777" w:rsidR="005D4A7E" w:rsidRPr="00F93EB7" w:rsidRDefault="005D4A7E" w:rsidP="00087014">
            <w:pPr>
              <w:tabs>
                <w:tab w:val="right" w:leader="dot" w:pos="3819"/>
              </w:tabs>
              <w:spacing w:beforeLines="30" w:before="72" w:afterLines="30" w:after="72"/>
            </w:pPr>
            <w:r w:rsidRPr="00F93EB7">
              <w:t>Lớp</w:t>
            </w:r>
            <w:r w:rsidR="00087014" w:rsidRPr="00F93EB7">
              <w:t xml:space="preserve"> theo TKB</w:t>
            </w:r>
            <w:r w:rsidRPr="00F93EB7">
              <w:t xml:space="preserve">: </w:t>
            </w:r>
            <w:r w:rsidR="00A6595D">
              <w:t>DA22TTD</w:t>
            </w:r>
          </w:p>
          <w:p w14:paraId="0B3E4DAF" w14:textId="77777777" w:rsidR="00087014" w:rsidRPr="00F93EB7" w:rsidRDefault="00087014" w:rsidP="003534DF">
            <w:pPr>
              <w:spacing w:beforeLines="30" w:before="72" w:afterLines="30" w:after="72"/>
              <w:rPr>
                <w:b/>
              </w:rPr>
            </w:pPr>
          </w:p>
        </w:tc>
      </w:tr>
    </w:tbl>
    <w:p w14:paraId="07ED3253" w14:textId="77777777" w:rsidR="00410926" w:rsidRPr="00F93EB7" w:rsidRDefault="00410926" w:rsidP="003534DF">
      <w:pPr>
        <w:spacing w:beforeLines="30" w:before="72" w:afterLines="30" w:after="72"/>
        <w:rPr>
          <w:b/>
        </w:rPr>
      </w:pPr>
    </w:p>
    <w:p w14:paraId="31B05B1E" w14:textId="77777777" w:rsidR="00E367C8" w:rsidRPr="00F93EB7" w:rsidRDefault="00E367C8" w:rsidP="00087014">
      <w:pPr>
        <w:tabs>
          <w:tab w:val="left" w:pos="3510"/>
        </w:tabs>
        <w:spacing w:beforeLines="30" w:before="72" w:afterLines="30" w:after="72"/>
      </w:pPr>
    </w:p>
    <w:p w14:paraId="55A453E1" w14:textId="77777777" w:rsidR="00087014" w:rsidRPr="00F93EB7" w:rsidRDefault="00087014" w:rsidP="00087014">
      <w:pPr>
        <w:tabs>
          <w:tab w:val="left" w:pos="3510"/>
        </w:tabs>
        <w:spacing w:beforeLines="30" w:before="72" w:afterLines="30" w:after="72"/>
        <w:rPr>
          <w:b/>
          <w:i/>
        </w:rPr>
      </w:pPr>
    </w:p>
    <w:p w14:paraId="1C32D19B" w14:textId="77777777" w:rsidR="00E367C8" w:rsidRDefault="00E367C8" w:rsidP="003534DF">
      <w:pPr>
        <w:tabs>
          <w:tab w:val="left" w:pos="3510"/>
        </w:tabs>
        <w:spacing w:beforeLines="30" w:before="72" w:afterLines="30" w:after="72"/>
        <w:jc w:val="center"/>
        <w:rPr>
          <w:b/>
          <w:i/>
        </w:rPr>
      </w:pPr>
    </w:p>
    <w:p w14:paraId="649FEC3E" w14:textId="77777777" w:rsidR="00A67656" w:rsidRDefault="00A67656" w:rsidP="003534DF">
      <w:pPr>
        <w:tabs>
          <w:tab w:val="left" w:pos="3510"/>
        </w:tabs>
        <w:spacing w:beforeLines="30" w:before="72" w:afterLines="30" w:after="72"/>
        <w:jc w:val="center"/>
        <w:rPr>
          <w:b/>
          <w:i/>
        </w:rPr>
      </w:pPr>
    </w:p>
    <w:p w14:paraId="6636E48E" w14:textId="77777777" w:rsidR="00A67656" w:rsidRPr="00F93EB7" w:rsidRDefault="00A67656" w:rsidP="003534DF">
      <w:pPr>
        <w:tabs>
          <w:tab w:val="left" w:pos="3510"/>
        </w:tabs>
        <w:spacing w:beforeLines="30" w:before="72" w:afterLines="30" w:after="72"/>
        <w:jc w:val="center"/>
        <w:rPr>
          <w:b/>
          <w:i/>
        </w:rPr>
      </w:pPr>
    </w:p>
    <w:p w14:paraId="62EB1A37" w14:textId="77777777" w:rsidR="00410926" w:rsidRPr="00F93EB7" w:rsidRDefault="001017AF" w:rsidP="003534DF">
      <w:pPr>
        <w:tabs>
          <w:tab w:val="left" w:pos="3510"/>
        </w:tabs>
        <w:spacing w:beforeLines="30" w:before="72" w:afterLines="30" w:after="72"/>
        <w:jc w:val="center"/>
        <w:rPr>
          <w:b/>
          <w:i/>
        </w:rPr>
        <w:sectPr w:rsidR="00410926" w:rsidRPr="00F93EB7" w:rsidSect="00124E14">
          <w:pgSz w:w="11907" w:h="16840" w:code="9"/>
          <w:pgMar w:top="1134" w:right="1134" w:bottom="1134" w:left="1701" w:header="567" w:footer="567" w:gutter="0"/>
          <w:pgBorders w:display="firstPage">
            <w:top w:val="twistedLines2" w:sz="18" w:space="4" w:color="auto"/>
            <w:left w:val="twistedLines2" w:sz="18" w:space="4" w:color="auto"/>
            <w:bottom w:val="twistedLines2" w:sz="18" w:space="4" w:color="auto"/>
            <w:right w:val="twistedLines2" w:sz="18" w:space="4" w:color="auto"/>
          </w:pgBorders>
          <w:cols w:space="720"/>
          <w:docGrid w:linePitch="360"/>
        </w:sectPr>
      </w:pPr>
      <w:r>
        <w:rPr>
          <w:b/>
          <w:i/>
        </w:rPr>
        <w:t>Vĩnh Long</w:t>
      </w:r>
      <w:r w:rsidR="005D4A7E" w:rsidRPr="00F93EB7">
        <w:rPr>
          <w:b/>
          <w:i/>
        </w:rPr>
        <w:t xml:space="preserve">, tháng </w:t>
      </w:r>
      <w:r w:rsidR="00B9743C" w:rsidRPr="00F93EB7">
        <w:rPr>
          <w:b/>
          <w:i/>
        </w:rPr>
        <w:t>……</w:t>
      </w:r>
      <w:r w:rsidR="005D4A7E" w:rsidRPr="00F93EB7">
        <w:rPr>
          <w:b/>
          <w:i/>
        </w:rPr>
        <w:t xml:space="preserve"> năm </w:t>
      </w:r>
      <w:r w:rsidR="00F522CA" w:rsidRPr="00F93EB7">
        <w:rPr>
          <w:b/>
          <w:i/>
        </w:rPr>
        <w:t>20</w:t>
      </w:r>
      <w:r w:rsidR="00B9743C" w:rsidRPr="00F93EB7">
        <w:rPr>
          <w:b/>
          <w:i/>
        </w:rPr>
        <w:t>…</w:t>
      </w:r>
    </w:p>
    <w:p w14:paraId="705988C5" w14:textId="77777777" w:rsidR="003B13A1" w:rsidRPr="00F93EB7" w:rsidRDefault="003B13A1" w:rsidP="00023725">
      <w:pPr>
        <w:jc w:val="center"/>
        <w:rPr>
          <w:b/>
          <w:bCs/>
        </w:rPr>
        <w:sectPr w:rsidR="003B13A1" w:rsidRPr="00F93EB7" w:rsidSect="0029788F">
          <w:headerReference w:type="default" r:id="rId9"/>
          <w:pgSz w:w="11907" w:h="16840" w:code="9"/>
          <w:pgMar w:top="1134" w:right="1134" w:bottom="1134" w:left="1701" w:header="720" w:footer="720" w:gutter="0"/>
          <w:cols w:space="720"/>
        </w:sectPr>
      </w:pPr>
    </w:p>
    <w:p w14:paraId="35E0D0C6" w14:textId="77777777" w:rsidR="00133623" w:rsidRPr="00F93EB7" w:rsidRDefault="00F177F5" w:rsidP="003C61A4">
      <w:pPr>
        <w:jc w:val="center"/>
        <w:rPr>
          <w:b/>
          <w:sz w:val="32"/>
          <w:szCs w:val="32"/>
        </w:rPr>
      </w:pPr>
      <w:r w:rsidRPr="00F93EB7">
        <w:rPr>
          <w:b/>
          <w:sz w:val="32"/>
          <w:szCs w:val="32"/>
        </w:rPr>
        <w:t xml:space="preserve">LỜI CẢM </w:t>
      </w:r>
      <w:r w:rsidR="00034EE4" w:rsidRPr="00F93EB7">
        <w:rPr>
          <w:b/>
          <w:sz w:val="32"/>
          <w:szCs w:val="32"/>
        </w:rPr>
        <w:t>ƠN</w:t>
      </w:r>
    </w:p>
    <w:p w14:paraId="0CB6024A" w14:textId="77777777" w:rsidR="00133623" w:rsidRPr="00F93EB7" w:rsidRDefault="00133623" w:rsidP="003C61A4"/>
    <w:p w14:paraId="3D8299DD" w14:textId="77777777" w:rsidR="000E2395" w:rsidRPr="00F93EB7" w:rsidRDefault="000E2395" w:rsidP="000E2395">
      <w:pPr>
        <w:jc w:val="center"/>
      </w:pPr>
    </w:p>
    <w:p w14:paraId="565589FA" w14:textId="77777777" w:rsidR="00A6595D" w:rsidRDefault="00A6595D" w:rsidP="004F5E93">
      <w:pPr>
        <w:spacing w:line="360" w:lineRule="auto"/>
        <w:ind w:firstLine="720"/>
        <w:jc w:val="both"/>
      </w:pPr>
      <w:r>
        <w:t>Trước hết, em xin gửi lời cảm ơn chân thành và sâu sắc đến giảng viên Phạm Thị Trúc Mai – người đã trực tiếp giảng dạy và hướng dẫn em trong suốt quá trình học tập và thực hiện đồ án môn học “Phát triển ứng dụng website với mã nguồn mở”.</w:t>
      </w:r>
    </w:p>
    <w:p w14:paraId="2A9B1BBB" w14:textId="77777777" w:rsidR="000E2395" w:rsidRPr="00F93EB7" w:rsidRDefault="00A6595D" w:rsidP="004F5E93">
      <w:pPr>
        <w:spacing w:line="360" w:lineRule="auto"/>
        <w:ind w:firstLine="720"/>
        <w:jc w:val="both"/>
      </w:pPr>
      <w:r>
        <w:t>Trong quá trình học tập, cô đã tận tình truyền đạt những kiến thức chuyên môn quan trọng về phát triển ứng dụng web, cách tiếp cận mã nguồn mở cũng như những kinh nghiệm thực tiễn quý báu. Những bài giảng, sự hướng dẫn và góp ý của cô đã giúp em hiểu rõ hơn về quy trình xây dựng một website hoàn chỉnh, đồng thời nâng cao kỹ năng tư duy, phân tích và giải quyết vấn đề trong quá trình thực hiện đồ án.</w:t>
      </w:r>
    </w:p>
    <w:p w14:paraId="1B839B98" w14:textId="77777777" w:rsidR="000E2395" w:rsidRPr="00F93EB7" w:rsidRDefault="000E2395" w:rsidP="000E2395">
      <w:pPr>
        <w:jc w:val="center"/>
      </w:pPr>
    </w:p>
    <w:p w14:paraId="22F4D4B6" w14:textId="77777777" w:rsidR="000E2395" w:rsidRPr="00F93EB7" w:rsidRDefault="000E2395" w:rsidP="000E2395">
      <w:pPr>
        <w:jc w:val="center"/>
      </w:pPr>
    </w:p>
    <w:p w14:paraId="25911054" w14:textId="77777777" w:rsidR="000E2395" w:rsidRPr="00F93EB7" w:rsidRDefault="000E2395" w:rsidP="000E2395">
      <w:pPr>
        <w:jc w:val="center"/>
      </w:pPr>
    </w:p>
    <w:p w14:paraId="492C218F" w14:textId="77777777" w:rsidR="000E2395" w:rsidRDefault="0034433B" w:rsidP="000E2395">
      <w:pPr>
        <w:jc w:val="right"/>
        <w:rPr>
          <w:i/>
        </w:rPr>
      </w:pPr>
      <w:r w:rsidRPr="00F93EB7">
        <w:rPr>
          <w:i/>
        </w:rPr>
        <w:t>Sinh viên ký và ghi rõ họ và tên</w:t>
      </w:r>
    </w:p>
    <w:p w14:paraId="3D1049E2" w14:textId="77777777" w:rsidR="004F5E93" w:rsidRPr="00F93EB7" w:rsidRDefault="004F5E93" w:rsidP="000E2395">
      <w:pPr>
        <w:jc w:val="right"/>
        <w:rPr>
          <w:i/>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gridCol w:w="2776"/>
        <w:gridCol w:w="3030"/>
      </w:tblGrid>
      <w:tr w:rsidR="008078D4" w:rsidRPr="00D304CA" w14:paraId="64556E7C" w14:textId="77777777" w:rsidTr="008078D4">
        <w:trPr>
          <w:jc w:val="center"/>
        </w:trPr>
        <w:tc>
          <w:tcPr>
            <w:tcW w:w="2880" w:type="dxa"/>
          </w:tcPr>
          <w:p w14:paraId="34EF4243" w14:textId="77777777" w:rsidR="008078D4" w:rsidRPr="00D304CA" w:rsidRDefault="004F5E93" w:rsidP="008078D4">
            <w:pPr>
              <w:jc w:val="center"/>
              <w:rPr>
                <w:b/>
              </w:rPr>
            </w:pPr>
            <w:r>
              <w:rPr>
                <w:b/>
              </w:rPr>
              <w:t xml:space="preserve">   </w:t>
            </w:r>
            <w:r w:rsidR="008078D4" w:rsidRPr="00D304CA">
              <w:rPr>
                <w:b/>
              </w:rPr>
              <w:t>Sinh viên 1</w:t>
            </w:r>
          </w:p>
          <w:p w14:paraId="59CDD20A" w14:textId="77777777" w:rsidR="008078D4" w:rsidRPr="00D304CA" w:rsidRDefault="008078D4" w:rsidP="00D304CA">
            <w:pPr>
              <w:rPr>
                <w:b/>
              </w:rPr>
            </w:pPr>
          </w:p>
          <w:p w14:paraId="47FFB155" w14:textId="77777777" w:rsidR="008078D4" w:rsidRPr="00D304CA" w:rsidRDefault="008078D4" w:rsidP="00D304CA">
            <w:pPr>
              <w:rPr>
                <w:b/>
              </w:rPr>
            </w:pPr>
          </w:p>
          <w:p w14:paraId="3742F2B4" w14:textId="77777777" w:rsidR="008078D4" w:rsidRPr="00D304CA" w:rsidRDefault="008078D4" w:rsidP="00D304CA">
            <w:pPr>
              <w:rPr>
                <w:b/>
              </w:rPr>
            </w:pPr>
          </w:p>
          <w:p w14:paraId="1E65C1A7" w14:textId="77777777" w:rsidR="008078D4" w:rsidRPr="004F5E93" w:rsidRDefault="004F5E93" w:rsidP="00D304CA">
            <w:r>
              <w:rPr>
                <w:b/>
              </w:rPr>
              <w:t xml:space="preserve">    </w:t>
            </w:r>
            <w:r w:rsidRPr="004F5E93">
              <w:t xml:space="preserve">Nguyễn Duy Phát                  </w:t>
            </w:r>
          </w:p>
          <w:p w14:paraId="40C2EA7A" w14:textId="77777777" w:rsidR="008078D4" w:rsidRPr="00D304CA" w:rsidRDefault="008078D4" w:rsidP="00D304CA">
            <w:pPr>
              <w:rPr>
                <w:b/>
              </w:rPr>
            </w:pPr>
          </w:p>
          <w:p w14:paraId="10AA16C0" w14:textId="77777777" w:rsidR="008078D4" w:rsidRPr="00D304CA" w:rsidRDefault="008078D4" w:rsidP="00D304CA">
            <w:pPr>
              <w:rPr>
                <w:b/>
              </w:rPr>
            </w:pPr>
          </w:p>
        </w:tc>
        <w:tc>
          <w:tcPr>
            <w:tcW w:w="2776" w:type="dxa"/>
          </w:tcPr>
          <w:p w14:paraId="683781B7" w14:textId="77777777" w:rsidR="008078D4" w:rsidRDefault="008078D4" w:rsidP="008078D4">
            <w:pPr>
              <w:jc w:val="center"/>
              <w:rPr>
                <w:b/>
              </w:rPr>
            </w:pPr>
            <w:r w:rsidRPr="00D304CA">
              <w:rPr>
                <w:b/>
              </w:rPr>
              <w:t>Sinh viên 2</w:t>
            </w:r>
          </w:p>
          <w:p w14:paraId="34782BA3" w14:textId="77777777" w:rsidR="004F5E93" w:rsidRDefault="004F5E93" w:rsidP="008078D4">
            <w:pPr>
              <w:jc w:val="center"/>
              <w:rPr>
                <w:b/>
              </w:rPr>
            </w:pPr>
          </w:p>
          <w:p w14:paraId="012EE41C" w14:textId="77777777" w:rsidR="004F5E93" w:rsidRDefault="004F5E93" w:rsidP="008078D4">
            <w:pPr>
              <w:jc w:val="center"/>
              <w:rPr>
                <w:b/>
              </w:rPr>
            </w:pPr>
          </w:p>
          <w:p w14:paraId="7EF1BC1E" w14:textId="77777777" w:rsidR="004F5E93" w:rsidRDefault="004F5E93" w:rsidP="008078D4">
            <w:pPr>
              <w:jc w:val="center"/>
              <w:rPr>
                <w:b/>
              </w:rPr>
            </w:pPr>
          </w:p>
          <w:p w14:paraId="1ACAC2B6" w14:textId="77777777" w:rsidR="004F5E93" w:rsidRPr="004F5E93" w:rsidRDefault="004F5E93" w:rsidP="008078D4">
            <w:pPr>
              <w:jc w:val="center"/>
            </w:pPr>
            <w:r w:rsidRPr="004F5E93">
              <w:t>Sơn Ngọc Tân</w:t>
            </w:r>
          </w:p>
        </w:tc>
        <w:tc>
          <w:tcPr>
            <w:tcW w:w="3030" w:type="dxa"/>
          </w:tcPr>
          <w:p w14:paraId="6F9C9037" w14:textId="77777777" w:rsidR="008078D4" w:rsidRPr="00D304CA" w:rsidRDefault="008078D4" w:rsidP="008078D4">
            <w:pPr>
              <w:jc w:val="center"/>
              <w:rPr>
                <w:b/>
              </w:rPr>
            </w:pPr>
          </w:p>
        </w:tc>
      </w:tr>
    </w:tbl>
    <w:p w14:paraId="3C7C8974" w14:textId="77777777" w:rsidR="00023725" w:rsidRPr="00F93EB7" w:rsidRDefault="000E2395" w:rsidP="003C61A4">
      <w:pPr>
        <w:jc w:val="center"/>
      </w:pPr>
      <w:r w:rsidRPr="00F93EB7">
        <w:br w:type="page"/>
      </w:r>
      <w:r w:rsidR="002F177F" w:rsidRPr="00F93EB7">
        <w:rPr>
          <w:b/>
          <w:sz w:val="32"/>
          <w:szCs w:val="32"/>
        </w:rPr>
        <w:lastRenderedPageBreak/>
        <w:t>NHẬN XÉT CỦA GIẢNG</w:t>
      </w:r>
      <w:r w:rsidR="00E367C8" w:rsidRPr="00F93EB7">
        <w:rPr>
          <w:b/>
          <w:sz w:val="32"/>
          <w:szCs w:val="32"/>
        </w:rPr>
        <w:t xml:space="preserve"> VIÊN HƯỚNG DẪN</w:t>
      </w:r>
    </w:p>
    <w:p w14:paraId="10B1EB07" w14:textId="77777777" w:rsidR="00E367C8" w:rsidRPr="00F93EB7" w:rsidRDefault="00E367C8" w:rsidP="00E367C8"/>
    <w:p w14:paraId="149234C0" w14:textId="77777777" w:rsidR="00F177F5" w:rsidRPr="00F93EB7" w:rsidRDefault="00E367C8" w:rsidP="002F177F">
      <w:pPr>
        <w:tabs>
          <w:tab w:val="right" w:leader="dot" w:pos="8789"/>
        </w:tabs>
        <w:spacing w:line="360" w:lineRule="auto"/>
      </w:pPr>
      <w:r w:rsidRPr="00F93EB7">
        <w:tab/>
      </w:r>
    </w:p>
    <w:p w14:paraId="47FE6EFC" w14:textId="77777777" w:rsidR="00E367C8" w:rsidRPr="00F93EB7" w:rsidRDefault="00E367C8" w:rsidP="002F177F">
      <w:pPr>
        <w:tabs>
          <w:tab w:val="right" w:leader="dot" w:pos="8789"/>
        </w:tabs>
        <w:spacing w:line="360" w:lineRule="auto"/>
      </w:pPr>
      <w:r w:rsidRPr="00F93EB7">
        <w:tab/>
      </w:r>
    </w:p>
    <w:p w14:paraId="06F48D19" w14:textId="77777777" w:rsidR="00E367C8" w:rsidRPr="00F93EB7" w:rsidRDefault="00E367C8" w:rsidP="002F177F">
      <w:pPr>
        <w:tabs>
          <w:tab w:val="right" w:leader="dot" w:pos="8789"/>
        </w:tabs>
        <w:spacing w:line="360" w:lineRule="auto"/>
      </w:pPr>
      <w:r w:rsidRPr="00F93EB7">
        <w:tab/>
      </w:r>
    </w:p>
    <w:p w14:paraId="6ED5997F" w14:textId="77777777" w:rsidR="00E367C8" w:rsidRPr="00F93EB7" w:rsidRDefault="00E367C8" w:rsidP="002F177F">
      <w:pPr>
        <w:tabs>
          <w:tab w:val="right" w:leader="dot" w:pos="8789"/>
        </w:tabs>
        <w:spacing w:line="360" w:lineRule="auto"/>
      </w:pPr>
      <w:r w:rsidRPr="00F93EB7">
        <w:tab/>
      </w:r>
    </w:p>
    <w:p w14:paraId="136E9DCB" w14:textId="77777777" w:rsidR="00E367C8" w:rsidRPr="00F93EB7" w:rsidRDefault="00E367C8" w:rsidP="002F177F">
      <w:pPr>
        <w:tabs>
          <w:tab w:val="right" w:leader="dot" w:pos="8789"/>
        </w:tabs>
        <w:spacing w:line="360" w:lineRule="auto"/>
      </w:pPr>
      <w:r w:rsidRPr="00F93EB7">
        <w:tab/>
      </w:r>
    </w:p>
    <w:p w14:paraId="15A82394" w14:textId="77777777" w:rsidR="00E367C8" w:rsidRPr="00F93EB7" w:rsidRDefault="00E367C8" w:rsidP="002F177F">
      <w:pPr>
        <w:tabs>
          <w:tab w:val="right" w:leader="dot" w:pos="8789"/>
        </w:tabs>
        <w:spacing w:line="360" w:lineRule="auto"/>
      </w:pPr>
      <w:r w:rsidRPr="00F93EB7">
        <w:tab/>
      </w:r>
    </w:p>
    <w:p w14:paraId="6E69AC65" w14:textId="77777777" w:rsidR="00E367C8" w:rsidRPr="00F93EB7" w:rsidRDefault="00E367C8" w:rsidP="002F177F">
      <w:pPr>
        <w:tabs>
          <w:tab w:val="right" w:leader="dot" w:pos="8789"/>
        </w:tabs>
        <w:spacing w:line="360" w:lineRule="auto"/>
      </w:pPr>
      <w:r w:rsidRPr="00F93EB7">
        <w:tab/>
      </w:r>
    </w:p>
    <w:p w14:paraId="67079168" w14:textId="77777777" w:rsidR="00E367C8" w:rsidRPr="00F93EB7" w:rsidRDefault="00E367C8" w:rsidP="002F177F">
      <w:pPr>
        <w:tabs>
          <w:tab w:val="right" w:leader="dot" w:pos="8789"/>
        </w:tabs>
        <w:spacing w:line="360" w:lineRule="auto"/>
      </w:pPr>
      <w:r w:rsidRPr="00F93EB7">
        <w:tab/>
      </w:r>
    </w:p>
    <w:p w14:paraId="28622038" w14:textId="77777777" w:rsidR="00E367C8" w:rsidRPr="00F93EB7" w:rsidRDefault="00E367C8" w:rsidP="002F177F">
      <w:pPr>
        <w:tabs>
          <w:tab w:val="right" w:leader="dot" w:pos="8789"/>
        </w:tabs>
        <w:spacing w:line="360" w:lineRule="auto"/>
      </w:pPr>
      <w:r w:rsidRPr="00F93EB7">
        <w:tab/>
      </w:r>
    </w:p>
    <w:p w14:paraId="577ACB3A" w14:textId="77777777" w:rsidR="00E367C8" w:rsidRPr="00F93EB7" w:rsidRDefault="00E367C8" w:rsidP="002F177F">
      <w:pPr>
        <w:tabs>
          <w:tab w:val="right" w:leader="dot" w:pos="8789"/>
        </w:tabs>
        <w:spacing w:line="360" w:lineRule="auto"/>
      </w:pPr>
      <w:r w:rsidRPr="00F93EB7">
        <w:tab/>
      </w:r>
    </w:p>
    <w:p w14:paraId="1CD34378" w14:textId="77777777" w:rsidR="00E367C8" w:rsidRPr="00F93EB7" w:rsidRDefault="00E367C8" w:rsidP="002F177F">
      <w:pPr>
        <w:tabs>
          <w:tab w:val="right" w:leader="dot" w:pos="8789"/>
        </w:tabs>
        <w:spacing w:line="360" w:lineRule="auto"/>
      </w:pPr>
      <w:r w:rsidRPr="00F93EB7">
        <w:tab/>
      </w:r>
    </w:p>
    <w:p w14:paraId="6FD00C70" w14:textId="77777777" w:rsidR="00E367C8" w:rsidRPr="00F93EB7" w:rsidRDefault="00E367C8" w:rsidP="002F177F">
      <w:pPr>
        <w:tabs>
          <w:tab w:val="right" w:leader="dot" w:pos="8789"/>
        </w:tabs>
        <w:spacing w:line="360" w:lineRule="auto"/>
      </w:pPr>
      <w:r w:rsidRPr="00F93EB7">
        <w:tab/>
      </w:r>
    </w:p>
    <w:p w14:paraId="1B7A0739" w14:textId="77777777" w:rsidR="00E367C8" w:rsidRPr="00F93EB7" w:rsidRDefault="00E367C8" w:rsidP="002F177F">
      <w:pPr>
        <w:tabs>
          <w:tab w:val="right" w:leader="dot" w:pos="8789"/>
        </w:tabs>
        <w:spacing w:line="360" w:lineRule="auto"/>
        <w:rPr>
          <w:b/>
          <w:bCs/>
          <w:i/>
          <w:iCs/>
        </w:rPr>
      </w:pPr>
      <w:r w:rsidRPr="00F93EB7">
        <w:tab/>
      </w:r>
      <w:r w:rsidRPr="00F93EB7">
        <w:tab/>
      </w:r>
      <w:r w:rsidRPr="00F93EB7">
        <w:tab/>
      </w:r>
      <w:r w:rsidRPr="00F93EB7">
        <w:tab/>
      </w:r>
      <w:r w:rsidRPr="00F93EB7">
        <w:tab/>
      </w:r>
      <w:r w:rsidRPr="00F93EB7">
        <w:tab/>
      </w:r>
      <w:r w:rsidRPr="00F93EB7">
        <w:tab/>
      </w:r>
    </w:p>
    <w:p w14:paraId="3373C3CA" w14:textId="77777777" w:rsidR="00F177F5" w:rsidRPr="00F93EB7" w:rsidRDefault="00F177F5" w:rsidP="00F177F5">
      <w:pPr>
        <w:rPr>
          <w:b/>
          <w:bCs/>
          <w:i/>
          <w:iCs/>
        </w:rPr>
      </w:pPr>
      <w:r w:rsidRPr="00F93EB7">
        <w:rPr>
          <w:b/>
          <w:bCs/>
          <w:i/>
          <w:iCs/>
        </w:rPr>
        <w:tab/>
      </w:r>
    </w:p>
    <w:p w14:paraId="7B2AEB0E" w14:textId="77777777" w:rsidR="00F177F5" w:rsidRPr="00F93EB7" w:rsidRDefault="007F3799" w:rsidP="00F177F5">
      <w:r w:rsidRPr="00F93EB7">
        <w:rPr>
          <w:i/>
          <w:noProof/>
          <w:lang w:val="en-AU" w:eastAsia="en-AU"/>
        </w:rPr>
        <mc:AlternateContent>
          <mc:Choice Requires="wps">
            <w:drawing>
              <wp:anchor distT="0" distB="0" distL="114300" distR="114300" simplePos="0" relativeHeight="251657728" behindDoc="0" locked="0" layoutInCell="1" allowOverlap="1" wp14:anchorId="0586174F" wp14:editId="0438E208">
                <wp:simplePos x="0" y="0"/>
                <wp:positionH relativeFrom="column">
                  <wp:posOffset>2857500</wp:posOffset>
                </wp:positionH>
                <wp:positionV relativeFrom="paragraph">
                  <wp:posOffset>7582535</wp:posOffset>
                </wp:positionV>
                <wp:extent cx="3124200" cy="800100"/>
                <wp:effectExtent l="3810" t="0" r="0" b="2540"/>
                <wp:wrapNone/>
                <wp:docPr id="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4200"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2C3843" w14:textId="77777777" w:rsidR="0017399F" w:rsidRPr="00B803F1" w:rsidRDefault="0017399F" w:rsidP="00023725">
                            <w:pPr>
                              <w:jc w:val="center"/>
                              <w:rPr>
                                <w:b/>
                                <w:i/>
                              </w:rPr>
                            </w:pPr>
                            <w:r w:rsidRPr="00B803F1">
                              <w:rPr>
                                <w:b/>
                                <w:i/>
                              </w:rPr>
                              <w:t>Trà Vinh, ngày…...tháng…...năm</w:t>
                            </w:r>
                            <w:r>
                              <w:rPr>
                                <w:b/>
                                <w:i/>
                              </w:rPr>
                              <w:t xml:space="preserve"> 2012</w:t>
                            </w:r>
                          </w:p>
                          <w:p w14:paraId="1F772B53" w14:textId="77777777" w:rsidR="0017399F" w:rsidRPr="00D34D88" w:rsidRDefault="0017399F" w:rsidP="00023725">
                            <w:pPr>
                              <w:jc w:val="center"/>
                              <w:rPr>
                                <w:b/>
                              </w:rPr>
                            </w:pPr>
                            <w:r w:rsidRPr="00D34D88">
                              <w:rPr>
                                <w:b/>
                              </w:rPr>
                              <w:t>GIÁO VIÊN CHẤM BÁO CÁO</w:t>
                            </w:r>
                          </w:p>
                          <w:p w14:paraId="39C5BF7B" w14:textId="77777777" w:rsidR="0017399F" w:rsidRPr="00023725" w:rsidRDefault="0017399F" w:rsidP="00023725">
                            <w:pPr>
                              <w:jc w:val="center"/>
                              <w:rPr>
                                <w:i/>
                              </w:rPr>
                            </w:pPr>
                            <w:r w:rsidRPr="00023725">
                              <w:rPr>
                                <w:i/>
                              </w:rPr>
                              <w:t>(ký</w:t>
                            </w:r>
                            <w:r>
                              <w:rPr>
                                <w:i/>
                              </w:rPr>
                              <w:t xml:space="preserve">, ghi rõ họ </w:t>
                            </w:r>
                            <w:r w:rsidRPr="00023725">
                              <w:rPr>
                                <w:i/>
                              </w:rPr>
                              <w:t xml:space="preserve"> tên)</w:t>
                            </w:r>
                          </w:p>
                          <w:p w14:paraId="724FB197" w14:textId="77777777" w:rsidR="0017399F" w:rsidRPr="00D02942" w:rsidRDefault="0017399F" w:rsidP="00023725">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86174F" id="_x0000_t202" coordsize="21600,21600" o:spt="202" path="m,l,21600r21600,l21600,xe">
                <v:stroke joinstyle="miter"/>
                <v:path gradientshapeok="t" o:connecttype="rect"/>
              </v:shapetype>
              <v:shape id="Text Box 7" o:spid="_x0000_s1026" type="#_x0000_t202" style="position:absolute;margin-left:225pt;margin-top:597.05pt;width:246pt;height:6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" stroked="f">
                <v:textbox>
                  <w:txbxContent>
                    <w:p w14:paraId="342C3843" w14:textId="77777777" w:rsidR="0017399F" w:rsidRPr="00B803F1" w:rsidRDefault="0017399F" w:rsidP="00023725">
                      <w:pPr>
                        <w:jc w:val="center"/>
                        <w:rPr>
                          <w:b/>
                          <w:i/>
                        </w:rPr>
                      </w:pPr>
                      <w:r w:rsidRPr="00B803F1">
                        <w:rPr>
                          <w:b/>
                          <w:i/>
                        </w:rPr>
                        <w:t>Trà Vinh, ngày…...tháng…...năm</w:t>
                      </w:r>
                      <w:r>
                        <w:rPr>
                          <w:b/>
                          <w:i/>
                        </w:rPr>
                        <w:t xml:space="preserve"> 2012</w:t>
                      </w:r>
                    </w:p>
                    <w:p w14:paraId="1F772B53" w14:textId="77777777" w:rsidR="0017399F" w:rsidRPr="00D34D88" w:rsidRDefault="0017399F" w:rsidP="00023725">
                      <w:pPr>
                        <w:jc w:val="center"/>
                        <w:rPr>
                          <w:b/>
                        </w:rPr>
                      </w:pPr>
                      <w:r w:rsidRPr="00D34D88">
                        <w:rPr>
                          <w:b/>
                        </w:rPr>
                        <w:t>GIÁO VIÊN CHẤM BÁO CÁO</w:t>
                      </w:r>
                    </w:p>
                    <w:p w14:paraId="39C5BF7B" w14:textId="77777777" w:rsidR="0017399F" w:rsidRPr="00023725" w:rsidRDefault="0017399F" w:rsidP="00023725">
                      <w:pPr>
                        <w:jc w:val="center"/>
                        <w:rPr>
                          <w:i/>
                        </w:rPr>
                      </w:pPr>
                      <w:r w:rsidRPr="00023725">
                        <w:rPr>
                          <w:i/>
                        </w:rPr>
                        <w:t>(ký</w:t>
                      </w:r>
                      <w:r>
                        <w:rPr>
                          <w:i/>
                        </w:rPr>
                        <w:t xml:space="preserve">, ghi rõ họ </w:t>
                      </w:r>
                      <w:r w:rsidRPr="00023725">
                        <w:rPr>
                          <w:i/>
                        </w:rPr>
                        <w:t xml:space="preserve"> tên)</w:t>
                      </w:r>
                    </w:p>
                    <w:p w14:paraId="724FB197" w14:textId="77777777" w:rsidR="0017399F" w:rsidRPr="00D02942" w:rsidRDefault="0017399F" w:rsidP="00023725">
                      <w:pPr>
                        <w:jc w:val="center"/>
                      </w:pPr>
                    </w:p>
                  </w:txbxContent>
                </v:textbox>
              </v:shape>
            </w:pict>
          </mc:Fallback>
        </mc:AlternateContent>
      </w:r>
    </w:p>
    <w:p w14:paraId="38886DA6" w14:textId="77777777" w:rsidR="00D82BCB" w:rsidRPr="00F93EB7" w:rsidRDefault="00D82BCB">
      <w:pPr>
        <w:rPr>
          <w:b/>
        </w:rPr>
      </w:pPr>
      <w:r w:rsidRPr="00F93EB7">
        <w:br w:type="page"/>
      </w:r>
    </w:p>
    <w:p w14:paraId="64E352FE" w14:textId="77777777" w:rsidR="000853FC" w:rsidRPr="00F93EB7" w:rsidRDefault="002F177F" w:rsidP="003C61A4">
      <w:pPr>
        <w:jc w:val="center"/>
      </w:pPr>
      <w:r w:rsidRPr="00F93EB7">
        <w:rPr>
          <w:b/>
          <w:sz w:val="32"/>
          <w:szCs w:val="32"/>
        </w:rPr>
        <w:lastRenderedPageBreak/>
        <w:t>NHẬN XÉT CỦA GIẢNG</w:t>
      </w:r>
      <w:r w:rsidR="00D82BCB" w:rsidRPr="00F93EB7">
        <w:rPr>
          <w:b/>
          <w:sz w:val="32"/>
          <w:szCs w:val="32"/>
        </w:rPr>
        <w:t xml:space="preserve"> VIÊN PHẢN BIỆN</w:t>
      </w:r>
    </w:p>
    <w:p w14:paraId="7FF3C45E" w14:textId="77777777" w:rsidR="00D82BCB" w:rsidRPr="00F93EB7" w:rsidRDefault="00D82BCB" w:rsidP="00D82BCB"/>
    <w:p w14:paraId="45C15225" w14:textId="77777777" w:rsidR="00D82BCB" w:rsidRPr="00F93EB7" w:rsidRDefault="007214B3" w:rsidP="002F177F">
      <w:pPr>
        <w:tabs>
          <w:tab w:val="right" w:leader="dot" w:pos="8789"/>
        </w:tabs>
        <w:spacing w:line="360" w:lineRule="auto"/>
      </w:pPr>
      <w:r w:rsidRPr="00F93EB7">
        <w:tab/>
      </w:r>
    </w:p>
    <w:p w14:paraId="247922FF" w14:textId="77777777" w:rsidR="007214B3" w:rsidRPr="00F93EB7" w:rsidRDefault="007214B3" w:rsidP="002F177F">
      <w:pPr>
        <w:tabs>
          <w:tab w:val="right" w:leader="dot" w:pos="8789"/>
        </w:tabs>
        <w:spacing w:line="360" w:lineRule="auto"/>
      </w:pPr>
      <w:r w:rsidRPr="00F93EB7">
        <w:tab/>
      </w:r>
    </w:p>
    <w:p w14:paraId="56404409" w14:textId="77777777" w:rsidR="007214B3" w:rsidRPr="00F93EB7" w:rsidRDefault="007214B3" w:rsidP="002F177F">
      <w:pPr>
        <w:tabs>
          <w:tab w:val="right" w:leader="dot" w:pos="8789"/>
        </w:tabs>
        <w:spacing w:line="360" w:lineRule="auto"/>
      </w:pPr>
      <w:r w:rsidRPr="00F93EB7">
        <w:tab/>
      </w:r>
    </w:p>
    <w:p w14:paraId="7A7EFE55" w14:textId="77777777" w:rsidR="007214B3" w:rsidRPr="00F93EB7" w:rsidRDefault="007214B3" w:rsidP="002F177F">
      <w:pPr>
        <w:tabs>
          <w:tab w:val="right" w:leader="dot" w:pos="8789"/>
        </w:tabs>
        <w:spacing w:line="360" w:lineRule="auto"/>
      </w:pPr>
      <w:r w:rsidRPr="00F93EB7">
        <w:tab/>
      </w:r>
    </w:p>
    <w:p w14:paraId="74F006C0" w14:textId="77777777" w:rsidR="007214B3" w:rsidRPr="00F93EB7" w:rsidRDefault="007214B3" w:rsidP="002F177F">
      <w:pPr>
        <w:tabs>
          <w:tab w:val="right" w:leader="dot" w:pos="8789"/>
        </w:tabs>
        <w:spacing w:line="360" w:lineRule="auto"/>
      </w:pPr>
      <w:r w:rsidRPr="00F93EB7">
        <w:tab/>
      </w:r>
    </w:p>
    <w:p w14:paraId="373FE7F7" w14:textId="77777777" w:rsidR="007214B3" w:rsidRPr="00F93EB7" w:rsidRDefault="007214B3" w:rsidP="002F177F">
      <w:pPr>
        <w:tabs>
          <w:tab w:val="right" w:leader="dot" w:pos="8789"/>
        </w:tabs>
        <w:spacing w:line="360" w:lineRule="auto"/>
      </w:pPr>
      <w:r w:rsidRPr="00F93EB7">
        <w:tab/>
      </w:r>
    </w:p>
    <w:p w14:paraId="29B2BE15" w14:textId="77777777" w:rsidR="007214B3" w:rsidRPr="00F93EB7" w:rsidRDefault="007214B3" w:rsidP="002F177F">
      <w:pPr>
        <w:tabs>
          <w:tab w:val="right" w:leader="dot" w:pos="8789"/>
        </w:tabs>
        <w:spacing w:line="360" w:lineRule="auto"/>
      </w:pPr>
      <w:r w:rsidRPr="00F93EB7">
        <w:tab/>
      </w:r>
    </w:p>
    <w:p w14:paraId="4932ECD1" w14:textId="77777777" w:rsidR="007214B3" w:rsidRPr="00F93EB7" w:rsidRDefault="007214B3" w:rsidP="002F177F">
      <w:pPr>
        <w:tabs>
          <w:tab w:val="right" w:leader="dot" w:pos="8789"/>
        </w:tabs>
        <w:spacing w:line="360" w:lineRule="auto"/>
      </w:pPr>
      <w:r w:rsidRPr="00F93EB7">
        <w:tab/>
      </w:r>
    </w:p>
    <w:p w14:paraId="41B3E8D0" w14:textId="77777777" w:rsidR="007214B3" w:rsidRPr="00F93EB7" w:rsidRDefault="007214B3" w:rsidP="002F177F">
      <w:pPr>
        <w:tabs>
          <w:tab w:val="right" w:leader="dot" w:pos="8789"/>
        </w:tabs>
        <w:spacing w:line="360" w:lineRule="auto"/>
      </w:pPr>
      <w:r w:rsidRPr="00F93EB7">
        <w:tab/>
      </w:r>
    </w:p>
    <w:p w14:paraId="2DF75A11" w14:textId="77777777" w:rsidR="007214B3" w:rsidRPr="00F93EB7" w:rsidRDefault="007214B3" w:rsidP="002F177F">
      <w:pPr>
        <w:tabs>
          <w:tab w:val="right" w:leader="dot" w:pos="8789"/>
        </w:tabs>
        <w:spacing w:line="360" w:lineRule="auto"/>
      </w:pPr>
      <w:r w:rsidRPr="00F93EB7">
        <w:tab/>
      </w:r>
    </w:p>
    <w:p w14:paraId="0547043D" w14:textId="77777777" w:rsidR="007214B3" w:rsidRPr="00F93EB7" w:rsidRDefault="007214B3" w:rsidP="002F177F">
      <w:pPr>
        <w:tabs>
          <w:tab w:val="right" w:leader="dot" w:pos="8789"/>
        </w:tabs>
        <w:spacing w:line="360" w:lineRule="auto"/>
      </w:pPr>
      <w:r w:rsidRPr="00F93EB7">
        <w:tab/>
      </w:r>
    </w:p>
    <w:p w14:paraId="107A4545" w14:textId="77777777" w:rsidR="007214B3" w:rsidRPr="00F93EB7" w:rsidRDefault="007214B3" w:rsidP="002F177F">
      <w:pPr>
        <w:tabs>
          <w:tab w:val="right" w:leader="dot" w:pos="8789"/>
        </w:tabs>
        <w:spacing w:line="360" w:lineRule="auto"/>
      </w:pPr>
      <w:r w:rsidRPr="00F93EB7">
        <w:tab/>
      </w:r>
    </w:p>
    <w:p w14:paraId="3DC028E1" w14:textId="77777777" w:rsidR="007214B3" w:rsidRPr="00F93EB7" w:rsidRDefault="007214B3" w:rsidP="002F177F">
      <w:pPr>
        <w:tabs>
          <w:tab w:val="right" w:leader="dot" w:pos="8789"/>
        </w:tabs>
        <w:spacing w:line="360" w:lineRule="auto"/>
      </w:pPr>
      <w:r w:rsidRPr="00F93EB7">
        <w:tab/>
      </w:r>
    </w:p>
    <w:p w14:paraId="0FED1E27" w14:textId="77777777" w:rsidR="007214B3" w:rsidRPr="00F93EB7" w:rsidRDefault="007214B3" w:rsidP="002F177F">
      <w:pPr>
        <w:tabs>
          <w:tab w:val="right" w:leader="dot" w:pos="8789"/>
        </w:tabs>
        <w:spacing w:line="360" w:lineRule="auto"/>
      </w:pPr>
      <w:r w:rsidRPr="00F93EB7">
        <w:tab/>
      </w:r>
    </w:p>
    <w:p w14:paraId="16AA6C8D" w14:textId="77777777" w:rsidR="007214B3" w:rsidRPr="00F93EB7" w:rsidRDefault="007214B3" w:rsidP="002F177F">
      <w:pPr>
        <w:tabs>
          <w:tab w:val="right" w:leader="dot" w:pos="8789"/>
        </w:tabs>
        <w:spacing w:line="360" w:lineRule="auto"/>
      </w:pPr>
      <w:r w:rsidRPr="00F93EB7">
        <w:tab/>
      </w:r>
    </w:p>
    <w:p w14:paraId="23132169" w14:textId="77777777" w:rsidR="007214B3" w:rsidRPr="00F93EB7" w:rsidRDefault="007214B3" w:rsidP="002F177F">
      <w:pPr>
        <w:tabs>
          <w:tab w:val="right" w:leader="dot" w:pos="8789"/>
        </w:tabs>
        <w:spacing w:line="360" w:lineRule="auto"/>
      </w:pPr>
      <w:r w:rsidRPr="00F93EB7">
        <w:tab/>
      </w:r>
    </w:p>
    <w:p w14:paraId="2FF577DC" w14:textId="77777777" w:rsidR="007214B3" w:rsidRPr="00F93EB7" w:rsidRDefault="007214B3" w:rsidP="002F177F">
      <w:pPr>
        <w:tabs>
          <w:tab w:val="right" w:leader="dot" w:pos="8789"/>
        </w:tabs>
        <w:spacing w:line="360" w:lineRule="auto"/>
      </w:pPr>
      <w:r w:rsidRPr="00F93EB7">
        <w:tab/>
      </w:r>
    </w:p>
    <w:p w14:paraId="77040E08" w14:textId="77777777" w:rsidR="008B34B7" w:rsidRPr="00F93EB7" w:rsidRDefault="008B34B7" w:rsidP="002F177F">
      <w:pPr>
        <w:tabs>
          <w:tab w:val="right" w:leader="dot" w:pos="8789"/>
        </w:tabs>
        <w:spacing w:line="360" w:lineRule="auto"/>
      </w:pPr>
      <w:r w:rsidRPr="00F93EB7">
        <w:tab/>
      </w:r>
    </w:p>
    <w:p w14:paraId="719B444F" w14:textId="77777777" w:rsidR="008B34B7" w:rsidRPr="00F93EB7" w:rsidRDefault="008B34B7" w:rsidP="002F177F">
      <w:pPr>
        <w:tabs>
          <w:tab w:val="right" w:leader="dot" w:pos="8789"/>
        </w:tabs>
        <w:spacing w:line="360" w:lineRule="auto"/>
      </w:pPr>
      <w:r w:rsidRPr="00F93EB7">
        <w:tab/>
      </w:r>
    </w:p>
    <w:p w14:paraId="6C989131" w14:textId="77777777" w:rsidR="007214B3" w:rsidRPr="00F93EB7" w:rsidRDefault="007214B3" w:rsidP="007214B3">
      <w:pPr>
        <w:tabs>
          <w:tab w:val="right" w:leader="dot" w:pos="8789"/>
        </w:tabs>
        <w:sectPr w:rsidR="007214B3" w:rsidRPr="00F93EB7" w:rsidSect="003B13A1">
          <w:type w:val="continuous"/>
          <w:pgSz w:w="11907" w:h="16840" w:code="9"/>
          <w:pgMar w:top="1134" w:right="1134" w:bottom="1134" w:left="1701" w:header="720" w:footer="720" w:gutter="0"/>
          <w:cols w:space="720"/>
        </w:sectPr>
      </w:pPr>
    </w:p>
    <w:p w14:paraId="340706CD" w14:textId="77777777" w:rsidR="00F177F5" w:rsidRPr="00F93EB7" w:rsidRDefault="00023725" w:rsidP="003C61A4">
      <w:pPr>
        <w:jc w:val="center"/>
      </w:pPr>
      <w:r w:rsidRPr="00F93EB7">
        <w:rPr>
          <w:b/>
          <w:sz w:val="32"/>
          <w:szCs w:val="32"/>
        </w:rPr>
        <w:lastRenderedPageBreak/>
        <w:t>M</w:t>
      </w:r>
      <w:r w:rsidR="00E367C8" w:rsidRPr="00F93EB7">
        <w:rPr>
          <w:b/>
          <w:sz w:val="32"/>
          <w:szCs w:val="32"/>
        </w:rPr>
        <w:t>ỤC LỤC</w:t>
      </w:r>
    </w:p>
    <w:p w14:paraId="0C9CC602" w14:textId="77777777" w:rsidR="00E367C8" w:rsidRPr="00F93EB7" w:rsidRDefault="00982F8E" w:rsidP="00051217">
      <w:pPr>
        <w:jc w:val="right"/>
      </w:pPr>
      <w:r w:rsidRPr="00F93EB7">
        <w:t>Trang</w:t>
      </w:r>
    </w:p>
    <w:p w14:paraId="32084D3E" w14:textId="61F9E27F" w:rsidR="00D86BDD" w:rsidRPr="00470A78" w:rsidRDefault="00D86BDD">
      <w:pPr>
        <w:pStyle w:val="TOC1"/>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 xml:space="preserve"> TOC \o "1-3" \u </w:instrText>
      </w:r>
      <w:r>
        <w:fldChar w:fldCharType="separate"/>
      </w:r>
      <w:r w:rsidRPr="00470A78">
        <w:rPr>
          <w:bCs/>
          <w:noProof/>
        </w:rPr>
        <w:t>BẢNG PHÂN CÔNG CÔNG VIỆC</w:t>
      </w:r>
      <w:r w:rsidRPr="00470A78">
        <w:rPr>
          <w:noProof/>
        </w:rPr>
        <w:tab/>
      </w:r>
      <w:r w:rsidRPr="00470A78">
        <w:rPr>
          <w:noProof/>
        </w:rPr>
        <w:fldChar w:fldCharType="begin"/>
      </w:r>
      <w:r w:rsidRPr="00470A78">
        <w:rPr>
          <w:noProof/>
        </w:rPr>
        <w:instrText xml:space="preserve"> PAGEREF _Toc218073499 \h </w:instrText>
      </w:r>
      <w:r w:rsidRPr="00470A78">
        <w:rPr>
          <w:noProof/>
        </w:rPr>
      </w:r>
      <w:r w:rsidRPr="00470A78">
        <w:rPr>
          <w:noProof/>
        </w:rPr>
        <w:fldChar w:fldCharType="separate"/>
      </w:r>
      <w:r w:rsidRPr="00470A78">
        <w:rPr>
          <w:noProof/>
        </w:rPr>
        <w:t>7</w:t>
      </w:r>
      <w:r w:rsidRPr="00470A78">
        <w:rPr>
          <w:noProof/>
        </w:rPr>
        <w:fldChar w:fldCharType="end"/>
      </w:r>
    </w:p>
    <w:p w14:paraId="0388132D" w14:textId="3B475451" w:rsidR="00D86BDD" w:rsidRPr="00470A78" w:rsidRDefault="00D86BDD">
      <w:pPr>
        <w:pStyle w:val="TOC1"/>
        <w:tabs>
          <w:tab w:val="right" w:leader="dot" w:pos="9062"/>
        </w:tabs>
        <w:rPr>
          <w:rFonts w:asciiTheme="minorHAnsi" w:eastAsiaTheme="minorEastAsia" w:hAnsiTheme="minorHAnsi" w:cstheme="minorBidi"/>
          <w:noProof/>
          <w:kern w:val="2"/>
          <w:sz w:val="24"/>
          <w:szCs w:val="24"/>
          <w14:ligatures w14:val="standardContextual"/>
        </w:rPr>
      </w:pPr>
      <w:r w:rsidRPr="00470A78">
        <w:rPr>
          <w:noProof/>
        </w:rPr>
        <w:t>BÁO CÁO KẾT QUẢ THỰC HIỆN TỪNG THÀNH VIÊN</w:t>
      </w:r>
      <w:r w:rsidRPr="00470A78">
        <w:rPr>
          <w:noProof/>
        </w:rPr>
        <w:tab/>
      </w:r>
      <w:r w:rsidRPr="00470A78">
        <w:rPr>
          <w:noProof/>
        </w:rPr>
        <w:fldChar w:fldCharType="begin"/>
      </w:r>
      <w:r w:rsidRPr="00470A78">
        <w:rPr>
          <w:noProof/>
        </w:rPr>
        <w:instrText xml:space="preserve"> PAGEREF _Toc218073500 \h </w:instrText>
      </w:r>
      <w:r w:rsidRPr="00470A78">
        <w:rPr>
          <w:noProof/>
        </w:rPr>
      </w:r>
      <w:r w:rsidRPr="00470A78">
        <w:rPr>
          <w:noProof/>
        </w:rPr>
        <w:fldChar w:fldCharType="separate"/>
      </w:r>
      <w:r w:rsidRPr="00470A78">
        <w:rPr>
          <w:noProof/>
        </w:rPr>
        <w:t>8</w:t>
      </w:r>
      <w:r w:rsidRPr="00470A78">
        <w:rPr>
          <w:noProof/>
        </w:rPr>
        <w:fldChar w:fldCharType="end"/>
      </w:r>
    </w:p>
    <w:p w14:paraId="16545C0C" w14:textId="076AAEA4" w:rsidR="00D86BDD" w:rsidRPr="00470A78" w:rsidRDefault="00D86BDD">
      <w:pPr>
        <w:pStyle w:val="TOC1"/>
        <w:tabs>
          <w:tab w:val="right" w:leader="dot" w:pos="9062"/>
        </w:tabs>
        <w:rPr>
          <w:rFonts w:asciiTheme="minorHAnsi" w:eastAsiaTheme="minorEastAsia" w:hAnsiTheme="minorHAnsi" w:cstheme="minorBidi"/>
          <w:noProof/>
          <w:kern w:val="2"/>
          <w:sz w:val="24"/>
          <w:szCs w:val="24"/>
          <w14:ligatures w14:val="standardContextual"/>
        </w:rPr>
      </w:pPr>
      <w:r w:rsidRPr="00470A78">
        <w:rPr>
          <w:bCs/>
          <w:noProof/>
        </w:rPr>
        <w:t>LÝ DO CHỌN ĐỀ TÀI</w:t>
      </w:r>
      <w:r w:rsidRPr="00470A78">
        <w:rPr>
          <w:noProof/>
        </w:rPr>
        <w:tab/>
      </w:r>
      <w:r w:rsidRPr="00470A78">
        <w:rPr>
          <w:noProof/>
        </w:rPr>
        <w:fldChar w:fldCharType="begin"/>
      </w:r>
      <w:r w:rsidRPr="00470A78">
        <w:rPr>
          <w:noProof/>
        </w:rPr>
        <w:instrText xml:space="preserve"> PAGEREF _Toc218073501 \h </w:instrText>
      </w:r>
      <w:r w:rsidRPr="00470A78">
        <w:rPr>
          <w:noProof/>
        </w:rPr>
      </w:r>
      <w:r w:rsidRPr="00470A78">
        <w:rPr>
          <w:noProof/>
        </w:rPr>
        <w:fldChar w:fldCharType="separate"/>
      </w:r>
      <w:r w:rsidRPr="00470A78">
        <w:rPr>
          <w:noProof/>
        </w:rPr>
        <w:t>9</w:t>
      </w:r>
      <w:r w:rsidRPr="00470A78">
        <w:rPr>
          <w:noProof/>
        </w:rPr>
        <w:fldChar w:fldCharType="end"/>
      </w:r>
    </w:p>
    <w:p w14:paraId="3D5C02C3" w14:textId="656DEA00" w:rsidR="00D86BDD" w:rsidRDefault="00D86BDD">
      <w:pPr>
        <w:pStyle w:val="TOC1"/>
        <w:tabs>
          <w:tab w:val="right" w:leader="dot" w:pos="9062"/>
        </w:tabs>
        <w:rPr>
          <w:rFonts w:asciiTheme="minorHAnsi" w:eastAsiaTheme="minorEastAsia" w:hAnsiTheme="minorHAnsi" w:cstheme="minorBidi"/>
          <w:noProof/>
          <w:kern w:val="2"/>
          <w:sz w:val="24"/>
          <w:szCs w:val="24"/>
          <w14:ligatures w14:val="standardContextual"/>
        </w:rPr>
      </w:pPr>
      <w:r w:rsidRPr="00470A78">
        <w:rPr>
          <w:bCs/>
          <w:noProof/>
        </w:rPr>
        <w:t>Phần 1: CƠ SỞ LÝ THUYẾT</w:t>
      </w:r>
      <w:r w:rsidRPr="00470A78">
        <w:rPr>
          <w:noProof/>
        </w:rPr>
        <w:tab/>
      </w:r>
      <w:r w:rsidRPr="00470A78">
        <w:rPr>
          <w:noProof/>
        </w:rPr>
        <w:fldChar w:fldCharType="begin"/>
      </w:r>
      <w:r w:rsidRPr="00470A78">
        <w:rPr>
          <w:noProof/>
        </w:rPr>
        <w:instrText xml:space="preserve"> PAGEREF _Toc218073502 \h </w:instrText>
      </w:r>
      <w:r w:rsidRPr="00470A78">
        <w:rPr>
          <w:noProof/>
        </w:rPr>
      </w:r>
      <w:r w:rsidRPr="00470A78">
        <w:rPr>
          <w:noProof/>
        </w:rPr>
        <w:fldChar w:fldCharType="separate"/>
      </w:r>
      <w:r w:rsidRPr="00470A78">
        <w:rPr>
          <w:noProof/>
        </w:rPr>
        <w:t>10</w:t>
      </w:r>
      <w:r w:rsidRPr="00470A78">
        <w:rPr>
          <w:noProof/>
        </w:rPr>
        <w:fldChar w:fldCharType="end"/>
      </w:r>
    </w:p>
    <w:p w14:paraId="0DE2DAD8" w14:textId="38C8BA00" w:rsidR="00D86BDD" w:rsidRDefault="00D86BDD">
      <w:pPr>
        <w:pStyle w:val="TOC2"/>
        <w:tabs>
          <w:tab w:val="left" w:pos="960"/>
          <w:tab w:val="right" w:leader="dot" w:pos="9062"/>
        </w:tabs>
        <w:rPr>
          <w:rFonts w:asciiTheme="minorHAnsi" w:eastAsiaTheme="minorEastAsia" w:hAnsiTheme="minorHAnsi" w:cstheme="minorBidi"/>
          <w:noProof/>
          <w:kern w:val="2"/>
          <w:sz w:val="24"/>
          <w:szCs w:val="24"/>
          <w14:ligatures w14:val="standardContextual"/>
        </w:rPr>
      </w:pPr>
      <w:r>
        <w:rPr>
          <w:noProof/>
        </w:rPr>
        <w:t>1.1.</w:t>
      </w:r>
      <w:r>
        <w:rPr>
          <w:rFonts w:asciiTheme="minorHAnsi" w:eastAsiaTheme="minorEastAsia" w:hAnsiTheme="minorHAnsi" w:cstheme="minorBidi"/>
          <w:noProof/>
          <w:kern w:val="2"/>
          <w:sz w:val="24"/>
          <w:szCs w:val="24"/>
          <w14:ligatures w14:val="standardContextual"/>
        </w:rPr>
        <w:tab/>
      </w:r>
      <w:r>
        <w:rPr>
          <w:noProof/>
        </w:rPr>
        <w:t>Ngôn ngữ PHP</w:t>
      </w:r>
      <w:r>
        <w:rPr>
          <w:noProof/>
        </w:rPr>
        <w:tab/>
      </w:r>
      <w:r>
        <w:rPr>
          <w:noProof/>
        </w:rPr>
        <w:fldChar w:fldCharType="begin"/>
      </w:r>
      <w:r>
        <w:rPr>
          <w:noProof/>
        </w:rPr>
        <w:instrText xml:space="preserve"> PAGEREF _Toc218073503 \h </w:instrText>
      </w:r>
      <w:r>
        <w:rPr>
          <w:noProof/>
        </w:rPr>
      </w:r>
      <w:r>
        <w:rPr>
          <w:noProof/>
        </w:rPr>
        <w:fldChar w:fldCharType="separate"/>
      </w:r>
      <w:r>
        <w:rPr>
          <w:noProof/>
        </w:rPr>
        <w:t>10</w:t>
      </w:r>
      <w:r>
        <w:rPr>
          <w:noProof/>
        </w:rPr>
        <w:fldChar w:fldCharType="end"/>
      </w:r>
    </w:p>
    <w:p w14:paraId="52F24870" w14:textId="60A70F0E" w:rsidR="00D86BDD" w:rsidRDefault="00D86BDD">
      <w:pPr>
        <w:pStyle w:val="TOC3"/>
        <w:tabs>
          <w:tab w:val="left" w:pos="1440"/>
          <w:tab w:val="right" w:leader="dot" w:pos="9062"/>
        </w:tabs>
        <w:rPr>
          <w:rFonts w:asciiTheme="minorHAnsi" w:eastAsiaTheme="minorEastAsia" w:hAnsiTheme="minorHAnsi" w:cstheme="minorBidi"/>
          <w:noProof/>
          <w:kern w:val="2"/>
          <w:sz w:val="24"/>
          <w:szCs w:val="24"/>
          <w14:ligatures w14:val="standardContextual"/>
        </w:rPr>
      </w:pPr>
      <w:r w:rsidRPr="00AF1710">
        <w:rPr>
          <w:noProof/>
        </w:rPr>
        <w:t>1.1.1.</w:t>
      </w:r>
      <w:r>
        <w:rPr>
          <w:rFonts w:asciiTheme="minorHAnsi" w:eastAsiaTheme="minorEastAsia" w:hAnsiTheme="minorHAnsi" w:cstheme="minorBidi"/>
          <w:noProof/>
          <w:kern w:val="2"/>
          <w:sz w:val="24"/>
          <w:szCs w:val="24"/>
          <w14:ligatures w14:val="standardContextual"/>
        </w:rPr>
        <w:tab/>
      </w:r>
      <w:r w:rsidRPr="00AF1710">
        <w:rPr>
          <w:noProof/>
        </w:rPr>
        <w:t>Khái niệm PHP</w:t>
      </w:r>
      <w:r>
        <w:rPr>
          <w:noProof/>
        </w:rPr>
        <w:tab/>
      </w:r>
      <w:r>
        <w:rPr>
          <w:noProof/>
        </w:rPr>
        <w:fldChar w:fldCharType="begin"/>
      </w:r>
      <w:r>
        <w:rPr>
          <w:noProof/>
        </w:rPr>
        <w:instrText xml:space="preserve"> PAGEREF _Toc218073504 \h </w:instrText>
      </w:r>
      <w:r>
        <w:rPr>
          <w:noProof/>
        </w:rPr>
      </w:r>
      <w:r>
        <w:rPr>
          <w:noProof/>
        </w:rPr>
        <w:fldChar w:fldCharType="separate"/>
      </w:r>
      <w:r>
        <w:rPr>
          <w:noProof/>
        </w:rPr>
        <w:t>10</w:t>
      </w:r>
      <w:r>
        <w:rPr>
          <w:noProof/>
        </w:rPr>
        <w:fldChar w:fldCharType="end"/>
      </w:r>
    </w:p>
    <w:p w14:paraId="33D1E4D4" w14:textId="164B92C9" w:rsidR="00D86BDD" w:rsidRDefault="00D86BDD">
      <w:pPr>
        <w:pStyle w:val="TOC3"/>
        <w:tabs>
          <w:tab w:val="left" w:pos="1440"/>
          <w:tab w:val="right" w:leader="dot" w:pos="9062"/>
        </w:tabs>
        <w:rPr>
          <w:rFonts w:asciiTheme="minorHAnsi" w:eastAsiaTheme="minorEastAsia" w:hAnsiTheme="minorHAnsi" w:cstheme="minorBidi"/>
          <w:noProof/>
          <w:kern w:val="2"/>
          <w:sz w:val="24"/>
          <w:szCs w:val="24"/>
          <w14:ligatures w14:val="standardContextual"/>
        </w:rPr>
      </w:pPr>
      <w:r w:rsidRPr="00AF1710">
        <w:rPr>
          <w:noProof/>
        </w:rPr>
        <w:t>1.1.2.</w:t>
      </w:r>
      <w:r>
        <w:rPr>
          <w:rFonts w:asciiTheme="minorHAnsi" w:eastAsiaTheme="minorEastAsia" w:hAnsiTheme="minorHAnsi" w:cstheme="minorBidi"/>
          <w:noProof/>
          <w:kern w:val="2"/>
          <w:sz w:val="24"/>
          <w:szCs w:val="24"/>
          <w14:ligatures w14:val="standardContextual"/>
        </w:rPr>
        <w:tab/>
      </w:r>
      <w:r w:rsidRPr="00AF1710">
        <w:rPr>
          <w:noProof/>
        </w:rPr>
        <w:t>Ưu và nhược điểm của PHP</w:t>
      </w:r>
      <w:r>
        <w:rPr>
          <w:noProof/>
        </w:rPr>
        <w:tab/>
      </w:r>
      <w:r>
        <w:rPr>
          <w:noProof/>
        </w:rPr>
        <w:fldChar w:fldCharType="begin"/>
      </w:r>
      <w:r>
        <w:rPr>
          <w:noProof/>
        </w:rPr>
        <w:instrText xml:space="preserve"> PAGEREF _Toc218073505 \h </w:instrText>
      </w:r>
      <w:r>
        <w:rPr>
          <w:noProof/>
        </w:rPr>
      </w:r>
      <w:r>
        <w:rPr>
          <w:noProof/>
        </w:rPr>
        <w:fldChar w:fldCharType="separate"/>
      </w:r>
      <w:r>
        <w:rPr>
          <w:noProof/>
        </w:rPr>
        <w:t>10</w:t>
      </w:r>
      <w:r>
        <w:rPr>
          <w:noProof/>
        </w:rPr>
        <w:fldChar w:fldCharType="end"/>
      </w:r>
    </w:p>
    <w:p w14:paraId="16446153" w14:textId="0DDA52BF" w:rsidR="00D86BDD" w:rsidRDefault="00D86BDD">
      <w:pPr>
        <w:pStyle w:val="TOC3"/>
        <w:tabs>
          <w:tab w:val="left" w:pos="1440"/>
          <w:tab w:val="right" w:leader="dot" w:pos="9062"/>
        </w:tabs>
        <w:rPr>
          <w:rFonts w:asciiTheme="minorHAnsi" w:eastAsiaTheme="minorEastAsia" w:hAnsiTheme="minorHAnsi" w:cstheme="minorBidi"/>
          <w:noProof/>
          <w:kern w:val="2"/>
          <w:sz w:val="24"/>
          <w:szCs w:val="24"/>
          <w14:ligatures w14:val="standardContextual"/>
        </w:rPr>
      </w:pPr>
      <w:r w:rsidRPr="00AF1710">
        <w:rPr>
          <w:noProof/>
        </w:rPr>
        <w:t>1.1.3.</w:t>
      </w:r>
      <w:r>
        <w:rPr>
          <w:rFonts w:asciiTheme="minorHAnsi" w:eastAsiaTheme="minorEastAsia" w:hAnsiTheme="minorHAnsi" w:cstheme="minorBidi"/>
          <w:noProof/>
          <w:kern w:val="2"/>
          <w:sz w:val="24"/>
          <w:szCs w:val="24"/>
          <w14:ligatures w14:val="standardContextual"/>
        </w:rPr>
        <w:tab/>
      </w:r>
      <w:r w:rsidRPr="00AF1710">
        <w:rPr>
          <w:noProof/>
        </w:rPr>
        <w:t>Ứng dụng thực tế của PHP</w:t>
      </w:r>
      <w:r>
        <w:rPr>
          <w:noProof/>
        </w:rPr>
        <w:tab/>
      </w:r>
      <w:r>
        <w:rPr>
          <w:noProof/>
        </w:rPr>
        <w:fldChar w:fldCharType="begin"/>
      </w:r>
      <w:r>
        <w:rPr>
          <w:noProof/>
        </w:rPr>
        <w:instrText xml:space="preserve"> PAGEREF _Toc218073506 \h </w:instrText>
      </w:r>
      <w:r>
        <w:rPr>
          <w:noProof/>
        </w:rPr>
      </w:r>
      <w:r>
        <w:rPr>
          <w:noProof/>
        </w:rPr>
        <w:fldChar w:fldCharType="separate"/>
      </w:r>
      <w:r>
        <w:rPr>
          <w:noProof/>
        </w:rPr>
        <w:t>11</w:t>
      </w:r>
      <w:r>
        <w:rPr>
          <w:noProof/>
        </w:rPr>
        <w:fldChar w:fldCharType="end"/>
      </w:r>
    </w:p>
    <w:p w14:paraId="58566B7E" w14:textId="56CA2D8B" w:rsidR="00D86BDD" w:rsidRDefault="00D86BDD">
      <w:pPr>
        <w:pStyle w:val="TOC2"/>
        <w:tabs>
          <w:tab w:val="left" w:pos="960"/>
          <w:tab w:val="right" w:leader="dot" w:pos="9062"/>
        </w:tabs>
        <w:rPr>
          <w:rFonts w:asciiTheme="minorHAnsi" w:eastAsiaTheme="minorEastAsia" w:hAnsiTheme="minorHAnsi" w:cstheme="minorBidi"/>
          <w:noProof/>
          <w:kern w:val="2"/>
          <w:sz w:val="24"/>
          <w:szCs w:val="24"/>
          <w14:ligatures w14:val="standardContextual"/>
        </w:rPr>
      </w:pPr>
      <w:r>
        <w:rPr>
          <w:noProof/>
        </w:rPr>
        <w:t>1.2.</w:t>
      </w:r>
      <w:r>
        <w:rPr>
          <w:rFonts w:asciiTheme="minorHAnsi" w:eastAsiaTheme="minorEastAsia" w:hAnsiTheme="minorHAnsi" w:cstheme="minorBidi"/>
          <w:noProof/>
          <w:kern w:val="2"/>
          <w:sz w:val="24"/>
          <w:szCs w:val="24"/>
          <w14:ligatures w14:val="standardContextual"/>
        </w:rPr>
        <w:tab/>
      </w:r>
      <w:r>
        <w:rPr>
          <w:noProof/>
        </w:rPr>
        <w:t>Ngôn ngữ Javasrcipt</w:t>
      </w:r>
      <w:r>
        <w:rPr>
          <w:noProof/>
        </w:rPr>
        <w:tab/>
      </w:r>
      <w:r>
        <w:rPr>
          <w:noProof/>
        </w:rPr>
        <w:fldChar w:fldCharType="begin"/>
      </w:r>
      <w:r>
        <w:rPr>
          <w:noProof/>
        </w:rPr>
        <w:instrText xml:space="preserve"> PAGEREF _Toc218073507 \h </w:instrText>
      </w:r>
      <w:r>
        <w:rPr>
          <w:noProof/>
        </w:rPr>
      </w:r>
      <w:r>
        <w:rPr>
          <w:noProof/>
        </w:rPr>
        <w:fldChar w:fldCharType="separate"/>
      </w:r>
      <w:r>
        <w:rPr>
          <w:noProof/>
        </w:rPr>
        <w:t>12</w:t>
      </w:r>
      <w:r>
        <w:rPr>
          <w:noProof/>
        </w:rPr>
        <w:fldChar w:fldCharType="end"/>
      </w:r>
    </w:p>
    <w:p w14:paraId="06669F69" w14:textId="748FD856" w:rsidR="00D86BDD" w:rsidRDefault="00D86BDD">
      <w:pPr>
        <w:pStyle w:val="TOC3"/>
        <w:tabs>
          <w:tab w:val="left" w:pos="1440"/>
          <w:tab w:val="right" w:leader="dot" w:pos="9062"/>
        </w:tabs>
        <w:rPr>
          <w:rFonts w:asciiTheme="minorHAnsi" w:eastAsiaTheme="minorEastAsia" w:hAnsiTheme="minorHAnsi" w:cstheme="minorBidi"/>
          <w:noProof/>
          <w:kern w:val="2"/>
          <w:sz w:val="24"/>
          <w:szCs w:val="24"/>
          <w14:ligatures w14:val="standardContextual"/>
        </w:rPr>
      </w:pPr>
      <w:r w:rsidRPr="00AF1710">
        <w:rPr>
          <w:noProof/>
        </w:rPr>
        <w:t>1.2.1.</w:t>
      </w:r>
      <w:r>
        <w:rPr>
          <w:rFonts w:asciiTheme="minorHAnsi" w:eastAsiaTheme="minorEastAsia" w:hAnsiTheme="minorHAnsi" w:cstheme="minorBidi"/>
          <w:noProof/>
          <w:kern w:val="2"/>
          <w:sz w:val="24"/>
          <w:szCs w:val="24"/>
          <w14:ligatures w14:val="standardContextual"/>
        </w:rPr>
        <w:tab/>
      </w:r>
      <w:r w:rsidRPr="00AF1710">
        <w:rPr>
          <w:noProof/>
        </w:rPr>
        <w:t>Khái niêm Javascript</w:t>
      </w:r>
      <w:r>
        <w:rPr>
          <w:noProof/>
        </w:rPr>
        <w:tab/>
      </w:r>
      <w:r>
        <w:rPr>
          <w:noProof/>
        </w:rPr>
        <w:fldChar w:fldCharType="begin"/>
      </w:r>
      <w:r>
        <w:rPr>
          <w:noProof/>
        </w:rPr>
        <w:instrText xml:space="preserve"> PAGEREF _Toc218073508 \h </w:instrText>
      </w:r>
      <w:r>
        <w:rPr>
          <w:noProof/>
        </w:rPr>
      </w:r>
      <w:r>
        <w:rPr>
          <w:noProof/>
        </w:rPr>
        <w:fldChar w:fldCharType="separate"/>
      </w:r>
      <w:r>
        <w:rPr>
          <w:noProof/>
        </w:rPr>
        <w:t>12</w:t>
      </w:r>
      <w:r>
        <w:rPr>
          <w:noProof/>
        </w:rPr>
        <w:fldChar w:fldCharType="end"/>
      </w:r>
    </w:p>
    <w:p w14:paraId="29FE426F" w14:textId="2B4C6E67" w:rsidR="00D86BDD" w:rsidRDefault="00D86BDD">
      <w:pPr>
        <w:pStyle w:val="TOC3"/>
        <w:tabs>
          <w:tab w:val="left" w:pos="1440"/>
          <w:tab w:val="right" w:leader="dot" w:pos="9062"/>
        </w:tabs>
        <w:rPr>
          <w:rFonts w:asciiTheme="minorHAnsi" w:eastAsiaTheme="minorEastAsia" w:hAnsiTheme="minorHAnsi" w:cstheme="minorBidi"/>
          <w:noProof/>
          <w:kern w:val="2"/>
          <w:sz w:val="24"/>
          <w:szCs w:val="24"/>
          <w14:ligatures w14:val="standardContextual"/>
        </w:rPr>
      </w:pPr>
      <w:r w:rsidRPr="00AF1710">
        <w:rPr>
          <w:noProof/>
        </w:rPr>
        <w:t>1.2.2.</w:t>
      </w:r>
      <w:r>
        <w:rPr>
          <w:rFonts w:asciiTheme="minorHAnsi" w:eastAsiaTheme="minorEastAsia" w:hAnsiTheme="minorHAnsi" w:cstheme="minorBidi"/>
          <w:noProof/>
          <w:kern w:val="2"/>
          <w:sz w:val="24"/>
          <w:szCs w:val="24"/>
          <w14:ligatures w14:val="standardContextual"/>
        </w:rPr>
        <w:tab/>
      </w:r>
      <w:r w:rsidRPr="00AF1710">
        <w:rPr>
          <w:noProof/>
        </w:rPr>
        <w:t>Cách thức hoạt động</w:t>
      </w:r>
      <w:r>
        <w:rPr>
          <w:noProof/>
        </w:rPr>
        <w:tab/>
      </w:r>
      <w:r>
        <w:rPr>
          <w:noProof/>
        </w:rPr>
        <w:fldChar w:fldCharType="begin"/>
      </w:r>
      <w:r>
        <w:rPr>
          <w:noProof/>
        </w:rPr>
        <w:instrText xml:space="preserve"> PAGEREF _Toc218073509 \h </w:instrText>
      </w:r>
      <w:r>
        <w:rPr>
          <w:noProof/>
        </w:rPr>
      </w:r>
      <w:r>
        <w:rPr>
          <w:noProof/>
        </w:rPr>
        <w:fldChar w:fldCharType="separate"/>
      </w:r>
      <w:r>
        <w:rPr>
          <w:noProof/>
        </w:rPr>
        <w:t>12</w:t>
      </w:r>
      <w:r>
        <w:rPr>
          <w:noProof/>
        </w:rPr>
        <w:fldChar w:fldCharType="end"/>
      </w:r>
    </w:p>
    <w:p w14:paraId="1A475426" w14:textId="23D64AE3" w:rsidR="00D86BDD" w:rsidRDefault="00D86BDD">
      <w:pPr>
        <w:pStyle w:val="TOC3"/>
        <w:tabs>
          <w:tab w:val="left" w:pos="1440"/>
          <w:tab w:val="right" w:leader="dot" w:pos="9062"/>
        </w:tabs>
        <w:rPr>
          <w:rFonts w:asciiTheme="minorHAnsi" w:eastAsiaTheme="minorEastAsia" w:hAnsiTheme="minorHAnsi" w:cstheme="minorBidi"/>
          <w:noProof/>
          <w:kern w:val="2"/>
          <w:sz w:val="24"/>
          <w:szCs w:val="24"/>
          <w14:ligatures w14:val="standardContextual"/>
        </w:rPr>
      </w:pPr>
      <w:r w:rsidRPr="00AF1710">
        <w:rPr>
          <w:noProof/>
        </w:rPr>
        <w:t>1.3.1.</w:t>
      </w:r>
      <w:r>
        <w:rPr>
          <w:rFonts w:asciiTheme="minorHAnsi" w:eastAsiaTheme="minorEastAsia" w:hAnsiTheme="minorHAnsi" w:cstheme="minorBidi"/>
          <w:noProof/>
          <w:kern w:val="2"/>
          <w:sz w:val="24"/>
          <w:szCs w:val="24"/>
          <w14:ligatures w14:val="standardContextual"/>
        </w:rPr>
        <w:tab/>
      </w:r>
      <w:r w:rsidRPr="00AF1710">
        <w:rPr>
          <w:noProof/>
        </w:rPr>
        <w:t>Các ưu điểm &amp; hạn chế đáng lưu ý của JavaScript</w:t>
      </w:r>
      <w:r>
        <w:rPr>
          <w:noProof/>
        </w:rPr>
        <w:tab/>
      </w:r>
      <w:r>
        <w:rPr>
          <w:noProof/>
        </w:rPr>
        <w:fldChar w:fldCharType="begin"/>
      </w:r>
      <w:r>
        <w:rPr>
          <w:noProof/>
        </w:rPr>
        <w:instrText xml:space="preserve"> PAGEREF _Toc218073510 \h </w:instrText>
      </w:r>
      <w:r>
        <w:rPr>
          <w:noProof/>
        </w:rPr>
      </w:r>
      <w:r>
        <w:rPr>
          <w:noProof/>
        </w:rPr>
        <w:fldChar w:fldCharType="separate"/>
      </w:r>
      <w:r>
        <w:rPr>
          <w:noProof/>
        </w:rPr>
        <w:t>13</w:t>
      </w:r>
      <w:r>
        <w:rPr>
          <w:noProof/>
        </w:rPr>
        <w:fldChar w:fldCharType="end"/>
      </w:r>
    </w:p>
    <w:p w14:paraId="3D73F5A5" w14:textId="78FBDB4C" w:rsidR="00D86BDD" w:rsidRDefault="00D86BDD">
      <w:pPr>
        <w:pStyle w:val="TOC2"/>
        <w:tabs>
          <w:tab w:val="left" w:pos="960"/>
          <w:tab w:val="right" w:leader="dot" w:pos="9062"/>
        </w:tabs>
        <w:rPr>
          <w:rFonts w:asciiTheme="minorHAnsi" w:eastAsiaTheme="minorEastAsia" w:hAnsiTheme="minorHAnsi" w:cstheme="minorBidi"/>
          <w:noProof/>
          <w:kern w:val="2"/>
          <w:sz w:val="24"/>
          <w:szCs w:val="24"/>
          <w14:ligatures w14:val="standardContextual"/>
        </w:rPr>
      </w:pPr>
      <w:r>
        <w:rPr>
          <w:noProof/>
        </w:rPr>
        <w:t>1.3.</w:t>
      </w:r>
      <w:r>
        <w:rPr>
          <w:rFonts w:asciiTheme="minorHAnsi" w:eastAsiaTheme="minorEastAsia" w:hAnsiTheme="minorHAnsi" w:cstheme="minorBidi"/>
          <w:noProof/>
          <w:kern w:val="2"/>
          <w:sz w:val="24"/>
          <w:szCs w:val="24"/>
          <w14:ligatures w14:val="standardContextual"/>
        </w:rPr>
        <w:tab/>
      </w:r>
      <w:r>
        <w:rPr>
          <w:noProof/>
        </w:rPr>
        <w:t>Ngôn ngữ SQL(MySQL)</w:t>
      </w:r>
      <w:r>
        <w:rPr>
          <w:noProof/>
        </w:rPr>
        <w:tab/>
      </w:r>
      <w:r>
        <w:rPr>
          <w:noProof/>
        </w:rPr>
        <w:fldChar w:fldCharType="begin"/>
      </w:r>
      <w:r>
        <w:rPr>
          <w:noProof/>
        </w:rPr>
        <w:instrText xml:space="preserve"> PAGEREF _Toc218073511 \h </w:instrText>
      </w:r>
      <w:r>
        <w:rPr>
          <w:noProof/>
        </w:rPr>
      </w:r>
      <w:r>
        <w:rPr>
          <w:noProof/>
        </w:rPr>
        <w:fldChar w:fldCharType="separate"/>
      </w:r>
      <w:r>
        <w:rPr>
          <w:noProof/>
        </w:rPr>
        <w:t>14</w:t>
      </w:r>
      <w:r>
        <w:rPr>
          <w:noProof/>
        </w:rPr>
        <w:fldChar w:fldCharType="end"/>
      </w:r>
    </w:p>
    <w:p w14:paraId="24A38B7E" w14:textId="62BB033E" w:rsidR="00D86BDD" w:rsidRDefault="00D86BDD">
      <w:pPr>
        <w:pStyle w:val="TOC3"/>
        <w:tabs>
          <w:tab w:val="left" w:pos="1440"/>
          <w:tab w:val="right" w:leader="dot" w:pos="9062"/>
        </w:tabs>
        <w:rPr>
          <w:rFonts w:asciiTheme="minorHAnsi" w:eastAsiaTheme="minorEastAsia" w:hAnsiTheme="minorHAnsi" w:cstheme="minorBidi"/>
          <w:noProof/>
          <w:kern w:val="2"/>
          <w:sz w:val="24"/>
          <w:szCs w:val="24"/>
          <w14:ligatures w14:val="standardContextual"/>
        </w:rPr>
      </w:pPr>
      <w:r w:rsidRPr="00AF1710">
        <w:rPr>
          <w:noProof/>
        </w:rPr>
        <w:t>1.3.1</w:t>
      </w:r>
      <w:r>
        <w:rPr>
          <w:rFonts w:asciiTheme="minorHAnsi" w:eastAsiaTheme="minorEastAsia" w:hAnsiTheme="minorHAnsi" w:cstheme="minorBidi"/>
          <w:noProof/>
          <w:kern w:val="2"/>
          <w:sz w:val="24"/>
          <w:szCs w:val="24"/>
          <w14:ligatures w14:val="standardContextual"/>
        </w:rPr>
        <w:tab/>
      </w:r>
      <w:r w:rsidRPr="00AF1710">
        <w:rPr>
          <w:noProof/>
        </w:rPr>
        <w:t>Khái niệm</w:t>
      </w:r>
      <w:r>
        <w:rPr>
          <w:noProof/>
        </w:rPr>
        <w:tab/>
      </w:r>
      <w:r>
        <w:rPr>
          <w:noProof/>
        </w:rPr>
        <w:fldChar w:fldCharType="begin"/>
      </w:r>
      <w:r>
        <w:rPr>
          <w:noProof/>
        </w:rPr>
        <w:instrText xml:space="preserve"> PAGEREF _Toc218073512 \h </w:instrText>
      </w:r>
      <w:r>
        <w:rPr>
          <w:noProof/>
        </w:rPr>
      </w:r>
      <w:r>
        <w:rPr>
          <w:noProof/>
        </w:rPr>
        <w:fldChar w:fldCharType="separate"/>
      </w:r>
      <w:r>
        <w:rPr>
          <w:noProof/>
        </w:rPr>
        <w:t>14</w:t>
      </w:r>
      <w:r>
        <w:rPr>
          <w:noProof/>
        </w:rPr>
        <w:fldChar w:fldCharType="end"/>
      </w:r>
    </w:p>
    <w:p w14:paraId="312B1E5E" w14:textId="10B217A1" w:rsidR="00D86BDD" w:rsidRDefault="00D86BDD">
      <w:pPr>
        <w:pStyle w:val="TOC3"/>
        <w:tabs>
          <w:tab w:val="left" w:pos="1440"/>
          <w:tab w:val="right" w:leader="dot" w:pos="9062"/>
        </w:tabs>
        <w:rPr>
          <w:rFonts w:asciiTheme="minorHAnsi" w:eastAsiaTheme="minorEastAsia" w:hAnsiTheme="minorHAnsi" w:cstheme="minorBidi"/>
          <w:noProof/>
          <w:kern w:val="2"/>
          <w:sz w:val="24"/>
          <w:szCs w:val="24"/>
          <w14:ligatures w14:val="standardContextual"/>
        </w:rPr>
      </w:pPr>
      <w:r w:rsidRPr="00AF1710">
        <w:rPr>
          <w:noProof/>
        </w:rPr>
        <w:t>1.3.2</w:t>
      </w:r>
      <w:r>
        <w:rPr>
          <w:rFonts w:asciiTheme="minorHAnsi" w:eastAsiaTheme="minorEastAsia" w:hAnsiTheme="minorHAnsi" w:cstheme="minorBidi"/>
          <w:noProof/>
          <w:kern w:val="2"/>
          <w:sz w:val="24"/>
          <w:szCs w:val="24"/>
          <w14:ligatures w14:val="standardContextual"/>
        </w:rPr>
        <w:tab/>
      </w:r>
      <w:r w:rsidRPr="00AF1710">
        <w:rPr>
          <w:noProof/>
        </w:rPr>
        <w:t>Lịch sử phát triển của MySQL</w:t>
      </w:r>
      <w:r>
        <w:rPr>
          <w:noProof/>
        </w:rPr>
        <w:tab/>
      </w:r>
      <w:r>
        <w:rPr>
          <w:noProof/>
        </w:rPr>
        <w:fldChar w:fldCharType="begin"/>
      </w:r>
      <w:r>
        <w:rPr>
          <w:noProof/>
        </w:rPr>
        <w:instrText xml:space="preserve"> PAGEREF _Toc218073513 \h </w:instrText>
      </w:r>
      <w:r>
        <w:rPr>
          <w:noProof/>
        </w:rPr>
      </w:r>
      <w:r>
        <w:rPr>
          <w:noProof/>
        </w:rPr>
        <w:fldChar w:fldCharType="separate"/>
      </w:r>
      <w:r>
        <w:rPr>
          <w:noProof/>
        </w:rPr>
        <w:t>14</w:t>
      </w:r>
      <w:r>
        <w:rPr>
          <w:noProof/>
        </w:rPr>
        <w:fldChar w:fldCharType="end"/>
      </w:r>
    </w:p>
    <w:p w14:paraId="5E38BB76" w14:textId="30CA3359" w:rsidR="00D86BDD" w:rsidRDefault="00D86BDD">
      <w:pPr>
        <w:pStyle w:val="TOC3"/>
        <w:tabs>
          <w:tab w:val="left" w:pos="1440"/>
          <w:tab w:val="right" w:leader="dot" w:pos="9062"/>
        </w:tabs>
        <w:rPr>
          <w:rFonts w:asciiTheme="minorHAnsi" w:eastAsiaTheme="minorEastAsia" w:hAnsiTheme="minorHAnsi" w:cstheme="minorBidi"/>
          <w:noProof/>
          <w:kern w:val="2"/>
          <w:sz w:val="24"/>
          <w:szCs w:val="24"/>
          <w14:ligatures w14:val="standardContextual"/>
        </w:rPr>
      </w:pPr>
      <w:r w:rsidRPr="00AF1710">
        <w:rPr>
          <w:noProof/>
        </w:rPr>
        <w:t>1.3.1</w:t>
      </w:r>
      <w:r>
        <w:rPr>
          <w:rFonts w:asciiTheme="minorHAnsi" w:eastAsiaTheme="minorEastAsia" w:hAnsiTheme="minorHAnsi" w:cstheme="minorBidi"/>
          <w:noProof/>
          <w:kern w:val="2"/>
          <w:sz w:val="24"/>
          <w:szCs w:val="24"/>
          <w14:ligatures w14:val="standardContextual"/>
        </w:rPr>
        <w:tab/>
      </w:r>
      <w:r w:rsidRPr="00AF1710">
        <w:rPr>
          <w:noProof/>
        </w:rPr>
        <w:t>Ưu, nhược điểm của MySQL</w:t>
      </w:r>
      <w:r>
        <w:rPr>
          <w:noProof/>
        </w:rPr>
        <w:tab/>
      </w:r>
      <w:r>
        <w:rPr>
          <w:noProof/>
        </w:rPr>
        <w:fldChar w:fldCharType="begin"/>
      </w:r>
      <w:r>
        <w:rPr>
          <w:noProof/>
        </w:rPr>
        <w:instrText xml:space="preserve"> PAGEREF _Toc218073514 \h </w:instrText>
      </w:r>
      <w:r>
        <w:rPr>
          <w:noProof/>
        </w:rPr>
      </w:r>
      <w:r>
        <w:rPr>
          <w:noProof/>
        </w:rPr>
        <w:fldChar w:fldCharType="separate"/>
      </w:r>
      <w:r>
        <w:rPr>
          <w:noProof/>
        </w:rPr>
        <w:t>14</w:t>
      </w:r>
      <w:r>
        <w:rPr>
          <w:noProof/>
        </w:rPr>
        <w:fldChar w:fldCharType="end"/>
      </w:r>
    </w:p>
    <w:p w14:paraId="417C8A5D" w14:textId="7A2B6423" w:rsidR="00D86BDD" w:rsidRDefault="00D86BDD">
      <w:pPr>
        <w:pStyle w:val="TOC2"/>
        <w:tabs>
          <w:tab w:val="left" w:pos="960"/>
          <w:tab w:val="right" w:leader="dot" w:pos="9062"/>
        </w:tabs>
        <w:rPr>
          <w:rFonts w:asciiTheme="minorHAnsi" w:eastAsiaTheme="minorEastAsia" w:hAnsiTheme="minorHAnsi" w:cstheme="minorBidi"/>
          <w:noProof/>
          <w:kern w:val="2"/>
          <w:sz w:val="24"/>
          <w:szCs w:val="24"/>
          <w14:ligatures w14:val="standardContextual"/>
        </w:rPr>
      </w:pPr>
      <w:r>
        <w:rPr>
          <w:noProof/>
        </w:rPr>
        <w:t>1.4.</w:t>
      </w:r>
      <w:r>
        <w:rPr>
          <w:rFonts w:asciiTheme="minorHAnsi" w:eastAsiaTheme="minorEastAsia" w:hAnsiTheme="minorHAnsi" w:cstheme="minorBidi"/>
          <w:noProof/>
          <w:kern w:val="2"/>
          <w:sz w:val="24"/>
          <w:szCs w:val="24"/>
          <w14:ligatures w14:val="standardContextual"/>
        </w:rPr>
        <w:tab/>
      </w:r>
      <w:r>
        <w:rPr>
          <w:noProof/>
        </w:rPr>
        <w:t>Ngôn ngữ CSS (Cascading Style Sheets)</w:t>
      </w:r>
      <w:r>
        <w:rPr>
          <w:noProof/>
        </w:rPr>
        <w:tab/>
      </w:r>
      <w:r>
        <w:rPr>
          <w:noProof/>
        </w:rPr>
        <w:fldChar w:fldCharType="begin"/>
      </w:r>
      <w:r>
        <w:rPr>
          <w:noProof/>
        </w:rPr>
        <w:instrText xml:space="preserve"> PAGEREF _Toc218073515 \h </w:instrText>
      </w:r>
      <w:r>
        <w:rPr>
          <w:noProof/>
        </w:rPr>
      </w:r>
      <w:r>
        <w:rPr>
          <w:noProof/>
        </w:rPr>
        <w:fldChar w:fldCharType="separate"/>
      </w:r>
      <w:r>
        <w:rPr>
          <w:noProof/>
        </w:rPr>
        <w:t>15</w:t>
      </w:r>
      <w:r>
        <w:rPr>
          <w:noProof/>
        </w:rPr>
        <w:fldChar w:fldCharType="end"/>
      </w:r>
    </w:p>
    <w:p w14:paraId="61D4EC39" w14:textId="34607059" w:rsidR="00D86BDD" w:rsidRDefault="00D86BDD">
      <w:pPr>
        <w:pStyle w:val="TOC3"/>
        <w:tabs>
          <w:tab w:val="left" w:pos="1440"/>
          <w:tab w:val="right" w:leader="dot" w:pos="9062"/>
        </w:tabs>
        <w:rPr>
          <w:rFonts w:asciiTheme="minorHAnsi" w:eastAsiaTheme="minorEastAsia" w:hAnsiTheme="minorHAnsi" w:cstheme="minorBidi"/>
          <w:noProof/>
          <w:kern w:val="2"/>
          <w:sz w:val="24"/>
          <w:szCs w:val="24"/>
          <w14:ligatures w14:val="standardContextual"/>
        </w:rPr>
      </w:pPr>
      <w:r w:rsidRPr="00AF1710">
        <w:rPr>
          <w:noProof/>
        </w:rPr>
        <w:t>1.4.1</w:t>
      </w:r>
      <w:r>
        <w:rPr>
          <w:rFonts w:asciiTheme="minorHAnsi" w:eastAsiaTheme="minorEastAsia" w:hAnsiTheme="minorHAnsi" w:cstheme="minorBidi"/>
          <w:noProof/>
          <w:kern w:val="2"/>
          <w:sz w:val="24"/>
          <w:szCs w:val="24"/>
          <w14:ligatures w14:val="standardContextual"/>
        </w:rPr>
        <w:tab/>
      </w:r>
      <w:r w:rsidRPr="00AF1710">
        <w:rPr>
          <w:noProof/>
        </w:rPr>
        <w:t>Khái niệm</w:t>
      </w:r>
      <w:r>
        <w:rPr>
          <w:noProof/>
        </w:rPr>
        <w:tab/>
      </w:r>
      <w:r>
        <w:rPr>
          <w:noProof/>
        </w:rPr>
        <w:fldChar w:fldCharType="begin"/>
      </w:r>
      <w:r>
        <w:rPr>
          <w:noProof/>
        </w:rPr>
        <w:instrText xml:space="preserve"> PAGEREF _Toc218073516 \h </w:instrText>
      </w:r>
      <w:r>
        <w:rPr>
          <w:noProof/>
        </w:rPr>
      </w:r>
      <w:r>
        <w:rPr>
          <w:noProof/>
        </w:rPr>
        <w:fldChar w:fldCharType="separate"/>
      </w:r>
      <w:r>
        <w:rPr>
          <w:noProof/>
        </w:rPr>
        <w:t>15</w:t>
      </w:r>
      <w:r>
        <w:rPr>
          <w:noProof/>
        </w:rPr>
        <w:fldChar w:fldCharType="end"/>
      </w:r>
    </w:p>
    <w:p w14:paraId="407729C3" w14:textId="35F42E21" w:rsidR="00D86BDD" w:rsidRDefault="00D86BDD">
      <w:pPr>
        <w:pStyle w:val="TOC3"/>
        <w:tabs>
          <w:tab w:val="left" w:pos="1440"/>
          <w:tab w:val="right" w:leader="dot" w:pos="9062"/>
        </w:tabs>
        <w:rPr>
          <w:rFonts w:asciiTheme="minorHAnsi" w:eastAsiaTheme="minorEastAsia" w:hAnsiTheme="minorHAnsi" w:cstheme="minorBidi"/>
          <w:noProof/>
          <w:kern w:val="2"/>
          <w:sz w:val="24"/>
          <w:szCs w:val="24"/>
          <w14:ligatures w14:val="standardContextual"/>
        </w:rPr>
      </w:pPr>
      <w:r w:rsidRPr="00AF1710">
        <w:rPr>
          <w:noProof/>
        </w:rPr>
        <w:t>1.4.2</w:t>
      </w:r>
      <w:r>
        <w:rPr>
          <w:rFonts w:asciiTheme="minorHAnsi" w:eastAsiaTheme="minorEastAsia" w:hAnsiTheme="minorHAnsi" w:cstheme="minorBidi"/>
          <w:noProof/>
          <w:kern w:val="2"/>
          <w:sz w:val="24"/>
          <w:szCs w:val="24"/>
          <w14:ligatures w14:val="standardContextual"/>
        </w:rPr>
        <w:tab/>
      </w:r>
      <w:r w:rsidRPr="00AF1710">
        <w:rPr>
          <w:noProof/>
        </w:rPr>
        <w:t>Cách thức hoạt động</w:t>
      </w:r>
      <w:r>
        <w:rPr>
          <w:noProof/>
        </w:rPr>
        <w:tab/>
      </w:r>
      <w:r>
        <w:rPr>
          <w:noProof/>
        </w:rPr>
        <w:fldChar w:fldCharType="begin"/>
      </w:r>
      <w:r>
        <w:rPr>
          <w:noProof/>
        </w:rPr>
        <w:instrText xml:space="preserve"> PAGEREF _Toc218073517 \h </w:instrText>
      </w:r>
      <w:r>
        <w:rPr>
          <w:noProof/>
        </w:rPr>
      </w:r>
      <w:r>
        <w:rPr>
          <w:noProof/>
        </w:rPr>
        <w:fldChar w:fldCharType="separate"/>
      </w:r>
      <w:r>
        <w:rPr>
          <w:noProof/>
        </w:rPr>
        <w:t>16</w:t>
      </w:r>
      <w:r>
        <w:rPr>
          <w:noProof/>
        </w:rPr>
        <w:fldChar w:fldCharType="end"/>
      </w:r>
    </w:p>
    <w:p w14:paraId="3689FCA0" w14:textId="0551A349" w:rsidR="00D86BDD" w:rsidRDefault="00D86BDD">
      <w:pPr>
        <w:pStyle w:val="TOC1"/>
        <w:tabs>
          <w:tab w:val="right" w:leader="dot" w:pos="9062"/>
        </w:tabs>
        <w:rPr>
          <w:rFonts w:asciiTheme="minorHAnsi" w:eastAsiaTheme="minorEastAsia" w:hAnsiTheme="minorHAnsi" w:cstheme="minorBidi"/>
          <w:noProof/>
          <w:kern w:val="2"/>
          <w:sz w:val="24"/>
          <w:szCs w:val="24"/>
          <w14:ligatures w14:val="standardContextual"/>
        </w:rPr>
      </w:pPr>
      <w:r w:rsidRPr="00EE7602">
        <w:rPr>
          <w:bCs/>
          <w:noProof/>
        </w:rPr>
        <w:t>Phần 2: PHÂN TÍCH THIẾT KẾ HỆ THỐNG</w:t>
      </w:r>
      <w:r>
        <w:rPr>
          <w:noProof/>
        </w:rPr>
        <w:tab/>
      </w:r>
      <w:r>
        <w:rPr>
          <w:noProof/>
        </w:rPr>
        <w:fldChar w:fldCharType="begin"/>
      </w:r>
      <w:r>
        <w:rPr>
          <w:noProof/>
        </w:rPr>
        <w:instrText xml:space="preserve"> PAGEREF _Toc218073518 \h </w:instrText>
      </w:r>
      <w:r>
        <w:rPr>
          <w:noProof/>
        </w:rPr>
      </w:r>
      <w:r>
        <w:rPr>
          <w:noProof/>
        </w:rPr>
        <w:fldChar w:fldCharType="separate"/>
      </w:r>
      <w:r>
        <w:rPr>
          <w:noProof/>
        </w:rPr>
        <w:t>17</w:t>
      </w:r>
      <w:r>
        <w:rPr>
          <w:noProof/>
        </w:rPr>
        <w:fldChar w:fldCharType="end"/>
      </w:r>
    </w:p>
    <w:p w14:paraId="66AD5758" w14:textId="01ADD9DE" w:rsidR="00D86BDD" w:rsidRDefault="00D86BDD">
      <w:pPr>
        <w:pStyle w:val="TOC2"/>
        <w:tabs>
          <w:tab w:val="left" w:pos="960"/>
          <w:tab w:val="right" w:leader="dot" w:pos="9062"/>
        </w:tabs>
        <w:rPr>
          <w:rFonts w:asciiTheme="minorHAnsi" w:eastAsiaTheme="minorEastAsia" w:hAnsiTheme="minorHAnsi" w:cstheme="minorBidi"/>
          <w:noProof/>
          <w:kern w:val="2"/>
          <w:sz w:val="24"/>
          <w:szCs w:val="24"/>
          <w14:ligatures w14:val="standardContextual"/>
        </w:rPr>
      </w:pPr>
      <w:r>
        <w:rPr>
          <w:noProof/>
        </w:rPr>
        <w:t>2.1.</w:t>
      </w:r>
      <w:r>
        <w:rPr>
          <w:rFonts w:asciiTheme="minorHAnsi" w:eastAsiaTheme="minorEastAsia" w:hAnsiTheme="minorHAnsi" w:cstheme="minorBidi"/>
          <w:noProof/>
          <w:kern w:val="2"/>
          <w:sz w:val="24"/>
          <w:szCs w:val="24"/>
          <w14:ligatures w14:val="standardContextual"/>
        </w:rPr>
        <w:tab/>
      </w:r>
      <w:r>
        <w:rPr>
          <w:noProof/>
        </w:rPr>
        <w:t>MÔ TẢ ĐỀ TÀI</w:t>
      </w:r>
      <w:r>
        <w:rPr>
          <w:noProof/>
        </w:rPr>
        <w:tab/>
      </w:r>
      <w:r>
        <w:rPr>
          <w:noProof/>
        </w:rPr>
        <w:fldChar w:fldCharType="begin"/>
      </w:r>
      <w:r>
        <w:rPr>
          <w:noProof/>
        </w:rPr>
        <w:instrText xml:space="preserve"> PAGEREF _Toc218073519 \h </w:instrText>
      </w:r>
      <w:r>
        <w:rPr>
          <w:noProof/>
        </w:rPr>
      </w:r>
      <w:r>
        <w:rPr>
          <w:noProof/>
        </w:rPr>
        <w:fldChar w:fldCharType="separate"/>
      </w:r>
      <w:r>
        <w:rPr>
          <w:noProof/>
        </w:rPr>
        <w:t>17</w:t>
      </w:r>
      <w:r>
        <w:rPr>
          <w:noProof/>
        </w:rPr>
        <w:fldChar w:fldCharType="end"/>
      </w:r>
    </w:p>
    <w:p w14:paraId="22FCC747" w14:textId="606E491B" w:rsidR="00D86BDD" w:rsidRDefault="00D86BDD">
      <w:pPr>
        <w:pStyle w:val="TOC2"/>
        <w:tabs>
          <w:tab w:val="left" w:pos="960"/>
          <w:tab w:val="right" w:leader="dot" w:pos="9062"/>
        </w:tabs>
        <w:rPr>
          <w:rFonts w:asciiTheme="minorHAnsi" w:eastAsiaTheme="minorEastAsia" w:hAnsiTheme="minorHAnsi" w:cstheme="minorBidi"/>
          <w:noProof/>
          <w:kern w:val="2"/>
          <w:sz w:val="24"/>
          <w:szCs w:val="24"/>
          <w14:ligatures w14:val="standardContextual"/>
        </w:rPr>
      </w:pPr>
      <w:r>
        <w:rPr>
          <w:noProof/>
        </w:rPr>
        <w:t>2.2.</w:t>
      </w:r>
      <w:r>
        <w:rPr>
          <w:rFonts w:asciiTheme="minorHAnsi" w:eastAsiaTheme="minorEastAsia" w:hAnsiTheme="minorHAnsi" w:cstheme="minorBidi"/>
          <w:noProof/>
          <w:kern w:val="2"/>
          <w:sz w:val="24"/>
          <w:szCs w:val="24"/>
          <w14:ligatures w14:val="standardContextual"/>
        </w:rPr>
        <w:tab/>
      </w:r>
      <w:r>
        <w:rPr>
          <w:noProof/>
        </w:rPr>
        <w:t>PHÂN TÍCH THIẾT KẾ HỆ THỐNG</w:t>
      </w:r>
      <w:r>
        <w:rPr>
          <w:noProof/>
        </w:rPr>
        <w:tab/>
      </w:r>
      <w:r>
        <w:rPr>
          <w:noProof/>
        </w:rPr>
        <w:fldChar w:fldCharType="begin"/>
      </w:r>
      <w:r>
        <w:rPr>
          <w:noProof/>
        </w:rPr>
        <w:instrText xml:space="preserve"> PAGEREF _Toc218073520 \h </w:instrText>
      </w:r>
      <w:r>
        <w:rPr>
          <w:noProof/>
        </w:rPr>
      </w:r>
      <w:r>
        <w:rPr>
          <w:noProof/>
        </w:rPr>
        <w:fldChar w:fldCharType="separate"/>
      </w:r>
      <w:r>
        <w:rPr>
          <w:noProof/>
        </w:rPr>
        <w:t>18</w:t>
      </w:r>
      <w:r>
        <w:rPr>
          <w:noProof/>
        </w:rPr>
        <w:fldChar w:fldCharType="end"/>
      </w:r>
    </w:p>
    <w:p w14:paraId="5675AF61" w14:textId="0F634E32" w:rsidR="00D86BDD" w:rsidRDefault="00D86BDD">
      <w:pPr>
        <w:pStyle w:val="TOC3"/>
        <w:tabs>
          <w:tab w:val="left" w:pos="1440"/>
          <w:tab w:val="right" w:leader="dot" w:pos="9062"/>
        </w:tabs>
        <w:rPr>
          <w:rFonts w:asciiTheme="minorHAnsi" w:eastAsiaTheme="minorEastAsia" w:hAnsiTheme="minorHAnsi" w:cstheme="minorBidi"/>
          <w:noProof/>
          <w:kern w:val="2"/>
          <w:sz w:val="24"/>
          <w:szCs w:val="24"/>
          <w14:ligatures w14:val="standardContextual"/>
        </w:rPr>
      </w:pPr>
      <w:r w:rsidRPr="00AF1710">
        <w:rPr>
          <w:noProof/>
        </w:rPr>
        <w:t>2.2.1.</w:t>
      </w:r>
      <w:r>
        <w:rPr>
          <w:rFonts w:asciiTheme="minorHAnsi" w:eastAsiaTheme="minorEastAsia" w:hAnsiTheme="minorHAnsi" w:cstheme="minorBidi"/>
          <w:noProof/>
          <w:kern w:val="2"/>
          <w:sz w:val="24"/>
          <w:szCs w:val="24"/>
          <w14:ligatures w14:val="standardContextual"/>
        </w:rPr>
        <w:tab/>
      </w:r>
      <w:r w:rsidRPr="00AF1710">
        <w:rPr>
          <w:noProof/>
        </w:rPr>
        <w:t>Mô hình ERD (Mô hình dữ liệu mức quan niệm)</w:t>
      </w:r>
      <w:r>
        <w:rPr>
          <w:noProof/>
        </w:rPr>
        <w:tab/>
      </w:r>
      <w:r>
        <w:rPr>
          <w:noProof/>
        </w:rPr>
        <w:fldChar w:fldCharType="begin"/>
      </w:r>
      <w:r>
        <w:rPr>
          <w:noProof/>
        </w:rPr>
        <w:instrText xml:space="preserve"> PAGEREF _Toc218073521 \h </w:instrText>
      </w:r>
      <w:r>
        <w:rPr>
          <w:noProof/>
        </w:rPr>
      </w:r>
      <w:r>
        <w:rPr>
          <w:noProof/>
        </w:rPr>
        <w:fldChar w:fldCharType="separate"/>
      </w:r>
      <w:r>
        <w:rPr>
          <w:noProof/>
        </w:rPr>
        <w:t>18</w:t>
      </w:r>
      <w:r>
        <w:rPr>
          <w:noProof/>
        </w:rPr>
        <w:fldChar w:fldCharType="end"/>
      </w:r>
    </w:p>
    <w:p w14:paraId="7BD60C1A" w14:textId="09AB579C" w:rsidR="00D86BDD" w:rsidRDefault="00D86BDD">
      <w:pPr>
        <w:pStyle w:val="TOC3"/>
        <w:tabs>
          <w:tab w:val="left" w:pos="1440"/>
          <w:tab w:val="right" w:leader="dot" w:pos="9062"/>
        </w:tabs>
        <w:rPr>
          <w:rFonts w:asciiTheme="minorHAnsi" w:eastAsiaTheme="minorEastAsia" w:hAnsiTheme="minorHAnsi" w:cstheme="minorBidi"/>
          <w:noProof/>
          <w:kern w:val="2"/>
          <w:sz w:val="24"/>
          <w:szCs w:val="24"/>
          <w14:ligatures w14:val="standardContextual"/>
        </w:rPr>
      </w:pPr>
      <w:r w:rsidRPr="00AF1710">
        <w:rPr>
          <w:noProof/>
        </w:rPr>
        <w:t>2.2.2.</w:t>
      </w:r>
      <w:r>
        <w:rPr>
          <w:rFonts w:asciiTheme="minorHAnsi" w:eastAsiaTheme="minorEastAsia" w:hAnsiTheme="minorHAnsi" w:cstheme="minorBidi"/>
          <w:noProof/>
          <w:kern w:val="2"/>
          <w:sz w:val="24"/>
          <w:szCs w:val="24"/>
          <w14:ligatures w14:val="standardContextual"/>
        </w:rPr>
        <w:tab/>
      </w:r>
      <w:r w:rsidRPr="00AF1710">
        <w:rPr>
          <w:noProof/>
        </w:rPr>
        <w:t>Lược đồ CSDL (Mô hình dữ liệu mức logic)</w:t>
      </w:r>
      <w:r>
        <w:rPr>
          <w:noProof/>
        </w:rPr>
        <w:tab/>
      </w:r>
      <w:r>
        <w:rPr>
          <w:noProof/>
        </w:rPr>
        <w:fldChar w:fldCharType="begin"/>
      </w:r>
      <w:r>
        <w:rPr>
          <w:noProof/>
        </w:rPr>
        <w:instrText xml:space="preserve"> PAGEREF _Toc218073522 \h </w:instrText>
      </w:r>
      <w:r>
        <w:rPr>
          <w:noProof/>
        </w:rPr>
      </w:r>
      <w:r>
        <w:rPr>
          <w:noProof/>
        </w:rPr>
        <w:fldChar w:fldCharType="separate"/>
      </w:r>
      <w:r>
        <w:rPr>
          <w:noProof/>
        </w:rPr>
        <w:t>19</w:t>
      </w:r>
      <w:r>
        <w:rPr>
          <w:noProof/>
        </w:rPr>
        <w:fldChar w:fldCharType="end"/>
      </w:r>
    </w:p>
    <w:p w14:paraId="5D9B48EA" w14:textId="5083A683" w:rsidR="00D86BDD" w:rsidRDefault="00D86BDD">
      <w:pPr>
        <w:pStyle w:val="TOC2"/>
        <w:tabs>
          <w:tab w:val="left" w:pos="960"/>
          <w:tab w:val="right" w:leader="dot" w:pos="9062"/>
        </w:tabs>
        <w:rPr>
          <w:rFonts w:asciiTheme="minorHAnsi" w:eastAsiaTheme="minorEastAsia" w:hAnsiTheme="minorHAnsi" w:cstheme="minorBidi"/>
          <w:noProof/>
          <w:kern w:val="2"/>
          <w:sz w:val="24"/>
          <w:szCs w:val="24"/>
          <w14:ligatures w14:val="standardContextual"/>
        </w:rPr>
      </w:pPr>
      <w:r>
        <w:rPr>
          <w:noProof/>
        </w:rPr>
        <w:t>2.3.</w:t>
      </w:r>
      <w:r>
        <w:rPr>
          <w:rFonts w:asciiTheme="minorHAnsi" w:eastAsiaTheme="minorEastAsia" w:hAnsiTheme="minorHAnsi" w:cstheme="minorBidi"/>
          <w:noProof/>
          <w:kern w:val="2"/>
          <w:sz w:val="24"/>
          <w:szCs w:val="24"/>
          <w14:ligatures w14:val="standardContextual"/>
        </w:rPr>
        <w:tab/>
      </w:r>
      <w:r>
        <w:rPr>
          <w:noProof/>
        </w:rPr>
        <w:t>PHÁC THẢO GIAO DIỆN</w:t>
      </w:r>
      <w:r>
        <w:rPr>
          <w:noProof/>
        </w:rPr>
        <w:tab/>
      </w:r>
      <w:r>
        <w:rPr>
          <w:noProof/>
        </w:rPr>
        <w:fldChar w:fldCharType="begin"/>
      </w:r>
      <w:r>
        <w:rPr>
          <w:noProof/>
        </w:rPr>
        <w:instrText xml:space="preserve"> PAGEREF _Toc218073523 \h </w:instrText>
      </w:r>
      <w:r>
        <w:rPr>
          <w:noProof/>
        </w:rPr>
      </w:r>
      <w:r>
        <w:rPr>
          <w:noProof/>
        </w:rPr>
        <w:fldChar w:fldCharType="separate"/>
      </w:r>
      <w:r>
        <w:rPr>
          <w:noProof/>
        </w:rPr>
        <w:t>24</w:t>
      </w:r>
      <w:r>
        <w:rPr>
          <w:noProof/>
        </w:rPr>
        <w:fldChar w:fldCharType="end"/>
      </w:r>
    </w:p>
    <w:p w14:paraId="2949226F" w14:textId="0BE9AE57" w:rsidR="00D86BDD" w:rsidRDefault="00201938">
      <w:pPr>
        <w:pStyle w:val="TOC3"/>
        <w:tabs>
          <w:tab w:val="left" w:pos="1440"/>
          <w:tab w:val="right" w:leader="dot" w:pos="9062"/>
        </w:tabs>
        <w:rPr>
          <w:rFonts w:asciiTheme="minorHAnsi" w:eastAsiaTheme="minorEastAsia" w:hAnsiTheme="minorHAnsi" w:cstheme="minorBidi"/>
          <w:noProof/>
          <w:kern w:val="2"/>
          <w:sz w:val="24"/>
          <w:szCs w:val="24"/>
          <w14:ligatures w14:val="standardContextual"/>
        </w:rPr>
      </w:pPr>
      <w:r>
        <w:rPr>
          <w:noProof/>
        </w:rPr>
        <w:t>1.3</w:t>
      </w:r>
      <w:r w:rsidR="00D86BDD">
        <w:rPr>
          <w:noProof/>
        </w:rPr>
        <w:t>.1</w:t>
      </w:r>
      <w:r w:rsidR="00D86BDD">
        <w:rPr>
          <w:rFonts w:asciiTheme="minorHAnsi" w:eastAsiaTheme="minorEastAsia" w:hAnsiTheme="minorHAnsi" w:cstheme="minorBidi"/>
          <w:noProof/>
          <w:kern w:val="2"/>
          <w:sz w:val="24"/>
          <w:szCs w:val="24"/>
          <w14:ligatures w14:val="standardContextual"/>
        </w:rPr>
        <w:tab/>
      </w:r>
      <w:r w:rsidR="00D86BDD">
        <w:rPr>
          <w:noProof/>
        </w:rPr>
        <w:t>Phác thảo giao diện trang chủ</w:t>
      </w:r>
      <w:r w:rsidR="00D86BDD">
        <w:rPr>
          <w:noProof/>
        </w:rPr>
        <w:tab/>
      </w:r>
      <w:r w:rsidR="00D86BDD">
        <w:rPr>
          <w:noProof/>
        </w:rPr>
        <w:fldChar w:fldCharType="begin"/>
      </w:r>
      <w:r w:rsidR="00D86BDD">
        <w:rPr>
          <w:noProof/>
        </w:rPr>
        <w:instrText xml:space="preserve"> PAGEREF _Toc218073524 \h </w:instrText>
      </w:r>
      <w:r w:rsidR="00D86BDD">
        <w:rPr>
          <w:noProof/>
        </w:rPr>
      </w:r>
      <w:r w:rsidR="00D86BDD">
        <w:rPr>
          <w:noProof/>
        </w:rPr>
        <w:fldChar w:fldCharType="separate"/>
      </w:r>
      <w:r w:rsidR="00D86BDD">
        <w:rPr>
          <w:noProof/>
        </w:rPr>
        <w:t>24</w:t>
      </w:r>
      <w:r w:rsidR="00D86BDD">
        <w:rPr>
          <w:noProof/>
        </w:rPr>
        <w:fldChar w:fldCharType="end"/>
      </w:r>
    </w:p>
    <w:p w14:paraId="75BAC59A" w14:textId="63538F1D" w:rsidR="00D86BDD" w:rsidRDefault="00201938">
      <w:pPr>
        <w:pStyle w:val="TOC3"/>
        <w:tabs>
          <w:tab w:val="left" w:pos="1440"/>
          <w:tab w:val="right" w:leader="dot" w:pos="9062"/>
        </w:tabs>
        <w:rPr>
          <w:rFonts w:asciiTheme="minorHAnsi" w:eastAsiaTheme="minorEastAsia" w:hAnsiTheme="minorHAnsi" w:cstheme="minorBidi"/>
          <w:noProof/>
          <w:kern w:val="2"/>
          <w:sz w:val="24"/>
          <w:szCs w:val="24"/>
          <w14:ligatures w14:val="standardContextual"/>
        </w:rPr>
      </w:pPr>
      <w:r>
        <w:rPr>
          <w:noProof/>
        </w:rPr>
        <w:t>1.3</w:t>
      </w:r>
      <w:r w:rsidR="00D86BDD">
        <w:rPr>
          <w:noProof/>
        </w:rPr>
        <w:t>.2</w:t>
      </w:r>
      <w:r w:rsidR="00D86BDD">
        <w:rPr>
          <w:rFonts w:asciiTheme="minorHAnsi" w:eastAsiaTheme="minorEastAsia" w:hAnsiTheme="minorHAnsi" w:cstheme="minorBidi"/>
          <w:noProof/>
          <w:kern w:val="2"/>
          <w:sz w:val="24"/>
          <w:szCs w:val="24"/>
          <w14:ligatures w14:val="standardContextual"/>
        </w:rPr>
        <w:tab/>
      </w:r>
      <w:r w:rsidR="00D86BDD">
        <w:rPr>
          <w:noProof/>
        </w:rPr>
        <w:t>Phác thảo giao diện sản phẩm</w:t>
      </w:r>
      <w:r w:rsidR="00D86BDD">
        <w:rPr>
          <w:noProof/>
        </w:rPr>
        <w:tab/>
      </w:r>
      <w:r w:rsidR="00D86BDD">
        <w:rPr>
          <w:noProof/>
        </w:rPr>
        <w:fldChar w:fldCharType="begin"/>
      </w:r>
      <w:r w:rsidR="00D86BDD">
        <w:rPr>
          <w:noProof/>
        </w:rPr>
        <w:instrText xml:space="preserve"> PAGEREF _Toc218073525 \h </w:instrText>
      </w:r>
      <w:r w:rsidR="00D86BDD">
        <w:rPr>
          <w:noProof/>
        </w:rPr>
      </w:r>
      <w:r w:rsidR="00D86BDD">
        <w:rPr>
          <w:noProof/>
        </w:rPr>
        <w:fldChar w:fldCharType="separate"/>
      </w:r>
      <w:r w:rsidR="00D86BDD">
        <w:rPr>
          <w:noProof/>
        </w:rPr>
        <w:t>25</w:t>
      </w:r>
      <w:r w:rsidR="00D86BDD">
        <w:rPr>
          <w:noProof/>
        </w:rPr>
        <w:fldChar w:fldCharType="end"/>
      </w:r>
    </w:p>
    <w:p w14:paraId="193B9783" w14:textId="734196E9" w:rsidR="00D86BDD" w:rsidRDefault="00201938">
      <w:pPr>
        <w:pStyle w:val="TOC3"/>
        <w:tabs>
          <w:tab w:val="left" w:pos="1440"/>
          <w:tab w:val="right" w:leader="dot" w:pos="9062"/>
        </w:tabs>
        <w:rPr>
          <w:rFonts w:asciiTheme="minorHAnsi" w:eastAsiaTheme="minorEastAsia" w:hAnsiTheme="minorHAnsi" w:cstheme="minorBidi"/>
          <w:noProof/>
          <w:kern w:val="2"/>
          <w:sz w:val="24"/>
          <w:szCs w:val="24"/>
          <w14:ligatures w14:val="standardContextual"/>
        </w:rPr>
      </w:pPr>
      <w:r>
        <w:rPr>
          <w:noProof/>
        </w:rPr>
        <w:t>1.3</w:t>
      </w:r>
      <w:r w:rsidR="00D86BDD">
        <w:rPr>
          <w:noProof/>
        </w:rPr>
        <w:t>.3</w:t>
      </w:r>
      <w:r w:rsidR="00D86BDD">
        <w:rPr>
          <w:rFonts w:asciiTheme="minorHAnsi" w:eastAsiaTheme="minorEastAsia" w:hAnsiTheme="minorHAnsi" w:cstheme="minorBidi"/>
          <w:noProof/>
          <w:kern w:val="2"/>
          <w:sz w:val="24"/>
          <w:szCs w:val="24"/>
          <w14:ligatures w14:val="standardContextual"/>
        </w:rPr>
        <w:tab/>
      </w:r>
      <w:r w:rsidR="00D86BDD">
        <w:rPr>
          <w:noProof/>
        </w:rPr>
        <w:t>Phác thảo giao diện tin tức</w:t>
      </w:r>
      <w:r w:rsidR="00D86BDD">
        <w:rPr>
          <w:noProof/>
        </w:rPr>
        <w:tab/>
      </w:r>
      <w:r w:rsidR="00D86BDD">
        <w:rPr>
          <w:noProof/>
        </w:rPr>
        <w:fldChar w:fldCharType="begin"/>
      </w:r>
      <w:r w:rsidR="00D86BDD">
        <w:rPr>
          <w:noProof/>
        </w:rPr>
        <w:instrText xml:space="preserve"> PAGEREF _Toc218073526 \h </w:instrText>
      </w:r>
      <w:r w:rsidR="00D86BDD">
        <w:rPr>
          <w:noProof/>
        </w:rPr>
      </w:r>
      <w:r w:rsidR="00D86BDD">
        <w:rPr>
          <w:noProof/>
        </w:rPr>
        <w:fldChar w:fldCharType="separate"/>
      </w:r>
      <w:r w:rsidR="00D86BDD">
        <w:rPr>
          <w:noProof/>
        </w:rPr>
        <w:t>26</w:t>
      </w:r>
      <w:r w:rsidR="00D86BDD">
        <w:rPr>
          <w:noProof/>
        </w:rPr>
        <w:fldChar w:fldCharType="end"/>
      </w:r>
    </w:p>
    <w:p w14:paraId="1E304C17" w14:textId="1970C46E" w:rsidR="00D86BDD" w:rsidRDefault="00201938">
      <w:pPr>
        <w:pStyle w:val="TOC3"/>
        <w:tabs>
          <w:tab w:val="left" w:pos="1440"/>
          <w:tab w:val="right" w:leader="dot" w:pos="9062"/>
        </w:tabs>
        <w:rPr>
          <w:rFonts w:asciiTheme="minorHAnsi" w:eastAsiaTheme="minorEastAsia" w:hAnsiTheme="minorHAnsi" w:cstheme="minorBidi"/>
          <w:noProof/>
          <w:kern w:val="2"/>
          <w:sz w:val="24"/>
          <w:szCs w:val="24"/>
          <w14:ligatures w14:val="standardContextual"/>
        </w:rPr>
      </w:pPr>
      <w:r>
        <w:rPr>
          <w:noProof/>
        </w:rPr>
        <w:t>1.3</w:t>
      </w:r>
      <w:r w:rsidR="00D86BDD">
        <w:rPr>
          <w:noProof/>
        </w:rPr>
        <w:t>.4</w:t>
      </w:r>
      <w:r w:rsidR="00D86BDD">
        <w:rPr>
          <w:rFonts w:asciiTheme="minorHAnsi" w:eastAsiaTheme="minorEastAsia" w:hAnsiTheme="minorHAnsi" w:cstheme="minorBidi"/>
          <w:noProof/>
          <w:kern w:val="2"/>
          <w:sz w:val="24"/>
          <w:szCs w:val="24"/>
          <w14:ligatures w14:val="standardContextual"/>
        </w:rPr>
        <w:tab/>
      </w:r>
      <w:r w:rsidR="00D86BDD">
        <w:rPr>
          <w:noProof/>
        </w:rPr>
        <w:t>Phác thảo giao diện liên hệ</w:t>
      </w:r>
      <w:r w:rsidR="00D86BDD">
        <w:rPr>
          <w:noProof/>
        </w:rPr>
        <w:tab/>
      </w:r>
      <w:r w:rsidR="00D86BDD">
        <w:rPr>
          <w:noProof/>
        </w:rPr>
        <w:fldChar w:fldCharType="begin"/>
      </w:r>
      <w:r w:rsidR="00D86BDD">
        <w:rPr>
          <w:noProof/>
        </w:rPr>
        <w:instrText xml:space="preserve"> PAGEREF _Toc218073527 \h </w:instrText>
      </w:r>
      <w:r w:rsidR="00D86BDD">
        <w:rPr>
          <w:noProof/>
        </w:rPr>
      </w:r>
      <w:r w:rsidR="00D86BDD">
        <w:rPr>
          <w:noProof/>
        </w:rPr>
        <w:fldChar w:fldCharType="separate"/>
      </w:r>
      <w:r w:rsidR="00D86BDD">
        <w:rPr>
          <w:noProof/>
        </w:rPr>
        <w:t>27</w:t>
      </w:r>
      <w:r w:rsidR="00D86BDD">
        <w:rPr>
          <w:noProof/>
        </w:rPr>
        <w:fldChar w:fldCharType="end"/>
      </w:r>
    </w:p>
    <w:p w14:paraId="3DE3DD7B" w14:textId="7760554C" w:rsidR="00D86BDD" w:rsidRDefault="00201938">
      <w:pPr>
        <w:pStyle w:val="TOC3"/>
        <w:tabs>
          <w:tab w:val="left" w:pos="1440"/>
          <w:tab w:val="right" w:leader="dot" w:pos="9062"/>
        </w:tabs>
        <w:rPr>
          <w:rFonts w:asciiTheme="minorHAnsi" w:eastAsiaTheme="minorEastAsia" w:hAnsiTheme="minorHAnsi" w:cstheme="minorBidi"/>
          <w:noProof/>
          <w:kern w:val="2"/>
          <w:sz w:val="24"/>
          <w:szCs w:val="24"/>
          <w14:ligatures w14:val="standardContextual"/>
        </w:rPr>
      </w:pPr>
      <w:r>
        <w:rPr>
          <w:noProof/>
        </w:rPr>
        <w:t>1.3</w:t>
      </w:r>
      <w:r w:rsidR="00D86BDD">
        <w:rPr>
          <w:noProof/>
        </w:rPr>
        <w:t>.5</w:t>
      </w:r>
      <w:r w:rsidR="00D86BDD">
        <w:rPr>
          <w:rFonts w:asciiTheme="minorHAnsi" w:eastAsiaTheme="minorEastAsia" w:hAnsiTheme="minorHAnsi" w:cstheme="minorBidi"/>
          <w:noProof/>
          <w:kern w:val="2"/>
          <w:sz w:val="24"/>
          <w:szCs w:val="24"/>
          <w14:ligatures w14:val="standardContextual"/>
        </w:rPr>
        <w:tab/>
      </w:r>
      <w:r w:rsidR="00D86BDD">
        <w:rPr>
          <w:noProof/>
        </w:rPr>
        <w:t>Phác thảo giao diện giỏ hàng</w:t>
      </w:r>
      <w:r w:rsidR="00D86BDD">
        <w:rPr>
          <w:noProof/>
        </w:rPr>
        <w:tab/>
      </w:r>
      <w:r w:rsidR="00D86BDD">
        <w:rPr>
          <w:noProof/>
        </w:rPr>
        <w:fldChar w:fldCharType="begin"/>
      </w:r>
      <w:r w:rsidR="00D86BDD">
        <w:rPr>
          <w:noProof/>
        </w:rPr>
        <w:instrText xml:space="preserve"> PAGEREF _Toc218073528 \h </w:instrText>
      </w:r>
      <w:r w:rsidR="00D86BDD">
        <w:rPr>
          <w:noProof/>
        </w:rPr>
      </w:r>
      <w:r w:rsidR="00D86BDD">
        <w:rPr>
          <w:noProof/>
        </w:rPr>
        <w:fldChar w:fldCharType="separate"/>
      </w:r>
      <w:r w:rsidR="00D86BDD">
        <w:rPr>
          <w:noProof/>
        </w:rPr>
        <w:t>27</w:t>
      </w:r>
      <w:r w:rsidR="00D86BDD">
        <w:rPr>
          <w:noProof/>
        </w:rPr>
        <w:fldChar w:fldCharType="end"/>
      </w:r>
    </w:p>
    <w:p w14:paraId="69B48A54" w14:textId="63DECE09" w:rsidR="00D86BDD" w:rsidRDefault="00201938">
      <w:pPr>
        <w:pStyle w:val="TOC3"/>
        <w:tabs>
          <w:tab w:val="left" w:pos="1440"/>
          <w:tab w:val="right" w:leader="dot" w:pos="9062"/>
        </w:tabs>
        <w:rPr>
          <w:rFonts w:asciiTheme="minorHAnsi" w:eastAsiaTheme="minorEastAsia" w:hAnsiTheme="minorHAnsi" w:cstheme="minorBidi"/>
          <w:noProof/>
          <w:kern w:val="2"/>
          <w:sz w:val="24"/>
          <w:szCs w:val="24"/>
          <w14:ligatures w14:val="standardContextual"/>
        </w:rPr>
      </w:pPr>
      <w:r>
        <w:rPr>
          <w:noProof/>
        </w:rPr>
        <w:t>1.3</w:t>
      </w:r>
      <w:r w:rsidR="00D86BDD">
        <w:rPr>
          <w:noProof/>
        </w:rPr>
        <w:t>.6</w:t>
      </w:r>
      <w:r w:rsidR="00D86BDD">
        <w:rPr>
          <w:rFonts w:asciiTheme="minorHAnsi" w:eastAsiaTheme="minorEastAsia" w:hAnsiTheme="minorHAnsi" w:cstheme="minorBidi"/>
          <w:noProof/>
          <w:kern w:val="2"/>
          <w:sz w:val="24"/>
          <w:szCs w:val="24"/>
          <w14:ligatures w14:val="standardContextual"/>
        </w:rPr>
        <w:tab/>
      </w:r>
      <w:r w:rsidR="00D86BDD">
        <w:rPr>
          <w:noProof/>
        </w:rPr>
        <w:t>Phác thảo giao diện thanh toán</w:t>
      </w:r>
      <w:r w:rsidR="00D86BDD">
        <w:rPr>
          <w:noProof/>
        </w:rPr>
        <w:tab/>
      </w:r>
      <w:r w:rsidR="00D86BDD">
        <w:rPr>
          <w:noProof/>
        </w:rPr>
        <w:fldChar w:fldCharType="begin"/>
      </w:r>
      <w:r w:rsidR="00D86BDD">
        <w:rPr>
          <w:noProof/>
        </w:rPr>
        <w:instrText xml:space="preserve"> PAGEREF _Toc218073529 \h </w:instrText>
      </w:r>
      <w:r w:rsidR="00D86BDD">
        <w:rPr>
          <w:noProof/>
        </w:rPr>
      </w:r>
      <w:r w:rsidR="00D86BDD">
        <w:rPr>
          <w:noProof/>
        </w:rPr>
        <w:fldChar w:fldCharType="separate"/>
      </w:r>
      <w:r w:rsidR="00D86BDD">
        <w:rPr>
          <w:noProof/>
        </w:rPr>
        <w:t>28</w:t>
      </w:r>
      <w:r w:rsidR="00D86BDD">
        <w:rPr>
          <w:noProof/>
        </w:rPr>
        <w:fldChar w:fldCharType="end"/>
      </w:r>
    </w:p>
    <w:p w14:paraId="4E2B9FC4" w14:textId="7D40530C" w:rsidR="00D86BDD" w:rsidRDefault="00201938">
      <w:pPr>
        <w:pStyle w:val="TOC3"/>
        <w:tabs>
          <w:tab w:val="left" w:pos="1440"/>
          <w:tab w:val="right" w:leader="dot" w:pos="9062"/>
        </w:tabs>
        <w:rPr>
          <w:rFonts w:asciiTheme="minorHAnsi" w:eastAsiaTheme="minorEastAsia" w:hAnsiTheme="minorHAnsi" w:cstheme="minorBidi"/>
          <w:noProof/>
          <w:kern w:val="2"/>
          <w:sz w:val="24"/>
          <w:szCs w:val="24"/>
          <w14:ligatures w14:val="standardContextual"/>
        </w:rPr>
      </w:pPr>
      <w:r>
        <w:rPr>
          <w:noProof/>
        </w:rPr>
        <w:t>1.3</w:t>
      </w:r>
      <w:r w:rsidR="00D86BDD">
        <w:rPr>
          <w:noProof/>
        </w:rPr>
        <w:t>.7</w:t>
      </w:r>
      <w:r w:rsidR="00D86BDD">
        <w:rPr>
          <w:rFonts w:asciiTheme="minorHAnsi" w:eastAsiaTheme="minorEastAsia" w:hAnsiTheme="minorHAnsi" w:cstheme="minorBidi"/>
          <w:noProof/>
          <w:kern w:val="2"/>
          <w:sz w:val="24"/>
          <w:szCs w:val="24"/>
          <w14:ligatures w14:val="standardContextual"/>
        </w:rPr>
        <w:tab/>
      </w:r>
      <w:r w:rsidR="00D86BDD">
        <w:rPr>
          <w:noProof/>
        </w:rPr>
        <w:t>Phác thảo giao diện theo dõi đơn hàng</w:t>
      </w:r>
      <w:r w:rsidR="00D86BDD">
        <w:rPr>
          <w:noProof/>
        </w:rPr>
        <w:tab/>
      </w:r>
      <w:r w:rsidR="00D86BDD">
        <w:rPr>
          <w:noProof/>
        </w:rPr>
        <w:fldChar w:fldCharType="begin"/>
      </w:r>
      <w:r w:rsidR="00D86BDD">
        <w:rPr>
          <w:noProof/>
        </w:rPr>
        <w:instrText xml:space="preserve"> PAGEREF _Toc218073530 \h </w:instrText>
      </w:r>
      <w:r w:rsidR="00D86BDD">
        <w:rPr>
          <w:noProof/>
        </w:rPr>
      </w:r>
      <w:r w:rsidR="00D86BDD">
        <w:rPr>
          <w:noProof/>
        </w:rPr>
        <w:fldChar w:fldCharType="separate"/>
      </w:r>
      <w:r w:rsidR="00D86BDD">
        <w:rPr>
          <w:noProof/>
        </w:rPr>
        <w:t>29</w:t>
      </w:r>
      <w:r w:rsidR="00D86BDD">
        <w:rPr>
          <w:noProof/>
        </w:rPr>
        <w:fldChar w:fldCharType="end"/>
      </w:r>
    </w:p>
    <w:p w14:paraId="7A9D0794" w14:textId="6BDFD029" w:rsidR="00D86BDD" w:rsidRDefault="00D86BDD">
      <w:pPr>
        <w:pStyle w:val="TOC1"/>
        <w:tabs>
          <w:tab w:val="right" w:leader="dot" w:pos="9062"/>
        </w:tabs>
        <w:rPr>
          <w:rFonts w:asciiTheme="minorHAnsi" w:eastAsiaTheme="minorEastAsia" w:hAnsiTheme="minorHAnsi" w:cstheme="minorBidi"/>
          <w:noProof/>
          <w:kern w:val="2"/>
          <w:sz w:val="24"/>
          <w:szCs w:val="24"/>
          <w14:ligatures w14:val="standardContextual"/>
        </w:rPr>
      </w:pPr>
      <w:r w:rsidRPr="00E14706">
        <w:rPr>
          <w:noProof/>
        </w:rPr>
        <w:t>Phần 3: XÂY DỰNG WEBSITE</w:t>
      </w:r>
      <w:r>
        <w:rPr>
          <w:noProof/>
        </w:rPr>
        <w:tab/>
      </w:r>
      <w:r>
        <w:rPr>
          <w:noProof/>
        </w:rPr>
        <w:fldChar w:fldCharType="begin"/>
      </w:r>
      <w:r>
        <w:rPr>
          <w:noProof/>
        </w:rPr>
        <w:instrText xml:space="preserve"> PAGEREF _Toc218073531 \h </w:instrText>
      </w:r>
      <w:r>
        <w:rPr>
          <w:noProof/>
        </w:rPr>
      </w:r>
      <w:r>
        <w:rPr>
          <w:noProof/>
        </w:rPr>
        <w:fldChar w:fldCharType="separate"/>
      </w:r>
      <w:r>
        <w:rPr>
          <w:noProof/>
        </w:rPr>
        <w:t>31</w:t>
      </w:r>
      <w:r>
        <w:rPr>
          <w:noProof/>
        </w:rPr>
        <w:fldChar w:fldCharType="end"/>
      </w:r>
    </w:p>
    <w:p w14:paraId="7538AFC0" w14:textId="650D1196" w:rsidR="00D86BDD" w:rsidRDefault="00D86BDD">
      <w:pPr>
        <w:pStyle w:val="TOC2"/>
        <w:tabs>
          <w:tab w:val="left" w:pos="960"/>
          <w:tab w:val="right" w:leader="dot" w:pos="9062"/>
        </w:tabs>
        <w:rPr>
          <w:rFonts w:asciiTheme="minorHAnsi" w:eastAsiaTheme="minorEastAsia" w:hAnsiTheme="minorHAnsi" w:cstheme="minorBidi"/>
          <w:noProof/>
          <w:kern w:val="2"/>
          <w:sz w:val="24"/>
          <w:szCs w:val="24"/>
          <w14:ligatures w14:val="standardContextual"/>
        </w:rPr>
      </w:pPr>
      <w:r>
        <w:rPr>
          <w:noProof/>
        </w:rPr>
        <w:t>3.1.</w:t>
      </w:r>
      <w:r>
        <w:rPr>
          <w:rFonts w:asciiTheme="minorHAnsi" w:eastAsiaTheme="minorEastAsia" w:hAnsiTheme="minorHAnsi" w:cstheme="minorBidi"/>
          <w:noProof/>
          <w:kern w:val="2"/>
          <w:sz w:val="24"/>
          <w:szCs w:val="24"/>
          <w14:ligatures w14:val="standardContextual"/>
        </w:rPr>
        <w:tab/>
      </w:r>
      <w:r>
        <w:rPr>
          <w:noProof/>
        </w:rPr>
        <w:t>GIỚI THIỆU GIAO DIỆN</w:t>
      </w:r>
      <w:r>
        <w:rPr>
          <w:noProof/>
        </w:rPr>
        <w:tab/>
      </w:r>
      <w:r>
        <w:rPr>
          <w:noProof/>
        </w:rPr>
        <w:fldChar w:fldCharType="begin"/>
      </w:r>
      <w:r>
        <w:rPr>
          <w:noProof/>
        </w:rPr>
        <w:instrText xml:space="preserve"> PAGEREF _Toc218073532 \h </w:instrText>
      </w:r>
      <w:r>
        <w:rPr>
          <w:noProof/>
        </w:rPr>
      </w:r>
      <w:r>
        <w:rPr>
          <w:noProof/>
        </w:rPr>
        <w:fldChar w:fldCharType="separate"/>
      </w:r>
      <w:r>
        <w:rPr>
          <w:noProof/>
        </w:rPr>
        <w:t>31</w:t>
      </w:r>
      <w:r>
        <w:rPr>
          <w:noProof/>
        </w:rPr>
        <w:fldChar w:fldCharType="end"/>
      </w:r>
    </w:p>
    <w:p w14:paraId="1ABB43AD" w14:textId="0B972C16" w:rsidR="00D86BDD" w:rsidRDefault="00F2049D">
      <w:pPr>
        <w:pStyle w:val="TOC3"/>
        <w:tabs>
          <w:tab w:val="left" w:pos="1440"/>
          <w:tab w:val="right" w:leader="dot" w:pos="9062"/>
        </w:tabs>
        <w:rPr>
          <w:rFonts w:asciiTheme="minorHAnsi" w:eastAsiaTheme="minorEastAsia" w:hAnsiTheme="minorHAnsi" w:cstheme="minorBidi"/>
          <w:noProof/>
          <w:kern w:val="2"/>
          <w:sz w:val="24"/>
          <w:szCs w:val="24"/>
          <w14:ligatures w14:val="standardContextual"/>
        </w:rPr>
      </w:pPr>
      <w:r>
        <w:rPr>
          <w:noProof/>
        </w:rPr>
        <w:lastRenderedPageBreak/>
        <w:t>3.1.1</w:t>
      </w:r>
      <w:r w:rsidR="00C40CB3">
        <w:rPr>
          <w:rFonts w:asciiTheme="minorHAnsi" w:eastAsiaTheme="minorEastAsia" w:hAnsiTheme="minorHAnsi" w:cstheme="minorBidi"/>
          <w:noProof/>
          <w:kern w:val="2"/>
          <w:sz w:val="24"/>
          <w:szCs w:val="24"/>
          <w14:ligatures w14:val="standardContextual"/>
        </w:rPr>
        <w:t xml:space="preserve"> </w:t>
      </w:r>
      <w:r w:rsidR="00D86BDD" w:rsidRPr="00AF1710">
        <w:rPr>
          <w:noProof/>
        </w:rPr>
        <w:t>Giao diện trang chủ</w:t>
      </w:r>
      <w:r w:rsidR="00D86BDD">
        <w:rPr>
          <w:noProof/>
        </w:rPr>
        <w:tab/>
      </w:r>
      <w:r w:rsidR="00D86BDD">
        <w:rPr>
          <w:noProof/>
        </w:rPr>
        <w:fldChar w:fldCharType="begin"/>
      </w:r>
      <w:r w:rsidR="00D86BDD">
        <w:rPr>
          <w:noProof/>
        </w:rPr>
        <w:instrText xml:space="preserve"> PAGEREF _Toc218073533 \h </w:instrText>
      </w:r>
      <w:r w:rsidR="00D86BDD">
        <w:rPr>
          <w:noProof/>
        </w:rPr>
      </w:r>
      <w:r w:rsidR="00D86BDD">
        <w:rPr>
          <w:noProof/>
        </w:rPr>
        <w:fldChar w:fldCharType="separate"/>
      </w:r>
      <w:r w:rsidR="00D86BDD">
        <w:rPr>
          <w:noProof/>
        </w:rPr>
        <w:t>31</w:t>
      </w:r>
      <w:r w:rsidR="00D86BDD">
        <w:rPr>
          <w:noProof/>
        </w:rPr>
        <w:fldChar w:fldCharType="end"/>
      </w:r>
    </w:p>
    <w:p w14:paraId="1D1FFF1E" w14:textId="2BA3A25E" w:rsidR="00D86BDD" w:rsidRDefault="00F2049D">
      <w:pPr>
        <w:pStyle w:val="TOC3"/>
        <w:tabs>
          <w:tab w:val="left" w:pos="1440"/>
          <w:tab w:val="right" w:leader="dot" w:pos="9062"/>
        </w:tabs>
        <w:rPr>
          <w:rFonts w:asciiTheme="minorHAnsi" w:eastAsiaTheme="minorEastAsia" w:hAnsiTheme="minorHAnsi" w:cstheme="minorBidi"/>
          <w:noProof/>
          <w:kern w:val="2"/>
          <w:sz w:val="24"/>
          <w:szCs w:val="24"/>
          <w14:ligatures w14:val="standardContextual"/>
        </w:rPr>
      </w:pPr>
      <w:r>
        <w:rPr>
          <w:noProof/>
        </w:rPr>
        <w:t>3.1.2</w:t>
      </w:r>
      <w:r w:rsidR="00C40CB3">
        <w:rPr>
          <w:rFonts w:asciiTheme="minorHAnsi" w:eastAsiaTheme="minorEastAsia" w:hAnsiTheme="minorHAnsi" w:cstheme="minorBidi"/>
          <w:noProof/>
          <w:kern w:val="2"/>
          <w:sz w:val="24"/>
          <w:szCs w:val="24"/>
          <w14:ligatures w14:val="standardContextual"/>
        </w:rPr>
        <w:t xml:space="preserve"> </w:t>
      </w:r>
      <w:r w:rsidR="00D86BDD" w:rsidRPr="00AF1710">
        <w:rPr>
          <w:noProof/>
        </w:rPr>
        <w:t>Giao diện sản phẩm</w:t>
      </w:r>
      <w:r w:rsidR="00D86BDD">
        <w:rPr>
          <w:noProof/>
        </w:rPr>
        <w:tab/>
      </w:r>
      <w:r w:rsidR="00D86BDD">
        <w:rPr>
          <w:noProof/>
        </w:rPr>
        <w:fldChar w:fldCharType="begin"/>
      </w:r>
      <w:r w:rsidR="00D86BDD">
        <w:rPr>
          <w:noProof/>
        </w:rPr>
        <w:instrText xml:space="preserve"> PAGEREF _Toc218073534 \h </w:instrText>
      </w:r>
      <w:r w:rsidR="00D86BDD">
        <w:rPr>
          <w:noProof/>
        </w:rPr>
      </w:r>
      <w:r w:rsidR="00D86BDD">
        <w:rPr>
          <w:noProof/>
        </w:rPr>
        <w:fldChar w:fldCharType="separate"/>
      </w:r>
      <w:r w:rsidR="00D86BDD">
        <w:rPr>
          <w:noProof/>
        </w:rPr>
        <w:t>32</w:t>
      </w:r>
      <w:r w:rsidR="00D86BDD">
        <w:rPr>
          <w:noProof/>
        </w:rPr>
        <w:fldChar w:fldCharType="end"/>
      </w:r>
    </w:p>
    <w:p w14:paraId="6F8AEF5F" w14:textId="27DFC19B" w:rsidR="00D86BDD" w:rsidRDefault="00D86BDD">
      <w:pPr>
        <w:pStyle w:val="TOC3"/>
        <w:tabs>
          <w:tab w:val="right" w:leader="dot" w:pos="9062"/>
        </w:tabs>
        <w:rPr>
          <w:rFonts w:asciiTheme="minorHAnsi" w:eastAsiaTheme="minorEastAsia" w:hAnsiTheme="minorHAnsi" w:cstheme="minorBidi"/>
          <w:noProof/>
          <w:kern w:val="2"/>
          <w:sz w:val="24"/>
          <w:szCs w:val="24"/>
          <w14:ligatures w14:val="standardContextual"/>
        </w:rPr>
      </w:pPr>
      <w:r>
        <w:rPr>
          <w:noProof/>
        </w:rPr>
        <w:t>3.1.3 Giao diện tin tức</w:t>
      </w:r>
      <w:r>
        <w:rPr>
          <w:noProof/>
        </w:rPr>
        <w:tab/>
      </w:r>
      <w:r>
        <w:rPr>
          <w:noProof/>
        </w:rPr>
        <w:fldChar w:fldCharType="begin"/>
      </w:r>
      <w:r>
        <w:rPr>
          <w:noProof/>
        </w:rPr>
        <w:instrText xml:space="preserve"> PAGEREF _Toc218073535 \h </w:instrText>
      </w:r>
      <w:r>
        <w:rPr>
          <w:noProof/>
        </w:rPr>
      </w:r>
      <w:r>
        <w:rPr>
          <w:noProof/>
        </w:rPr>
        <w:fldChar w:fldCharType="separate"/>
      </w:r>
      <w:r>
        <w:rPr>
          <w:noProof/>
        </w:rPr>
        <w:t>32</w:t>
      </w:r>
      <w:r>
        <w:rPr>
          <w:noProof/>
        </w:rPr>
        <w:fldChar w:fldCharType="end"/>
      </w:r>
    </w:p>
    <w:p w14:paraId="400E08AC" w14:textId="50ECB501" w:rsidR="00D86BDD" w:rsidRDefault="00D86BDD">
      <w:pPr>
        <w:pStyle w:val="TOC3"/>
        <w:tabs>
          <w:tab w:val="right" w:leader="dot" w:pos="9062"/>
        </w:tabs>
        <w:rPr>
          <w:rFonts w:asciiTheme="minorHAnsi" w:eastAsiaTheme="minorEastAsia" w:hAnsiTheme="minorHAnsi" w:cstheme="minorBidi"/>
          <w:noProof/>
          <w:kern w:val="2"/>
          <w:sz w:val="24"/>
          <w:szCs w:val="24"/>
          <w14:ligatures w14:val="standardContextual"/>
        </w:rPr>
      </w:pPr>
      <w:r>
        <w:rPr>
          <w:noProof/>
        </w:rPr>
        <w:t>3.1.4 Giao diện liên hệ</w:t>
      </w:r>
      <w:r>
        <w:rPr>
          <w:noProof/>
        </w:rPr>
        <w:tab/>
      </w:r>
      <w:r>
        <w:rPr>
          <w:noProof/>
        </w:rPr>
        <w:fldChar w:fldCharType="begin"/>
      </w:r>
      <w:r>
        <w:rPr>
          <w:noProof/>
        </w:rPr>
        <w:instrText xml:space="preserve"> PAGEREF _Toc218073536 \h </w:instrText>
      </w:r>
      <w:r>
        <w:rPr>
          <w:noProof/>
        </w:rPr>
      </w:r>
      <w:r>
        <w:rPr>
          <w:noProof/>
        </w:rPr>
        <w:fldChar w:fldCharType="separate"/>
      </w:r>
      <w:r>
        <w:rPr>
          <w:noProof/>
        </w:rPr>
        <w:t>33</w:t>
      </w:r>
      <w:r>
        <w:rPr>
          <w:noProof/>
        </w:rPr>
        <w:fldChar w:fldCharType="end"/>
      </w:r>
    </w:p>
    <w:p w14:paraId="756F7D62" w14:textId="31D5EA3F" w:rsidR="00D86BDD" w:rsidRDefault="00D86BDD">
      <w:pPr>
        <w:pStyle w:val="TOC3"/>
        <w:tabs>
          <w:tab w:val="right" w:leader="dot" w:pos="9062"/>
        </w:tabs>
        <w:rPr>
          <w:rFonts w:asciiTheme="minorHAnsi" w:eastAsiaTheme="minorEastAsia" w:hAnsiTheme="minorHAnsi" w:cstheme="minorBidi"/>
          <w:noProof/>
          <w:kern w:val="2"/>
          <w:sz w:val="24"/>
          <w:szCs w:val="24"/>
          <w14:ligatures w14:val="standardContextual"/>
        </w:rPr>
      </w:pPr>
      <w:r>
        <w:rPr>
          <w:noProof/>
        </w:rPr>
        <w:t>3.1.5 Giao diện thêm giỏ hàng</w:t>
      </w:r>
      <w:r>
        <w:rPr>
          <w:noProof/>
        </w:rPr>
        <w:tab/>
      </w:r>
      <w:r>
        <w:rPr>
          <w:noProof/>
        </w:rPr>
        <w:fldChar w:fldCharType="begin"/>
      </w:r>
      <w:r>
        <w:rPr>
          <w:noProof/>
        </w:rPr>
        <w:instrText xml:space="preserve"> PAGEREF _Toc218073537 \h </w:instrText>
      </w:r>
      <w:r>
        <w:rPr>
          <w:noProof/>
        </w:rPr>
      </w:r>
      <w:r>
        <w:rPr>
          <w:noProof/>
        </w:rPr>
        <w:fldChar w:fldCharType="separate"/>
      </w:r>
      <w:r>
        <w:rPr>
          <w:noProof/>
        </w:rPr>
        <w:t>34</w:t>
      </w:r>
      <w:r>
        <w:rPr>
          <w:noProof/>
        </w:rPr>
        <w:fldChar w:fldCharType="end"/>
      </w:r>
    </w:p>
    <w:p w14:paraId="5129FCB4" w14:textId="65113775" w:rsidR="00D86BDD" w:rsidRDefault="00D86BDD">
      <w:pPr>
        <w:pStyle w:val="TOC3"/>
        <w:tabs>
          <w:tab w:val="right" w:leader="dot" w:pos="9062"/>
        </w:tabs>
        <w:rPr>
          <w:rFonts w:asciiTheme="minorHAnsi" w:eastAsiaTheme="minorEastAsia" w:hAnsiTheme="minorHAnsi" w:cstheme="minorBidi"/>
          <w:noProof/>
          <w:kern w:val="2"/>
          <w:sz w:val="24"/>
          <w:szCs w:val="24"/>
          <w14:ligatures w14:val="standardContextual"/>
        </w:rPr>
      </w:pPr>
      <w:r>
        <w:rPr>
          <w:noProof/>
        </w:rPr>
        <w:t>3.1.6 Giao diện thanh toán</w:t>
      </w:r>
      <w:r>
        <w:rPr>
          <w:noProof/>
        </w:rPr>
        <w:tab/>
      </w:r>
      <w:r>
        <w:rPr>
          <w:noProof/>
        </w:rPr>
        <w:fldChar w:fldCharType="begin"/>
      </w:r>
      <w:r>
        <w:rPr>
          <w:noProof/>
        </w:rPr>
        <w:instrText xml:space="preserve"> PAGEREF _Toc218073538 \h </w:instrText>
      </w:r>
      <w:r>
        <w:rPr>
          <w:noProof/>
        </w:rPr>
      </w:r>
      <w:r>
        <w:rPr>
          <w:noProof/>
        </w:rPr>
        <w:fldChar w:fldCharType="separate"/>
      </w:r>
      <w:r>
        <w:rPr>
          <w:noProof/>
        </w:rPr>
        <w:t>34</w:t>
      </w:r>
      <w:r>
        <w:rPr>
          <w:noProof/>
        </w:rPr>
        <w:fldChar w:fldCharType="end"/>
      </w:r>
    </w:p>
    <w:p w14:paraId="52D07901" w14:textId="138C2B17" w:rsidR="00D86BDD" w:rsidRDefault="00D86BDD">
      <w:pPr>
        <w:pStyle w:val="TOC3"/>
        <w:tabs>
          <w:tab w:val="right" w:leader="dot" w:pos="9062"/>
        </w:tabs>
        <w:rPr>
          <w:rFonts w:asciiTheme="minorHAnsi" w:eastAsiaTheme="minorEastAsia" w:hAnsiTheme="minorHAnsi" w:cstheme="minorBidi"/>
          <w:noProof/>
          <w:kern w:val="2"/>
          <w:sz w:val="24"/>
          <w:szCs w:val="24"/>
          <w14:ligatures w14:val="standardContextual"/>
        </w:rPr>
      </w:pPr>
      <w:r>
        <w:rPr>
          <w:noProof/>
        </w:rPr>
        <w:t>3.1.7 Giao diện theo dõi đơn hàng</w:t>
      </w:r>
      <w:r>
        <w:rPr>
          <w:noProof/>
        </w:rPr>
        <w:tab/>
      </w:r>
      <w:r>
        <w:rPr>
          <w:noProof/>
        </w:rPr>
        <w:fldChar w:fldCharType="begin"/>
      </w:r>
      <w:r>
        <w:rPr>
          <w:noProof/>
        </w:rPr>
        <w:instrText xml:space="preserve"> PAGEREF _Toc218073539 \h </w:instrText>
      </w:r>
      <w:r>
        <w:rPr>
          <w:noProof/>
        </w:rPr>
      </w:r>
      <w:r>
        <w:rPr>
          <w:noProof/>
        </w:rPr>
        <w:fldChar w:fldCharType="separate"/>
      </w:r>
      <w:r>
        <w:rPr>
          <w:noProof/>
        </w:rPr>
        <w:t>35</w:t>
      </w:r>
      <w:r>
        <w:rPr>
          <w:noProof/>
        </w:rPr>
        <w:fldChar w:fldCharType="end"/>
      </w:r>
    </w:p>
    <w:p w14:paraId="22BEFF9F" w14:textId="3E0D3FCB" w:rsidR="00D86BDD" w:rsidRDefault="00D86BDD">
      <w:pPr>
        <w:pStyle w:val="TOC2"/>
        <w:tabs>
          <w:tab w:val="right" w:leader="dot" w:pos="9062"/>
        </w:tabs>
        <w:rPr>
          <w:rFonts w:asciiTheme="minorHAnsi" w:eastAsiaTheme="minorEastAsia" w:hAnsiTheme="minorHAnsi" w:cstheme="minorBidi"/>
          <w:noProof/>
          <w:kern w:val="2"/>
          <w:sz w:val="24"/>
          <w:szCs w:val="24"/>
          <w14:ligatures w14:val="standardContextual"/>
        </w:rPr>
      </w:pPr>
      <w:r>
        <w:rPr>
          <w:noProof/>
        </w:rPr>
        <w:t>3.2 GIỚI THIỆU GIAO DIỆN NGƯỜI QUẢN TRỊ</w:t>
      </w:r>
      <w:r>
        <w:rPr>
          <w:noProof/>
        </w:rPr>
        <w:tab/>
      </w:r>
      <w:r>
        <w:rPr>
          <w:noProof/>
        </w:rPr>
        <w:fldChar w:fldCharType="begin"/>
      </w:r>
      <w:r>
        <w:rPr>
          <w:noProof/>
        </w:rPr>
        <w:instrText xml:space="preserve"> PAGEREF _Toc218073540 \h </w:instrText>
      </w:r>
      <w:r>
        <w:rPr>
          <w:noProof/>
        </w:rPr>
      </w:r>
      <w:r>
        <w:rPr>
          <w:noProof/>
        </w:rPr>
        <w:fldChar w:fldCharType="separate"/>
      </w:r>
      <w:r>
        <w:rPr>
          <w:noProof/>
        </w:rPr>
        <w:t>36</w:t>
      </w:r>
      <w:r>
        <w:rPr>
          <w:noProof/>
        </w:rPr>
        <w:fldChar w:fldCharType="end"/>
      </w:r>
    </w:p>
    <w:p w14:paraId="14612B97" w14:textId="685BC4A5" w:rsidR="00D86BDD" w:rsidRDefault="00D86BDD">
      <w:pPr>
        <w:pStyle w:val="TOC3"/>
        <w:tabs>
          <w:tab w:val="right" w:leader="dot" w:pos="9062"/>
        </w:tabs>
        <w:rPr>
          <w:rFonts w:asciiTheme="minorHAnsi" w:eastAsiaTheme="minorEastAsia" w:hAnsiTheme="minorHAnsi" w:cstheme="minorBidi"/>
          <w:noProof/>
          <w:kern w:val="2"/>
          <w:sz w:val="24"/>
          <w:szCs w:val="24"/>
          <w14:ligatures w14:val="standardContextual"/>
        </w:rPr>
      </w:pPr>
      <w:r>
        <w:rPr>
          <w:noProof/>
        </w:rPr>
        <w:t>3.2.1 Giao diện thông tin người quản trị</w:t>
      </w:r>
      <w:r>
        <w:rPr>
          <w:noProof/>
        </w:rPr>
        <w:tab/>
      </w:r>
      <w:r>
        <w:rPr>
          <w:noProof/>
        </w:rPr>
        <w:fldChar w:fldCharType="begin"/>
      </w:r>
      <w:r>
        <w:rPr>
          <w:noProof/>
        </w:rPr>
        <w:instrText xml:space="preserve"> PAGEREF _Toc218073541 \h </w:instrText>
      </w:r>
      <w:r>
        <w:rPr>
          <w:noProof/>
        </w:rPr>
      </w:r>
      <w:r>
        <w:rPr>
          <w:noProof/>
        </w:rPr>
        <w:fldChar w:fldCharType="separate"/>
      </w:r>
      <w:r>
        <w:rPr>
          <w:noProof/>
        </w:rPr>
        <w:t>36</w:t>
      </w:r>
      <w:r>
        <w:rPr>
          <w:noProof/>
        </w:rPr>
        <w:fldChar w:fldCharType="end"/>
      </w:r>
    </w:p>
    <w:p w14:paraId="6ED1F580" w14:textId="77F3CEDC" w:rsidR="00D86BDD" w:rsidRDefault="00D86BDD">
      <w:pPr>
        <w:pStyle w:val="TOC3"/>
        <w:tabs>
          <w:tab w:val="right" w:leader="dot" w:pos="9062"/>
        </w:tabs>
        <w:rPr>
          <w:rFonts w:asciiTheme="minorHAnsi" w:eastAsiaTheme="minorEastAsia" w:hAnsiTheme="minorHAnsi" w:cstheme="minorBidi"/>
          <w:noProof/>
          <w:kern w:val="2"/>
          <w:sz w:val="24"/>
          <w:szCs w:val="24"/>
          <w14:ligatures w14:val="standardContextual"/>
        </w:rPr>
      </w:pPr>
      <w:r>
        <w:rPr>
          <w:noProof/>
        </w:rPr>
        <w:t>3.2.2 Giao diện quản lý banner</w:t>
      </w:r>
      <w:r>
        <w:rPr>
          <w:noProof/>
        </w:rPr>
        <w:tab/>
      </w:r>
      <w:r>
        <w:rPr>
          <w:noProof/>
        </w:rPr>
        <w:fldChar w:fldCharType="begin"/>
      </w:r>
      <w:r>
        <w:rPr>
          <w:noProof/>
        </w:rPr>
        <w:instrText xml:space="preserve"> PAGEREF _Toc218073542 \h </w:instrText>
      </w:r>
      <w:r>
        <w:rPr>
          <w:noProof/>
        </w:rPr>
      </w:r>
      <w:r>
        <w:rPr>
          <w:noProof/>
        </w:rPr>
        <w:fldChar w:fldCharType="separate"/>
      </w:r>
      <w:r>
        <w:rPr>
          <w:noProof/>
        </w:rPr>
        <w:t>37</w:t>
      </w:r>
      <w:r>
        <w:rPr>
          <w:noProof/>
        </w:rPr>
        <w:fldChar w:fldCharType="end"/>
      </w:r>
    </w:p>
    <w:p w14:paraId="07C431CE" w14:textId="2AE40CB9" w:rsidR="00D86BDD" w:rsidRDefault="00D86BDD">
      <w:pPr>
        <w:pStyle w:val="TOC3"/>
        <w:tabs>
          <w:tab w:val="right" w:leader="dot" w:pos="9062"/>
        </w:tabs>
        <w:rPr>
          <w:rFonts w:asciiTheme="minorHAnsi" w:eastAsiaTheme="minorEastAsia" w:hAnsiTheme="minorHAnsi" w:cstheme="minorBidi"/>
          <w:noProof/>
          <w:kern w:val="2"/>
          <w:sz w:val="24"/>
          <w:szCs w:val="24"/>
          <w14:ligatures w14:val="standardContextual"/>
        </w:rPr>
      </w:pPr>
      <w:r>
        <w:rPr>
          <w:noProof/>
        </w:rPr>
        <w:t>3.2.3 Giao diện quản lý mã QR thanh toán</w:t>
      </w:r>
      <w:r>
        <w:rPr>
          <w:noProof/>
        </w:rPr>
        <w:tab/>
      </w:r>
      <w:r>
        <w:rPr>
          <w:noProof/>
        </w:rPr>
        <w:fldChar w:fldCharType="begin"/>
      </w:r>
      <w:r>
        <w:rPr>
          <w:noProof/>
        </w:rPr>
        <w:instrText xml:space="preserve"> PAGEREF _Toc218073543 \h </w:instrText>
      </w:r>
      <w:r>
        <w:rPr>
          <w:noProof/>
        </w:rPr>
      </w:r>
      <w:r>
        <w:rPr>
          <w:noProof/>
        </w:rPr>
        <w:fldChar w:fldCharType="separate"/>
      </w:r>
      <w:r>
        <w:rPr>
          <w:noProof/>
        </w:rPr>
        <w:t>38</w:t>
      </w:r>
      <w:r>
        <w:rPr>
          <w:noProof/>
        </w:rPr>
        <w:fldChar w:fldCharType="end"/>
      </w:r>
    </w:p>
    <w:p w14:paraId="0CB75A85" w14:textId="7812445F" w:rsidR="00D86BDD" w:rsidRDefault="00D86BDD">
      <w:pPr>
        <w:pStyle w:val="TOC3"/>
        <w:tabs>
          <w:tab w:val="right" w:leader="dot" w:pos="9062"/>
        </w:tabs>
        <w:rPr>
          <w:rFonts w:asciiTheme="minorHAnsi" w:eastAsiaTheme="minorEastAsia" w:hAnsiTheme="minorHAnsi" w:cstheme="minorBidi"/>
          <w:noProof/>
          <w:kern w:val="2"/>
          <w:sz w:val="24"/>
          <w:szCs w:val="24"/>
          <w14:ligatures w14:val="standardContextual"/>
        </w:rPr>
      </w:pPr>
      <w:r>
        <w:rPr>
          <w:noProof/>
        </w:rPr>
        <w:t>3.2.4 Giao diện quản lý danh mục sản phẩm</w:t>
      </w:r>
      <w:r>
        <w:rPr>
          <w:noProof/>
        </w:rPr>
        <w:tab/>
      </w:r>
      <w:r>
        <w:rPr>
          <w:noProof/>
        </w:rPr>
        <w:fldChar w:fldCharType="begin"/>
      </w:r>
      <w:r>
        <w:rPr>
          <w:noProof/>
        </w:rPr>
        <w:instrText xml:space="preserve"> PAGEREF _Toc218073544 \h </w:instrText>
      </w:r>
      <w:r>
        <w:rPr>
          <w:noProof/>
        </w:rPr>
      </w:r>
      <w:r>
        <w:rPr>
          <w:noProof/>
        </w:rPr>
        <w:fldChar w:fldCharType="separate"/>
      </w:r>
      <w:r>
        <w:rPr>
          <w:noProof/>
        </w:rPr>
        <w:t>39</w:t>
      </w:r>
      <w:r>
        <w:rPr>
          <w:noProof/>
        </w:rPr>
        <w:fldChar w:fldCharType="end"/>
      </w:r>
    </w:p>
    <w:p w14:paraId="71185A02" w14:textId="7B66E655" w:rsidR="00D86BDD" w:rsidRDefault="00D86BDD">
      <w:pPr>
        <w:pStyle w:val="TOC3"/>
        <w:tabs>
          <w:tab w:val="right" w:leader="dot" w:pos="9062"/>
        </w:tabs>
        <w:rPr>
          <w:rFonts w:asciiTheme="minorHAnsi" w:eastAsiaTheme="minorEastAsia" w:hAnsiTheme="minorHAnsi" w:cstheme="minorBidi"/>
          <w:noProof/>
          <w:kern w:val="2"/>
          <w:sz w:val="24"/>
          <w:szCs w:val="24"/>
          <w14:ligatures w14:val="standardContextual"/>
        </w:rPr>
      </w:pPr>
      <w:r>
        <w:rPr>
          <w:noProof/>
        </w:rPr>
        <w:t>3.2.5 Giao diện quản lý sản phẩm</w:t>
      </w:r>
      <w:r>
        <w:rPr>
          <w:noProof/>
        </w:rPr>
        <w:tab/>
      </w:r>
      <w:r>
        <w:rPr>
          <w:noProof/>
        </w:rPr>
        <w:fldChar w:fldCharType="begin"/>
      </w:r>
      <w:r>
        <w:rPr>
          <w:noProof/>
        </w:rPr>
        <w:instrText xml:space="preserve"> PAGEREF _Toc218073545 \h </w:instrText>
      </w:r>
      <w:r>
        <w:rPr>
          <w:noProof/>
        </w:rPr>
      </w:r>
      <w:r>
        <w:rPr>
          <w:noProof/>
        </w:rPr>
        <w:fldChar w:fldCharType="separate"/>
      </w:r>
      <w:r>
        <w:rPr>
          <w:noProof/>
        </w:rPr>
        <w:t>40</w:t>
      </w:r>
      <w:r>
        <w:rPr>
          <w:noProof/>
        </w:rPr>
        <w:fldChar w:fldCharType="end"/>
      </w:r>
    </w:p>
    <w:p w14:paraId="4E41F9AF" w14:textId="3B833134" w:rsidR="00D86BDD" w:rsidRDefault="00D86BDD">
      <w:pPr>
        <w:pStyle w:val="TOC3"/>
        <w:tabs>
          <w:tab w:val="right" w:leader="dot" w:pos="9062"/>
        </w:tabs>
        <w:rPr>
          <w:rFonts w:asciiTheme="minorHAnsi" w:eastAsiaTheme="minorEastAsia" w:hAnsiTheme="minorHAnsi" w:cstheme="minorBidi"/>
          <w:noProof/>
          <w:kern w:val="2"/>
          <w:sz w:val="24"/>
          <w:szCs w:val="24"/>
          <w14:ligatures w14:val="standardContextual"/>
        </w:rPr>
      </w:pPr>
      <w:r>
        <w:rPr>
          <w:noProof/>
        </w:rPr>
        <w:t>3.2.6 Giao diện quản lý đơn hàng</w:t>
      </w:r>
      <w:r>
        <w:rPr>
          <w:noProof/>
        </w:rPr>
        <w:tab/>
      </w:r>
      <w:r>
        <w:rPr>
          <w:noProof/>
        </w:rPr>
        <w:fldChar w:fldCharType="begin"/>
      </w:r>
      <w:r>
        <w:rPr>
          <w:noProof/>
        </w:rPr>
        <w:instrText xml:space="preserve"> PAGEREF _Toc218073546 \h </w:instrText>
      </w:r>
      <w:r>
        <w:rPr>
          <w:noProof/>
        </w:rPr>
      </w:r>
      <w:r>
        <w:rPr>
          <w:noProof/>
        </w:rPr>
        <w:fldChar w:fldCharType="separate"/>
      </w:r>
      <w:r>
        <w:rPr>
          <w:noProof/>
        </w:rPr>
        <w:t>40</w:t>
      </w:r>
      <w:r>
        <w:rPr>
          <w:noProof/>
        </w:rPr>
        <w:fldChar w:fldCharType="end"/>
      </w:r>
    </w:p>
    <w:p w14:paraId="54148B42" w14:textId="25740D03" w:rsidR="00D86BDD" w:rsidRDefault="00D86BDD">
      <w:pPr>
        <w:pStyle w:val="TOC3"/>
        <w:tabs>
          <w:tab w:val="right" w:leader="dot" w:pos="9062"/>
        </w:tabs>
        <w:rPr>
          <w:rFonts w:asciiTheme="minorHAnsi" w:eastAsiaTheme="minorEastAsia" w:hAnsiTheme="minorHAnsi" w:cstheme="minorBidi"/>
          <w:noProof/>
          <w:kern w:val="2"/>
          <w:sz w:val="24"/>
          <w:szCs w:val="24"/>
          <w14:ligatures w14:val="standardContextual"/>
        </w:rPr>
      </w:pPr>
      <w:r>
        <w:rPr>
          <w:noProof/>
        </w:rPr>
        <w:t>3.2.7 Giao diện quản lý người dùng</w:t>
      </w:r>
      <w:r>
        <w:rPr>
          <w:noProof/>
        </w:rPr>
        <w:tab/>
      </w:r>
      <w:r>
        <w:rPr>
          <w:noProof/>
        </w:rPr>
        <w:fldChar w:fldCharType="begin"/>
      </w:r>
      <w:r>
        <w:rPr>
          <w:noProof/>
        </w:rPr>
        <w:instrText xml:space="preserve"> PAGEREF _Toc218073547 \h </w:instrText>
      </w:r>
      <w:r>
        <w:rPr>
          <w:noProof/>
        </w:rPr>
      </w:r>
      <w:r>
        <w:rPr>
          <w:noProof/>
        </w:rPr>
        <w:fldChar w:fldCharType="separate"/>
      </w:r>
      <w:r>
        <w:rPr>
          <w:noProof/>
        </w:rPr>
        <w:t>41</w:t>
      </w:r>
      <w:r>
        <w:rPr>
          <w:noProof/>
        </w:rPr>
        <w:fldChar w:fldCharType="end"/>
      </w:r>
    </w:p>
    <w:p w14:paraId="332F5744" w14:textId="30D92F13" w:rsidR="00D86BDD" w:rsidRDefault="00D86BDD">
      <w:pPr>
        <w:pStyle w:val="TOC3"/>
        <w:tabs>
          <w:tab w:val="right" w:leader="dot" w:pos="9062"/>
        </w:tabs>
        <w:rPr>
          <w:rFonts w:asciiTheme="minorHAnsi" w:eastAsiaTheme="minorEastAsia" w:hAnsiTheme="minorHAnsi" w:cstheme="minorBidi"/>
          <w:noProof/>
          <w:kern w:val="2"/>
          <w:sz w:val="24"/>
          <w:szCs w:val="24"/>
          <w14:ligatures w14:val="standardContextual"/>
        </w:rPr>
      </w:pPr>
      <w:r>
        <w:rPr>
          <w:noProof/>
        </w:rPr>
        <w:t>3.2.7 Giao diện quản lý liên hệ</w:t>
      </w:r>
      <w:r>
        <w:rPr>
          <w:noProof/>
        </w:rPr>
        <w:tab/>
      </w:r>
      <w:r>
        <w:rPr>
          <w:noProof/>
        </w:rPr>
        <w:fldChar w:fldCharType="begin"/>
      </w:r>
      <w:r>
        <w:rPr>
          <w:noProof/>
        </w:rPr>
        <w:instrText xml:space="preserve"> PAGEREF _Toc218073548 \h </w:instrText>
      </w:r>
      <w:r>
        <w:rPr>
          <w:noProof/>
        </w:rPr>
      </w:r>
      <w:r>
        <w:rPr>
          <w:noProof/>
        </w:rPr>
        <w:fldChar w:fldCharType="separate"/>
      </w:r>
      <w:r>
        <w:rPr>
          <w:noProof/>
        </w:rPr>
        <w:t>42</w:t>
      </w:r>
      <w:r>
        <w:rPr>
          <w:noProof/>
        </w:rPr>
        <w:fldChar w:fldCharType="end"/>
      </w:r>
    </w:p>
    <w:p w14:paraId="3A33A1F2" w14:textId="05377615" w:rsidR="00D86BDD" w:rsidRDefault="00D86BDD">
      <w:pPr>
        <w:pStyle w:val="TOC3"/>
        <w:tabs>
          <w:tab w:val="right" w:leader="dot" w:pos="9062"/>
        </w:tabs>
        <w:rPr>
          <w:rFonts w:asciiTheme="minorHAnsi" w:eastAsiaTheme="minorEastAsia" w:hAnsiTheme="minorHAnsi" w:cstheme="minorBidi"/>
          <w:noProof/>
          <w:kern w:val="2"/>
          <w:sz w:val="24"/>
          <w:szCs w:val="24"/>
          <w14:ligatures w14:val="standardContextual"/>
        </w:rPr>
      </w:pPr>
      <w:r>
        <w:rPr>
          <w:noProof/>
        </w:rPr>
        <w:t>3.2.8 Giao diện quản lý chat</w:t>
      </w:r>
      <w:r>
        <w:rPr>
          <w:noProof/>
        </w:rPr>
        <w:tab/>
      </w:r>
      <w:r>
        <w:rPr>
          <w:noProof/>
        </w:rPr>
        <w:fldChar w:fldCharType="begin"/>
      </w:r>
      <w:r>
        <w:rPr>
          <w:noProof/>
        </w:rPr>
        <w:instrText xml:space="preserve"> PAGEREF _Toc218073549 \h </w:instrText>
      </w:r>
      <w:r>
        <w:rPr>
          <w:noProof/>
        </w:rPr>
      </w:r>
      <w:r>
        <w:rPr>
          <w:noProof/>
        </w:rPr>
        <w:fldChar w:fldCharType="separate"/>
      </w:r>
      <w:r>
        <w:rPr>
          <w:noProof/>
        </w:rPr>
        <w:t>43</w:t>
      </w:r>
      <w:r>
        <w:rPr>
          <w:noProof/>
        </w:rPr>
        <w:fldChar w:fldCharType="end"/>
      </w:r>
    </w:p>
    <w:p w14:paraId="69D89D60" w14:textId="5E229EF2" w:rsidR="00D86BDD" w:rsidRDefault="00D86BDD">
      <w:pPr>
        <w:pStyle w:val="TOC3"/>
        <w:tabs>
          <w:tab w:val="right" w:leader="dot" w:pos="9062"/>
        </w:tabs>
        <w:rPr>
          <w:rFonts w:asciiTheme="minorHAnsi" w:eastAsiaTheme="minorEastAsia" w:hAnsiTheme="minorHAnsi" w:cstheme="minorBidi"/>
          <w:noProof/>
          <w:kern w:val="2"/>
          <w:sz w:val="24"/>
          <w:szCs w:val="24"/>
          <w14:ligatures w14:val="standardContextual"/>
        </w:rPr>
      </w:pPr>
      <w:r>
        <w:rPr>
          <w:noProof/>
        </w:rPr>
        <w:t>3.2.9 Giao diện quản lý doanh thu</w:t>
      </w:r>
      <w:r>
        <w:rPr>
          <w:noProof/>
        </w:rPr>
        <w:tab/>
      </w:r>
      <w:r>
        <w:rPr>
          <w:noProof/>
        </w:rPr>
        <w:fldChar w:fldCharType="begin"/>
      </w:r>
      <w:r>
        <w:rPr>
          <w:noProof/>
        </w:rPr>
        <w:instrText xml:space="preserve"> PAGEREF _Toc218073550 \h </w:instrText>
      </w:r>
      <w:r>
        <w:rPr>
          <w:noProof/>
        </w:rPr>
      </w:r>
      <w:r>
        <w:rPr>
          <w:noProof/>
        </w:rPr>
        <w:fldChar w:fldCharType="separate"/>
      </w:r>
      <w:r>
        <w:rPr>
          <w:noProof/>
        </w:rPr>
        <w:t>43</w:t>
      </w:r>
      <w:r>
        <w:rPr>
          <w:noProof/>
        </w:rPr>
        <w:fldChar w:fldCharType="end"/>
      </w:r>
    </w:p>
    <w:p w14:paraId="361A4B42" w14:textId="22343CFE" w:rsidR="00D86BDD" w:rsidRDefault="00D86BDD">
      <w:pPr>
        <w:pStyle w:val="TOC2"/>
        <w:tabs>
          <w:tab w:val="left" w:pos="960"/>
          <w:tab w:val="right" w:leader="dot" w:pos="9062"/>
        </w:tabs>
        <w:rPr>
          <w:rFonts w:asciiTheme="minorHAnsi" w:eastAsiaTheme="minorEastAsia" w:hAnsiTheme="minorHAnsi" w:cstheme="minorBidi"/>
          <w:noProof/>
          <w:kern w:val="2"/>
          <w:sz w:val="24"/>
          <w:szCs w:val="24"/>
          <w14:ligatures w14:val="standardContextual"/>
        </w:rPr>
      </w:pPr>
      <w:r>
        <w:rPr>
          <w:noProof/>
        </w:rPr>
        <w:t>3.2.</w:t>
      </w:r>
      <w:r>
        <w:rPr>
          <w:rFonts w:asciiTheme="minorHAnsi" w:eastAsiaTheme="minorEastAsia" w:hAnsiTheme="minorHAnsi" w:cstheme="minorBidi"/>
          <w:noProof/>
          <w:kern w:val="2"/>
          <w:sz w:val="24"/>
          <w:szCs w:val="24"/>
          <w14:ligatures w14:val="standardContextual"/>
        </w:rPr>
        <w:tab/>
      </w:r>
      <w:r>
        <w:rPr>
          <w:noProof/>
        </w:rPr>
        <w:t>CÁC CHỨC NĂNG CỦA WEBSITE</w:t>
      </w:r>
      <w:r>
        <w:rPr>
          <w:noProof/>
        </w:rPr>
        <w:tab/>
      </w:r>
      <w:r>
        <w:rPr>
          <w:noProof/>
        </w:rPr>
        <w:fldChar w:fldCharType="begin"/>
      </w:r>
      <w:r>
        <w:rPr>
          <w:noProof/>
        </w:rPr>
        <w:instrText xml:space="preserve"> PAGEREF _Toc218073551 \h </w:instrText>
      </w:r>
      <w:r>
        <w:rPr>
          <w:noProof/>
        </w:rPr>
      </w:r>
      <w:r>
        <w:rPr>
          <w:noProof/>
        </w:rPr>
        <w:fldChar w:fldCharType="separate"/>
      </w:r>
      <w:r>
        <w:rPr>
          <w:noProof/>
        </w:rPr>
        <w:t>44</w:t>
      </w:r>
      <w:r>
        <w:rPr>
          <w:noProof/>
        </w:rPr>
        <w:fldChar w:fldCharType="end"/>
      </w:r>
    </w:p>
    <w:p w14:paraId="29C60595" w14:textId="254E7328" w:rsidR="00D86BDD" w:rsidRDefault="0053108A">
      <w:pPr>
        <w:pStyle w:val="TOC3"/>
        <w:tabs>
          <w:tab w:val="left" w:pos="1440"/>
          <w:tab w:val="right" w:leader="dot" w:pos="9062"/>
        </w:tabs>
        <w:rPr>
          <w:rFonts w:asciiTheme="minorHAnsi" w:eastAsiaTheme="minorEastAsia" w:hAnsiTheme="minorHAnsi" w:cstheme="minorBidi"/>
          <w:noProof/>
          <w:kern w:val="2"/>
          <w:sz w:val="24"/>
          <w:szCs w:val="24"/>
          <w14:ligatures w14:val="standardContextual"/>
        </w:rPr>
      </w:pPr>
      <w:r>
        <w:rPr>
          <w:noProof/>
        </w:rPr>
        <w:t xml:space="preserve">3.2.1 </w:t>
      </w:r>
      <w:r w:rsidR="00D86BDD" w:rsidRPr="00AF1710">
        <w:rPr>
          <w:noProof/>
        </w:rPr>
        <w:t>Chức năng 1: Trang chủ</w:t>
      </w:r>
      <w:r w:rsidR="00D86BDD">
        <w:rPr>
          <w:noProof/>
        </w:rPr>
        <w:tab/>
      </w:r>
      <w:r w:rsidR="00D86BDD">
        <w:rPr>
          <w:noProof/>
        </w:rPr>
        <w:fldChar w:fldCharType="begin"/>
      </w:r>
      <w:r w:rsidR="00D86BDD">
        <w:rPr>
          <w:noProof/>
        </w:rPr>
        <w:instrText xml:space="preserve"> PAGEREF _Toc218073552 \h </w:instrText>
      </w:r>
      <w:r w:rsidR="00D86BDD">
        <w:rPr>
          <w:noProof/>
        </w:rPr>
      </w:r>
      <w:r w:rsidR="00D86BDD">
        <w:rPr>
          <w:noProof/>
        </w:rPr>
        <w:fldChar w:fldCharType="separate"/>
      </w:r>
      <w:r w:rsidR="00D86BDD">
        <w:rPr>
          <w:noProof/>
        </w:rPr>
        <w:t>44</w:t>
      </w:r>
      <w:r w:rsidR="00D86BDD">
        <w:rPr>
          <w:noProof/>
        </w:rPr>
        <w:fldChar w:fldCharType="end"/>
      </w:r>
    </w:p>
    <w:p w14:paraId="2CD10078" w14:textId="127836F2" w:rsidR="00D86BDD" w:rsidRDefault="0053108A">
      <w:pPr>
        <w:pStyle w:val="TOC3"/>
        <w:tabs>
          <w:tab w:val="left" w:pos="1440"/>
          <w:tab w:val="right" w:leader="dot" w:pos="9062"/>
        </w:tabs>
        <w:rPr>
          <w:rFonts w:asciiTheme="minorHAnsi" w:eastAsiaTheme="minorEastAsia" w:hAnsiTheme="minorHAnsi" w:cstheme="minorBidi"/>
          <w:noProof/>
          <w:kern w:val="2"/>
          <w:sz w:val="24"/>
          <w:szCs w:val="24"/>
          <w14:ligatures w14:val="standardContextual"/>
        </w:rPr>
      </w:pPr>
      <w:r>
        <w:rPr>
          <w:noProof/>
        </w:rPr>
        <w:t xml:space="preserve">3.2.2 </w:t>
      </w:r>
      <w:r w:rsidR="00D86BDD" w:rsidRPr="00AF1710">
        <w:rPr>
          <w:noProof/>
        </w:rPr>
        <w:t>Chức năng 2: Danh mục sản phẩm</w:t>
      </w:r>
      <w:r w:rsidR="00D86BDD">
        <w:rPr>
          <w:noProof/>
        </w:rPr>
        <w:tab/>
      </w:r>
      <w:r w:rsidR="00D86BDD">
        <w:rPr>
          <w:noProof/>
        </w:rPr>
        <w:fldChar w:fldCharType="begin"/>
      </w:r>
      <w:r w:rsidR="00D86BDD">
        <w:rPr>
          <w:noProof/>
        </w:rPr>
        <w:instrText xml:space="preserve"> PAGEREF _Toc218073553 \h </w:instrText>
      </w:r>
      <w:r w:rsidR="00D86BDD">
        <w:rPr>
          <w:noProof/>
        </w:rPr>
      </w:r>
      <w:r w:rsidR="00D86BDD">
        <w:rPr>
          <w:noProof/>
        </w:rPr>
        <w:fldChar w:fldCharType="separate"/>
      </w:r>
      <w:r w:rsidR="00D86BDD">
        <w:rPr>
          <w:noProof/>
        </w:rPr>
        <w:t>44</w:t>
      </w:r>
      <w:r w:rsidR="00D86BDD">
        <w:rPr>
          <w:noProof/>
        </w:rPr>
        <w:fldChar w:fldCharType="end"/>
      </w:r>
    </w:p>
    <w:p w14:paraId="690BBF2D" w14:textId="0588112F" w:rsidR="00D86BDD" w:rsidRDefault="0053108A">
      <w:pPr>
        <w:pStyle w:val="TOC3"/>
        <w:tabs>
          <w:tab w:val="right" w:leader="dot" w:pos="9062"/>
        </w:tabs>
        <w:rPr>
          <w:rFonts w:asciiTheme="minorHAnsi" w:eastAsiaTheme="minorEastAsia" w:hAnsiTheme="minorHAnsi" w:cstheme="minorBidi"/>
          <w:noProof/>
          <w:kern w:val="2"/>
          <w:sz w:val="24"/>
          <w:szCs w:val="24"/>
          <w14:ligatures w14:val="standardContextual"/>
        </w:rPr>
      </w:pPr>
      <w:r>
        <w:rPr>
          <w:iCs/>
          <w:noProof/>
        </w:rPr>
        <w:t xml:space="preserve">3.2.3 </w:t>
      </w:r>
      <w:r w:rsidR="00D86BDD" w:rsidRPr="00AF1710">
        <w:rPr>
          <w:iCs/>
          <w:noProof/>
        </w:rPr>
        <w:t>Chức năng 3: Chi tiết sản phẩm</w:t>
      </w:r>
      <w:r w:rsidR="00D86BDD">
        <w:rPr>
          <w:noProof/>
        </w:rPr>
        <w:tab/>
      </w:r>
      <w:r w:rsidR="00D86BDD">
        <w:rPr>
          <w:noProof/>
        </w:rPr>
        <w:fldChar w:fldCharType="begin"/>
      </w:r>
      <w:r w:rsidR="00D86BDD">
        <w:rPr>
          <w:noProof/>
        </w:rPr>
        <w:instrText xml:space="preserve"> PAGEREF _Toc218073554 \h </w:instrText>
      </w:r>
      <w:r w:rsidR="00D86BDD">
        <w:rPr>
          <w:noProof/>
        </w:rPr>
      </w:r>
      <w:r w:rsidR="00D86BDD">
        <w:rPr>
          <w:noProof/>
        </w:rPr>
        <w:fldChar w:fldCharType="separate"/>
      </w:r>
      <w:r w:rsidR="00D86BDD">
        <w:rPr>
          <w:noProof/>
        </w:rPr>
        <w:t>45</w:t>
      </w:r>
      <w:r w:rsidR="00D86BDD">
        <w:rPr>
          <w:noProof/>
        </w:rPr>
        <w:fldChar w:fldCharType="end"/>
      </w:r>
    </w:p>
    <w:p w14:paraId="02B21B69" w14:textId="1CEF4E89" w:rsidR="00D86BDD" w:rsidRDefault="0053108A">
      <w:pPr>
        <w:pStyle w:val="TOC3"/>
        <w:tabs>
          <w:tab w:val="right" w:leader="dot" w:pos="9062"/>
        </w:tabs>
        <w:rPr>
          <w:rFonts w:asciiTheme="minorHAnsi" w:eastAsiaTheme="minorEastAsia" w:hAnsiTheme="minorHAnsi" w:cstheme="minorBidi"/>
          <w:noProof/>
          <w:kern w:val="2"/>
          <w:sz w:val="24"/>
          <w:szCs w:val="24"/>
          <w14:ligatures w14:val="standardContextual"/>
        </w:rPr>
      </w:pPr>
      <w:r>
        <w:rPr>
          <w:iCs/>
          <w:noProof/>
        </w:rPr>
        <w:t xml:space="preserve">3.2.4 </w:t>
      </w:r>
      <w:r w:rsidR="00D86BDD" w:rsidRPr="00AF1710">
        <w:rPr>
          <w:iCs/>
          <w:noProof/>
        </w:rPr>
        <w:t>Chức năng 4: Giỏ hàng</w:t>
      </w:r>
      <w:r w:rsidR="00D86BDD">
        <w:rPr>
          <w:noProof/>
        </w:rPr>
        <w:tab/>
      </w:r>
      <w:r w:rsidR="00D86BDD">
        <w:rPr>
          <w:noProof/>
        </w:rPr>
        <w:fldChar w:fldCharType="begin"/>
      </w:r>
      <w:r w:rsidR="00D86BDD">
        <w:rPr>
          <w:noProof/>
        </w:rPr>
        <w:instrText xml:space="preserve"> PAGEREF _Toc218073555 \h </w:instrText>
      </w:r>
      <w:r w:rsidR="00D86BDD">
        <w:rPr>
          <w:noProof/>
        </w:rPr>
      </w:r>
      <w:r w:rsidR="00D86BDD">
        <w:rPr>
          <w:noProof/>
        </w:rPr>
        <w:fldChar w:fldCharType="separate"/>
      </w:r>
      <w:r w:rsidR="00D86BDD">
        <w:rPr>
          <w:noProof/>
        </w:rPr>
        <w:t>45</w:t>
      </w:r>
      <w:r w:rsidR="00D86BDD">
        <w:rPr>
          <w:noProof/>
        </w:rPr>
        <w:fldChar w:fldCharType="end"/>
      </w:r>
    </w:p>
    <w:p w14:paraId="05D23A81" w14:textId="512194B7" w:rsidR="00D86BDD" w:rsidRDefault="0053108A">
      <w:pPr>
        <w:pStyle w:val="TOC3"/>
        <w:tabs>
          <w:tab w:val="right" w:leader="dot" w:pos="9062"/>
        </w:tabs>
        <w:rPr>
          <w:rFonts w:asciiTheme="minorHAnsi" w:eastAsiaTheme="minorEastAsia" w:hAnsiTheme="minorHAnsi" w:cstheme="minorBidi"/>
          <w:noProof/>
          <w:kern w:val="2"/>
          <w:sz w:val="24"/>
          <w:szCs w:val="24"/>
          <w14:ligatures w14:val="standardContextual"/>
        </w:rPr>
      </w:pPr>
      <w:r>
        <w:rPr>
          <w:iCs/>
          <w:noProof/>
        </w:rPr>
        <w:t>3.2.5</w:t>
      </w:r>
      <w:r w:rsidR="00D86BDD" w:rsidRPr="00AF1710">
        <w:rPr>
          <w:iCs/>
          <w:noProof/>
        </w:rPr>
        <w:t xml:space="preserve"> Chức năng 5: Thanh toán trực tuyến</w:t>
      </w:r>
      <w:r w:rsidR="00D86BDD">
        <w:rPr>
          <w:noProof/>
        </w:rPr>
        <w:tab/>
      </w:r>
      <w:r w:rsidR="00D86BDD">
        <w:rPr>
          <w:noProof/>
        </w:rPr>
        <w:fldChar w:fldCharType="begin"/>
      </w:r>
      <w:r w:rsidR="00D86BDD">
        <w:rPr>
          <w:noProof/>
        </w:rPr>
        <w:instrText xml:space="preserve"> PAGEREF _Toc218073556 \h </w:instrText>
      </w:r>
      <w:r w:rsidR="00D86BDD">
        <w:rPr>
          <w:noProof/>
        </w:rPr>
      </w:r>
      <w:r w:rsidR="00D86BDD">
        <w:rPr>
          <w:noProof/>
        </w:rPr>
        <w:fldChar w:fldCharType="separate"/>
      </w:r>
      <w:r w:rsidR="00D86BDD">
        <w:rPr>
          <w:noProof/>
        </w:rPr>
        <w:t>45</w:t>
      </w:r>
      <w:r w:rsidR="00D86BDD">
        <w:rPr>
          <w:noProof/>
        </w:rPr>
        <w:fldChar w:fldCharType="end"/>
      </w:r>
    </w:p>
    <w:p w14:paraId="6D1B128C" w14:textId="2188A9D6" w:rsidR="00D86BDD" w:rsidRDefault="0053108A">
      <w:pPr>
        <w:pStyle w:val="TOC3"/>
        <w:tabs>
          <w:tab w:val="right" w:leader="dot" w:pos="9062"/>
        </w:tabs>
        <w:rPr>
          <w:rFonts w:asciiTheme="minorHAnsi" w:eastAsiaTheme="minorEastAsia" w:hAnsiTheme="minorHAnsi" w:cstheme="minorBidi"/>
          <w:noProof/>
          <w:kern w:val="2"/>
          <w:sz w:val="24"/>
          <w:szCs w:val="24"/>
          <w14:ligatures w14:val="standardContextual"/>
        </w:rPr>
      </w:pPr>
      <w:r>
        <w:rPr>
          <w:iCs/>
          <w:noProof/>
        </w:rPr>
        <w:t xml:space="preserve">3.2.6 </w:t>
      </w:r>
      <w:r w:rsidR="00D86BDD" w:rsidRPr="00AF1710">
        <w:rPr>
          <w:iCs/>
          <w:noProof/>
        </w:rPr>
        <w:t>Chức năng 6: Theo dõi đơn hàng</w:t>
      </w:r>
      <w:r w:rsidR="00D86BDD">
        <w:rPr>
          <w:noProof/>
        </w:rPr>
        <w:tab/>
      </w:r>
      <w:r w:rsidR="00D86BDD">
        <w:rPr>
          <w:noProof/>
        </w:rPr>
        <w:fldChar w:fldCharType="begin"/>
      </w:r>
      <w:r w:rsidR="00D86BDD">
        <w:rPr>
          <w:noProof/>
        </w:rPr>
        <w:instrText xml:space="preserve"> PAGEREF _Toc218073557 \h </w:instrText>
      </w:r>
      <w:r w:rsidR="00D86BDD">
        <w:rPr>
          <w:noProof/>
        </w:rPr>
      </w:r>
      <w:r w:rsidR="00D86BDD">
        <w:rPr>
          <w:noProof/>
        </w:rPr>
        <w:fldChar w:fldCharType="separate"/>
      </w:r>
      <w:r w:rsidR="00D86BDD">
        <w:rPr>
          <w:noProof/>
        </w:rPr>
        <w:t>45</w:t>
      </w:r>
      <w:r w:rsidR="00D86BDD">
        <w:rPr>
          <w:noProof/>
        </w:rPr>
        <w:fldChar w:fldCharType="end"/>
      </w:r>
    </w:p>
    <w:p w14:paraId="42A371B9" w14:textId="6BEFFE5C" w:rsidR="00D86BDD" w:rsidRDefault="0053108A">
      <w:pPr>
        <w:pStyle w:val="TOC3"/>
        <w:tabs>
          <w:tab w:val="right" w:leader="dot" w:pos="9062"/>
        </w:tabs>
        <w:rPr>
          <w:rFonts w:asciiTheme="minorHAnsi" w:eastAsiaTheme="minorEastAsia" w:hAnsiTheme="minorHAnsi" w:cstheme="minorBidi"/>
          <w:noProof/>
          <w:kern w:val="2"/>
          <w:sz w:val="24"/>
          <w:szCs w:val="24"/>
          <w14:ligatures w14:val="standardContextual"/>
        </w:rPr>
      </w:pPr>
      <w:r>
        <w:rPr>
          <w:iCs/>
          <w:noProof/>
        </w:rPr>
        <w:t>3.2.7</w:t>
      </w:r>
      <w:r w:rsidR="00D86BDD" w:rsidRPr="00AF1710">
        <w:rPr>
          <w:iCs/>
          <w:noProof/>
        </w:rPr>
        <w:t xml:space="preserve"> Chức năng 7: Đăng ký/Đăng nhập tài khoản</w:t>
      </w:r>
      <w:r w:rsidR="00D86BDD">
        <w:rPr>
          <w:noProof/>
        </w:rPr>
        <w:tab/>
      </w:r>
      <w:r w:rsidR="00D86BDD">
        <w:rPr>
          <w:noProof/>
        </w:rPr>
        <w:fldChar w:fldCharType="begin"/>
      </w:r>
      <w:r w:rsidR="00D86BDD">
        <w:rPr>
          <w:noProof/>
        </w:rPr>
        <w:instrText xml:space="preserve"> PAGEREF _Toc218073558 \h </w:instrText>
      </w:r>
      <w:r w:rsidR="00D86BDD">
        <w:rPr>
          <w:noProof/>
        </w:rPr>
      </w:r>
      <w:r w:rsidR="00D86BDD">
        <w:rPr>
          <w:noProof/>
        </w:rPr>
        <w:fldChar w:fldCharType="separate"/>
      </w:r>
      <w:r w:rsidR="00D86BDD">
        <w:rPr>
          <w:noProof/>
        </w:rPr>
        <w:t>46</w:t>
      </w:r>
      <w:r w:rsidR="00D86BDD">
        <w:rPr>
          <w:noProof/>
        </w:rPr>
        <w:fldChar w:fldCharType="end"/>
      </w:r>
    </w:p>
    <w:p w14:paraId="134E8DEB" w14:textId="2ACC6219" w:rsidR="00D86BDD" w:rsidRDefault="0053108A">
      <w:pPr>
        <w:pStyle w:val="TOC3"/>
        <w:tabs>
          <w:tab w:val="right" w:leader="dot" w:pos="9062"/>
        </w:tabs>
        <w:rPr>
          <w:rFonts w:asciiTheme="minorHAnsi" w:eastAsiaTheme="minorEastAsia" w:hAnsiTheme="minorHAnsi" w:cstheme="minorBidi"/>
          <w:noProof/>
          <w:kern w:val="2"/>
          <w:sz w:val="24"/>
          <w:szCs w:val="24"/>
          <w14:ligatures w14:val="standardContextual"/>
        </w:rPr>
      </w:pPr>
      <w:r>
        <w:rPr>
          <w:iCs/>
          <w:noProof/>
        </w:rPr>
        <w:t>3.2.8</w:t>
      </w:r>
      <w:r w:rsidR="00D86BDD" w:rsidRPr="00AF1710">
        <w:rPr>
          <w:iCs/>
          <w:noProof/>
        </w:rPr>
        <w:t xml:space="preserve"> Chức năng 8: Chat hỗ trợ &amp; Liên hệ</w:t>
      </w:r>
      <w:r w:rsidR="00D86BDD">
        <w:rPr>
          <w:noProof/>
        </w:rPr>
        <w:tab/>
      </w:r>
      <w:r w:rsidR="00D86BDD">
        <w:rPr>
          <w:noProof/>
        </w:rPr>
        <w:fldChar w:fldCharType="begin"/>
      </w:r>
      <w:r w:rsidR="00D86BDD">
        <w:rPr>
          <w:noProof/>
        </w:rPr>
        <w:instrText xml:space="preserve"> PAGEREF _Toc218073559 \h </w:instrText>
      </w:r>
      <w:r w:rsidR="00D86BDD">
        <w:rPr>
          <w:noProof/>
        </w:rPr>
      </w:r>
      <w:r w:rsidR="00D86BDD">
        <w:rPr>
          <w:noProof/>
        </w:rPr>
        <w:fldChar w:fldCharType="separate"/>
      </w:r>
      <w:r w:rsidR="00D86BDD">
        <w:rPr>
          <w:noProof/>
        </w:rPr>
        <w:t>46</w:t>
      </w:r>
      <w:r w:rsidR="00D86BDD">
        <w:rPr>
          <w:noProof/>
        </w:rPr>
        <w:fldChar w:fldCharType="end"/>
      </w:r>
    </w:p>
    <w:p w14:paraId="47A71D54" w14:textId="3CE3CF0C" w:rsidR="00D86BDD" w:rsidRDefault="0053108A">
      <w:pPr>
        <w:pStyle w:val="TOC3"/>
        <w:tabs>
          <w:tab w:val="right" w:leader="dot" w:pos="9062"/>
        </w:tabs>
        <w:rPr>
          <w:rFonts w:asciiTheme="minorHAnsi" w:eastAsiaTheme="minorEastAsia" w:hAnsiTheme="minorHAnsi" w:cstheme="minorBidi"/>
          <w:noProof/>
          <w:kern w:val="2"/>
          <w:sz w:val="24"/>
          <w:szCs w:val="24"/>
          <w14:ligatures w14:val="standardContextual"/>
        </w:rPr>
      </w:pPr>
      <w:r>
        <w:rPr>
          <w:iCs/>
          <w:noProof/>
        </w:rPr>
        <w:t>3.2.9</w:t>
      </w:r>
      <w:r w:rsidR="00D86BDD" w:rsidRPr="00AF1710">
        <w:rPr>
          <w:iCs/>
          <w:noProof/>
        </w:rPr>
        <w:t xml:space="preserve"> Chức năng 9: Dashboard</w:t>
      </w:r>
      <w:r w:rsidR="00D86BDD">
        <w:rPr>
          <w:noProof/>
        </w:rPr>
        <w:tab/>
      </w:r>
      <w:r w:rsidR="00D86BDD">
        <w:rPr>
          <w:noProof/>
        </w:rPr>
        <w:fldChar w:fldCharType="begin"/>
      </w:r>
      <w:r w:rsidR="00D86BDD">
        <w:rPr>
          <w:noProof/>
        </w:rPr>
        <w:instrText xml:space="preserve"> PAGEREF _Toc218073560 \h </w:instrText>
      </w:r>
      <w:r w:rsidR="00D86BDD">
        <w:rPr>
          <w:noProof/>
        </w:rPr>
      </w:r>
      <w:r w:rsidR="00D86BDD">
        <w:rPr>
          <w:noProof/>
        </w:rPr>
        <w:fldChar w:fldCharType="separate"/>
      </w:r>
      <w:r w:rsidR="00D86BDD">
        <w:rPr>
          <w:noProof/>
        </w:rPr>
        <w:t>46</w:t>
      </w:r>
      <w:r w:rsidR="00D86BDD">
        <w:rPr>
          <w:noProof/>
        </w:rPr>
        <w:fldChar w:fldCharType="end"/>
      </w:r>
    </w:p>
    <w:p w14:paraId="711CF8C1" w14:textId="09185F31" w:rsidR="00D86BDD" w:rsidRDefault="0053108A">
      <w:pPr>
        <w:pStyle w:val="TOC3"/>
        <w:tabs>
          <w:tab w:val="right" w:leader="dot" w:pos="9062"/>
        </w:tabs>
        <w:rPr>
          <w:rFonts w:asciiTheme="minorHAnsi" w:eastAsiaTheme="minorEastAsia" w:hAnsiTheme="minorHAnsi" w:cstheme="minorBidi"/>
          <w:noProof/>
          <w:kern w:val="2"/>
          <w:sz w:val="24"/>
          <w:szCs w:val="24"/>
          <w14:ligatures w14:val="standardContextual"/>
        </w:rPr>
      </w:pPr>
      <w:r>
        <w:rPr>
          <w:iCs/>
          <w:noProof/>
        </w:rPr>
        <w:t>3.2.10</w:t>
      </w:r>
      <w:r w:rsidR="00D86BDD" w:rsidRPr="00AF1710">
        <w:rPr>
          <w:iCs/>
          <w:noProof/>
        </w:rPr>
        <w:t xml:space="preserve"> Chức năng 10: Quản lý sản phẩm</w:t>
      </w:r>
      <w:r w:rsidR="00D86BDD">
        <w:rPr>
          <w:noProof/>
        </w:rPr>
        <w:tab/>
      </w:r>
      <w:r w:rsidR="00D86BDD">
        <w:rPr>
          <w:noProof/>
        </w:rPr>
        <w:fldChar w:fldCharType="begin"/>
      </w:r>
      <w:r w:rsidR="00D86BDD">
        <w:rPr>
          <w:noProof/>
        </w:rPr>
        <w:instrText xml:space="preserve"> PAGEREF _Toc218073561 \h </w:instrText>
      </w:r>
      <w:r w:rsidR="00D86BDD">
        <w:rPr>
          <w:noProof/>
        </w:rPr>
      </w:r>
      <w:r w:rsidR="00D86BDD">
        <w:rPr>
          <w:noProof/>
        </w:rPr>
        <w:fldChar w:fldCharType="separate"/>
      </w:r>
      <w:r w:rsidR="00D86BDD">
        <w:rPr>
          <w:noProof/>
        </w:rPr>
        <w:t>46</w:t>
      </w:r>
      <w:r w:rsidR="00D86BDD">
        <w:rPr>
          <w:noProof/>
        </w:rPr>
        <w:fldChar w:fldCharType="end"/>
      </w:r>
    </w:p>
    <w:p w14:paraId="7F7FEAC3" w14:textId="1A620E59" w:rsidR="00D86BDD" w:rsidRDefault="00937D3A">
      <w:pPr>
        <w:pStyle w:val="TOC3"/>
        <w:tabs>
          <w:tab w:val="right" w:leader="dot" w:pos="9062"/>
        </w:tabs>
        <w:rPr>
          <w:rFonts w:asciiTheme="minorHAnsi" w:eastAsiaTheme="minorEastAsia" w:hAnsiTheme="minorHAnsi" w:cstheme="minorBidi"/>
          <w:noProof/>
          <w:kern w:val="2"/>
          <w:sz w:val="24"/>
          <w:szCs w:val="24"/>
          <w14:ligatures w14:val="standardContextual"/>
        </w:rPr>
      </w:pPr>
      <w:r>
        <w:rPr>
          <w:iCs/>
          <w:noProof/>
        </w:rPr>
        <w:t>3.2.11</w:t>
      </w:r>
      <w:r w:rsidR="00D86BDD" w:rsidRPr="00AF1710">
        <w:rPr>
          <w:iCs/>
          <w:noProof/>
        </w:rPr>
        <w:t xml:space="preserve"> Chức năng 11: Quản lý danh mục</w:t>
      </w:r>
      <w:r w:rsidR="00D86BDD">
        <w:rPr>
          <w:noProof/>
        </w:rPr>
        <w:tab/>
      </w:r>
      <w:r w:rsidR="00D86BDD">
        <w:rPr>
          <w:noProof/>
        </w:rPr>
        <w:fldChar w:fldCharType="begin"/>
      </w:r>
      <w:r w:rsidR="00D86BDD">
        <w:rPr>
          <w:noProof/>
        </w:rPr>
        <w:instrText xml:space="preserve"> PAGEREF _Toc218073562 \h </w:instrText>
      </w:r>
      <w:r w:rsidR="00D86BDD">
        <w:rPr>
          <w:noProof/>
        </w:rPr>
      </w:r>
      <w:r w:rsidR="00D86BDD">
        <w:rPr>
          <w:noProof/>
        </w:rPr>
        <w:fldChar w:fldCharType="separate"/>
      </w:r>
      <w:r w:rsidR="00D86BDD">
        <w:rPr>
          <w:noProof/>
        </w:rPr>
        <w:t>47</w:t>
      </w:r>
      <w:r w:rsidR="00D86BDD">
        <w:rPr>
          <w:noProof/>
        </w:rPr>
        <w:fldChar w:fldCharType="end"/>
      </w:r>
    </w:p>
    <w:p w14:paraId="695E3558" w14:textId="38AFE756" w:rsidR="00D86BDD" w:rsidRDefault="00937D3A">
      <w:pPr>
        <w:pStyle w:val="TOC3"/>
        <w:tabs>
          <w:tab w:val="right" w:leader="dot" w:pos="9062"/>
        </w:tabs>
        <w:rPr>
          <w:rFonts w:asciiTheme="minorHAnsi" w:eastAsiaTheme="minorEastAsia" w:hAnsiTheme="minorHAnsi" w:cstheme="minorBidi"/>
          <w:noProof/>
          <w:kern w:val="2"/>
          <w:sz w:val="24"/>
          <w:szCs w:val="24"/>
          <w14:ligatures w14:val="standardContextual"/>
        </w:rPr>
      </w:pPr>
      <w:r>
        <w:rPr>
          <w:iCs/>
          <w:noProof/>
        </w:rPr>
        <w:t>3.2.12</w:t>
      </w:r>
      <w:r w:rsidR="00D86BDD" w:rsidRPr="00AF1710">
        <w:rPr>
          <w:iCs/>
          <w:noProof/>
        </w:rPr>
        <w:t xml:space="preserve"> Chức năng 12: Quản lý đơn hàng</w:t>
      </w:r>
      <w:r w:rsidR="00D86BDD">
        <w:rPr>
          <w:noProof/>
        </w:rPr>
        <w:tab/>
      </w:r>
      <w:r w:rsidR="00D86BDD">
        <w:rPr>
          <w:noProof/>
        </w:rPr>
        <w:fldChar w:fldCharType="begin"/>
      </w:r>
      <w:r w:rsidR="00D86BDD">
        <w:rPr>
          <w:noProof/>
        </w:rPr>
        <w:instrText xml:space="preserve"> PAGEREF _Toc218073563 \h </w:instrText>
      </w:r>
      <w:r w:rsidR="00D86BDD">
        <w:rPr>
          <w:noProof/>
        </w:rPr>
      </w:r>
      <w:r w:rsidR="00D86BDD">
        <w:rPr>
          <w:noProof/>
        </w:rPr>
        <w:fldChar w:fldCharType="separate"/>
      </w:r>
      <w:r w:rsidR="00D86BDD">
        <w:rPr>
          <w:noProof/>
        </w:rPr>
        <w:t>47</w:t>
      </w:r>
      <w:r w:rsidR="00D86BDD">
        <w:rPr>
          <w:noProof/>
        </w:rPr>
        <w:fldChar w:fldCharType="end"/>
      </w:r>
    </w:p>
    <w:p w14:paraId="5E317092" w14:textId="3410F680" w:rsidR="00D86BDD" w:rsidRDefault="00937D3A">
      <w:pPr>
        <w:pStyle w:val="TOC3"/>
        <w:tabs>
          <w:tab w:val="right" w:leader="dot" w:pos="9062"/>
        </w:tabs>
        <w:rPr>
          <w:rFonts w:asciiTheme="minorHAnsi" w:eastAsiaTheme="minorEastAsia" w:hAnsiTheme="minorHAnsi" w:cstheme="minorBidi"/>
          <w:noProof/>
          <w:kern w:val="2"/>
          <w:sz w:val="24"/>
          <w:szCs w:val="24"/>
          <w14:ligatures w14:val="standardContextual"/>
        </w:rPr>
      </w:pPr>
      <w:r>
        <w:rPr>
          <w:iCs/>
          <w:noProof/>
        </w:rPr>
        <w:t>3.2.13</w:t>
      </w:r>
      <w:r w:rsidR="00D86BDD" w:rsidRPr="00AF1710">
        <w:rPr>
          <w:iCs/>
          <w:noProof/>
        </w:rPr>
        <w:t xml:space="preserve"> Chức năng 13: Quản lý người dùng</w:t>
      </w:r>
      <w:r w:rsidR="00D86BDD">
        <w:rPr>
          <w:noProof/>
        </w:rPr>
        <w:tab/>
      </w:r>
      <w:r w:rsidR="00D86BDD">
        <w:rPr>
          <w:noProof/>
        </w:rPr>
        <w:fldChar w:fldCharType="begin"/>
      </w:r>
      <w:r w:rsidR="00D86BDD">
        <w:rPr>
          <w:noProof/>
        </w:rPr>
        <w:instrText xml:space="preserve"> PAGEREF _Toc218073564 \h </w:instrText>
      </w:r>
      <w:r w:rsidR="00D86BDD">
        <w:rPr>
          <w:noProof/>
        </w:rPr>
      </w:r>
      <w:r w:rsidR="00D86BDD">
        <w:rPr>
          <w:noProof/>
        </w:rPr>
        <w:fldChar w:fldCharType="separate"/>
      </w:r>
      <w:r w:rsidR="00D86BDD">
        <w:rPr>
          <w:noProof/>
        </w:rPr>
        <w:t>47</w:t>
      </w:r>
      <w:r w:rsidR="00D86BDD">
        <w:rPr>
          <w:noProof/>
        </w:rPr>
        <w:fldChar w:fldCharType="end"/>
      </w:r>
    </w:p>
    <w:p w14:paraId="29B877B1" w14:textId="70F0144E" w:rsidR="00D86BDD" w:rsidRDefault="00937D3A">
      <w:pPr>
        <w:pStyle w:val="TOC3"/>
        <w:tabs>
          <w:tab w:val="right" w:leader="dot" w:pos="9062"/>
        </w:tabs>
        <w:rPr>
          <w:rFonts w:asciiTheme="minorHAnsi" w:eastAsiaTheme="minorEastAsia" w:hAnsiTheme="minorHAnsi" w:cstheme="minorBidi"/>
          <w:noProof/>
          <w:kern w:val="2"/>
          <w:sz w:val="24"/>
          <w:szCs w:val="24"/>
          <w14:ligatures w14:val="standardContextual"/>
        </w:rPr>
      </w:pPr>
      <w:r>
        <w:rPr>
          <w:iCs/>
          <w:noProof/>
        </w:rPr>
        <w:t>3.2.14</w:t>
      </w:r>
      <w:r w:rsidR="00D86BDD" w:rsidRPr="00AF1710">
        <w:rPr>
          <w:iCs/>
          <w:noProof/>
        </w:rPr>
        <w:t xml:space="preserve"> Chức năng 14: Quản lý banner</w:t>
      </w:r>
      <w:r w:rsidR="00D86BDD">
        <w:rPr>
          <w:noProof/>
        </w:rPr>
        <w:tab/>
      </w:r>
      <w:r w:rsidR="00D86BDD">
        <w:rPr>
          <w:noProof/>
        </w:rPr>
        <w:fldChar w:fldCharType="begin"/>
      </w:r>
      <w:r w:rsidR="00D86BDD">
        <w:rPr>
          <w:noProof/>
        </w:rPr>
        <w:instrText xml:space="preserve"> PAGEREF _Toc218073565 \h </w:instrText>
      </w:r>
      <w:r w:rsidR="00D86BDD">
        <w:rPr>
          <w:noProof/>
        </w:rPr>
      </w:r>
      <w:r w:rsidR="00D86BDD">
        <w:rPr>
          <w:noProof/>
        </w:rPr>
        <w:fldChar w:fldCharType="separate"/>
      </w:r>
      <w:r w:rsidR="00D86BDD">
        <w:rPr>
          <w:noProof/>
        </w:rPr>
        <w:t>47</w:t>
      </w:r>
      <w:r w:rsidR="00D86BDD">
        <w:rPr>
          <w:noProof/>
        </w:rPr>
        <w:fldChar w:fldCharType="end"/>
      </w:r>
    </w:p>
    <w:p w14:paraId="24D4954C" w14:textId="3D046447" w:rsidR="00D86BDD" w:rsidRDefault="00937D3A">
      <w:pPr>
        <w:pStyle w:val="TOC3"/>
        <w:tabs>
          <w:tab w:val="right" w:leader="dot" w:pos="9062"/>
        </w:tabs>
        <w:rPr>
          <w:rFonts w:asciiTheme="minorHAnsi" w:eastAsiaTheme="minorEastAsia" w:hAnsiTheme="minorHAnsi" w:cstheme="minorBidi"/>
          <w:noProof/>
          <w:kern w:val="2"/>
          <w:sz w:val="24"/>
          <w:szCs w:val="24"/>
          <w14:ligatures w14:val="standardContextual"/>
        </w:rPr>
      </w:pPr>
      <w:r>
        <w:rPr>
          <w:iCs/>
          <w:noProof/>
        </w:rPr>
        <w:t>3.2.15</w:t>
      </w:r>
      <w:r w:rsidR="00D86BDD" w:rsidRPr="00AF1710">
        <w:rPr>
          <w:iCs/>
          <w:noProof/>
        </w:rPr>
        <w:t xml:space="preserve"> Chức năng 15: Quản lý mã QR thanh toán</w:t>
      </w:r>
      <w:r w:rsidR="00D86BDD">
        <w:rPr>
          <w:noProof/>
        </w:rPr>
        <w:tab/>
      </w:r>
      <w:r w:rsidR="00D86BDD">
        <w:rPr>
          <w:noProof/>
        </w:rPr>
        <w:fldChar w:fldCharType="begin"/>
      </w:r>
      <w:r w:rsidR="00D86BDD">
        <w:rPr>
          <w:noProof/>
        </w:rPr>
        <w:instrText xml:space="preserve"> PAGEREF _Toc218073566 \h </w:instrText>
      </w:r>
      <w:r w:rsidR="00D86BDD">
        <w:rPr>
          <w:noProof/>
        </w:rPr>
      </w:r>
      <w:r w:rsidR="00D86BDD">
        <w:rPr>
          <w:noProof/>
        </w:rPr>
        <w:fldChar w:fldCharType="separate"/>
      </w:r>
      <w:r w:rsidR="00D86BDD">
        <w:rPr>
          <w:noProof/>
        </w:rPr>
        <w:t>48</w:t>
      </w:r>
      <w:r w:rsidR="00D86BDD">
        <w:rPr>
          <w:noProof/>
        </w:rPr>
        <w:fldChar w:fldCharType="end"/>
      </w:r>
    </w:p>
    <w:p w14:paraId="0A704FD7" w14:textId="3D26A612" w:rsidR="00D86BDD" w:rsidRDefault="00937D3A">
      <w:pPr>
        <w:pStyle w:val="TOC3"/>
        <w:tabs>
          <w:tab w:val="right" w:leader="dot" w:pos="9062"/>
        </w:tabs>
        <w:rPr>
          <w:rFonts w:asciiTheme="minorHAnsi" w:eastAsiaTheme="minorEastAsia" w:hAnsiTheme="minorHAnsi" w:cstheme="minorBidi"/>
          <w:noProof/>
          <w:kern w:val="2"/>
          <w:sz w:val="24"/>
          <w:szCs w:val="24"/>
          <w14:ligatures w14:val="standardContextual"/>
        </w:rPr>
      </w:pPr>
      <w:r>
        <w:rPr>
          <w:iCs/>
          <w:noProof/>
        </w:rPr>
        <w:t>3.2.16</w:t>
      </w:r>
      <w:r w:rsidR="00D86BDD" w:rsidRPr="00AF1710">
        <w:rPr>
          <w:iCs/>
          <w:noProof/>
        </w:rPr>
        <w:t xml:space="preserve"> Chức năng 16: Quản lý liên hệ</w:t>
      </w:r>
      <w:r w:rsidR="00D86BDD">
        <w:rPr>
          <w:noProof/>
        </w:rPr>
        <w:tab/>
      </w:r>
      <w:r w:rsidR="00D86BDD">
        <w:rPr>
          <w:noProof/>
        </w:rPr>
        <w:fldChar w:fldCharType="begin"/>
      </w:r>
      <w:r w:rsidR="00D86BDD">
        <w:rPr>
          <w:noProof/>
        </w:rPr>
        <w:instrText xml:space="preserve"> PAGEREF _Toc218073567 \h </w:instrText>
      </w:r>
      <w:r w:rsidR="00D86BDD">
        <w:rPr>
          <w:noProof/>
        </w:rPr>
      </w:r>
      <w:r w:rsidR="00D86BDD">
        <w:rPr>
          <w:noProof/>
        </w:rPr>
        <w:fldChar w:fldCharType="separate"/>
      </w:r>
      <w:r w:rsidR="00D86BDD">
        <w:rPr>
          <w:noProof/>
        </w:rPr>
        <w:t>48</w:t>
      </w:r>
      <w:r w:rsidR="00D86BDD">
        <w:rPr>
          <w:noProof/>
        </w:rPr>
        <w:fldChar w:fldCharType="end"/>
      </w:r>
    </w:p>
    <w:p w14:paraId="11B3ACAC" w14:textId="3D084C7F" w:rsidR="00D86BDD" w:rsidRDefault="00937D3A">
      <w:pPr>
        <w:pStyle w:val="TOC3"/>
        <w:tabs>
          <w:tab w:val="right" w:leader="dot" w:pos="9062"/>
        </w:tabs>
        <w:rPr>
          <w:rFonts w:asciiTheme="minorHAnsi" w:eastAsiaTheme="minorEastAsia" w:hAnsiTheme="minorHAnsi" w:cstheme="minorBidi"/>
          <w:noProof/>
          <w:kern w:val="2"/>
          <w:sz w:val="24"/>
          <w:szCs w:val="24"/>
          <w14:ligatures w14:val="standardContextual"/>
        </w:rPr>
      </w:pPr>
      <w:r>
        <w:rPr>
          <w:iCs/>
          <w:noProof/>
        </w:rPr>
        <w:t>3.2.17</w:t>
      </w:r>
      <w:r w:rsidR="00D86BDD" w:rsidRPr="00AF1710">
        <w:rPr>
          <w:iCs/>
          <w:noProof/>
        </w:rPr>
        <w:t xml:space="preserve"> Chức năng 17: Chat hỗ trợ</w:t>
      </w:r>
      <w:r w:rsidR="00D86BDD">
        <w:rPr>
          <w:noProof/>
        </w:rPr>
        <w:tab/>
      </w:r>
      <w:r w:rsidR="00D86BDD">
        <w:rPr>
          <w:noProof/>
        </w:rPr>
        <w:fldChar w:fldCharType="begin"/>
      </w:r>
      <w:r w:rsidR="00D86BDD">
        <w:rPr>
          <w:noProof/>
        </w:rPr>
        <w:instrText xml:space="preserve"> PAGEREF _Toc218073568 \h </w:instrText>
      </w:r>
      <w:r w:rsidR="00D86BDD">
        <w:rPr>
          <w:noProof/>
        </w:rPr>
      </w:r>
      <w:r w:rsidR="00D86BDD">
        <w:rPr>
          <w:noProof/>
        </w:rPr>
        <w:fldChar w:fldCharType="separate"/>
      </w:r>
      <w:r w:rsidR="00D86BDD">
        <w:rPr>
          <w:noProof/>
        </w:rPr>
        <w:t>48</w:t>
      </w:r>
      <w:r w:rsidR="00D86BDD">
        <w:rPr>
          <w:noProof/>
        </w:rPr>
        <w:fldChar w:fldCharType="end"/>
      </w:r>
    </w:p>
    <w:p w14:paraId="34F3F37D" w14:textId="4A7EFEE7" w:rsidR="00D86BDD" w:rsidRDefault="00D349A9">
      <w:pPr>
        <w:pStyle w:val="TOC3"/>
        <w:tabs>
          <w:tab w:val="right" w:leader="dot" w:pos="9062"/>
        </w:tabs>
        <w:rPr>
          <w:rFonts w:asciiTheme="minorHAnsi" w:eastAsiaTheme="minorEastAsia" w:hAnsiTheme="minorHAnsi" w:cstheme="minorBidi"/>
          <w:noProof/>
          <w:kern w:val="2"/>
          <w:sz w:val="24"/>
          <w:szCs w:val="24"/>
          <w14:ligatures w14:val="standardContextual"/>
        </w:rPr>
      </w:pPr>
      <w:r>
        <w:rPr>
          <w:iCs/>
          <w:noProof/>
        </w:rPr>
        <w:lastRenderedPageBreak/>
        <w:t>3.2.18</w:t>
      </w:r>
      <w:r w:rsidR="00D86BDD" w:rsidRPr="00AF1710">
        <w:rPr>
          <w:iCs/>
          <w:noProof/>
        </w:rPr>
        <w:t xml:space="preserve"> Chức năng 18: Báo cáo doanh thu</w:t>
      </w:r>
      <w:r w:rsidR="00D86BDD">
        <w:rPr>
          <w:noProof/>
        </w:rPr>
        <w:tab/>
      </w:r>
      <w:r w:rsidR="00D86BDD">
        <w:rPr>
          <w:noProof/>
        </w:rPr>
        <w:fldChar w:fldCharType="begin"/>
      </w:r>
      <w:r w:rsidR="00D86BDD">
        <w:rPr>
          <w:noProof/>
        </w:rPr>
        <w:instrText xml:space="preserve"> PAGEREF _Toc218073569 \h </w:instrText>
      </w:r>
      <w:r w:rsidR="00D86BDD">
        <w:rPr>
          <w:noProof/>
        </w:rPr>
      </w:r>
      <w:r w:rsidR="00D86BDD">
        <w:rPr>
          <w:noProof/>
        </w:rPr>
        <w:fldChar w:fldCharType="separate"/>
      </w:r>
      <w:r w:rsidR="00D86BDD">
        <w:rPr>
          <w:noProof/>
        </w:rPr>
        <w:t>48</w:t>
      </w:r>
      <w:r w:rsidR="00D86BDD">
        <w:rPr>
          <w:noProof/>
        </w:rPr>
        <w:fldChar w:fldCharType="end"/>
      </w:r>
    </w:p>
    <w:p w14:paraId="0DD0D44F" w14:textId="4F12C5C5" w:rsidR="00D86BDD" w:rsidRDefault="00D86BDD">
      <w:pPr>
        <w:pStyle w:val="TOC1"/>
        <w:tabs>
          <w:tab w:val="right" w:leader="dot" w:pos="9062"/>
        </w:tabs>
        <w:rPr>
          <w:rFonts w:asciiTheme="minorHAnsi" w:eastAsiaTheme="minorEastAsia" w:hAnsiTheme="minorHAnsi" w:cstheme="minorBidi"/>
          <w:noProof/>
          <w:kern w:val="2"/>
          <w:sz w:val="24"/>
          <w:szCs w:val="24"/>
          <w14:ligatures w14:val="standardContextual"/>
        </w:rPr>
      </w:pPr>
      <w:r w:rsidRPr="00E14706">
        <w:rPr>
          <w:noProof/>
        </w:rPr>
        <w:t>Phần 4: KẾT LUẬN VÀ HƯỚNG PHÁT TRIỂN</w:t>
      </w:r>
      <w:r>
        <w:rPr>
          <w:noProof/>
        </w:rPr>
        <w:tab/>
      </w:r>
      <w:r>
        <w:rPr>
          <w:noProof/>
        </w:rPr>
        <w:fldChar w:fldCharType="begin"/>
      </w:r>
      <w:r>
        <w:rPr>
          <w:noProof/>
        </w:rPr>
        <w:instrText xml:space="preserve"> PAGEREF _Toc218073570 \h </w:instrText>
      </w:r>
      <w:r>
        <w:rPr>
          <w:noProof/>
        </w:rPr>
      </w:r>
      <w:r>
        <w:rPr>
          <w:noProof/>
        </w:rPr>
        <w:fldChar w:fldCharType="separate"/>
      </w:r>
      <w:r>
        <w:rPr>
          <w:noProof/>
        </w:rPr>
        <w:t>49</w:t>
      </w:r>
      <w:r>
        <w:rPr>
          <w:noProof/>
        </w:rPr>
        <w:fldChar w:fldCharType="end"/>
      </w:r>
    </w:p>
    <w:p w14:paraId="1F6DA2A2" w14:textId="31B560AF" w:rsidR="00D86BDD" w:rsidRDefault="00D86BDD">
      <w:pPr>
        <w:pStyle w:val="TOC2"/>
        <w:tabs>
          <w:tab w:val="left" w:pos="960"/>
          <w:tab w:val="right" w:leader="dot" w:pos="9062"/>
        </w:tabs>
        <w:rPr>
          <w:rFonts w:asciiTheme="minorHAnsi" w:eastAsiaTheme="minorEastAsia" w:hAnsiTheme="minorHAnsi" w:cstheme="minorBidi"/>
          <w:noProof/>
          <w:kern w:val="2"/>
          <w:sz w:val="24"/>
          <w:szCs w:val="24"/>
          <w14:ligatures w14:val="standardContextual"/>
        </w:rPr>
      </w:pPr>
      <w:r>
        <w:rPr>
          <w:noProof/>
        </w:rPr>
        <w:t>4.1.</w:t>
      </w:r>
      <w:r w:rsidR="00805896">
        <w:rPr>
          <w:rFonts w:asciiTheme="minorHAnsi" w:eastAsiaTheme="minorEastAsia" w:hAnsiTheme="minorHAnsi" w:cstheme="minorBidi"/>
          <w:noProof/>
          <w:kern w:val="2"/>
          <w:sz w:val="24"/>
          <w:szCs w:val="24"/>
          <w14:ligatures w14:val="standardContextual"/>
        </w:rPr>
        <w:t xml:space="preserve">      </w:t>
      </w:r>
      <w:r>
        <w:rPr>
          <w:noProof/>
        </w:rPr>
        <w:t>KẾT QUẢ ĐẠT ĐƯỢC</w:t>
      </w:r>
      <w:r>
        <w:rPr>
          <w:noProof/>
        </w:rPr>
        <w:tab/>
      </w:r>
      <w:r>
        <w:rPr>
          <w:noProof/>
        </w:rPr>
        <w:fldChar w:fldCharType="begin"/>
      </w:r>
      <w:r>
        <w:rPr>
          <w:noProof/>
        </w:rPr>
        <w:instrText xml:space="preserve"> PAGEREF _Toc218073571 \h </w:instrText>
      </w:r>
      <w:r>
        <w:rPr>
          <w:noProof/>
        </w:rPr>
      </w:r>
      <w:r>
        <w:rPr>
          <w:noProof/>
        </w:rPr>
        <w:fldChar w:fldCharType="separate"/>
      </w:r>
      <w:r>
        <w:rPr>
          <w:noProof/>
        </w:rPr>
        <w:t>49</w:t>
      </w:r>
      <w:r>
        <w:rPr>
          <w:noProof/>
        </w:rPr>
        <w:fldChar w:fldCharType="end"/>
      </w:r>
    </w:p>
    <w:p w14:paraId="4C04E2B7" w14:textId="19F4CC61" w:rsidR="00D86BDD" w:rsidRDefault="00D86BDD">
      <w:pPr>
        <w:pStyle w:val="TOC2"/>
        <w:tabs>
          <w:tab w:val="left" w:pos="960"/>
          <w:tab w:val="right" w:leader="dot" w:pos="9062"/>
        </w:tabs>
        <w:rPr>
          <w:rFonts w:asciiTheme="minorHAnsi" w:eastAsiaTheme="minorEastAsia" w:hAnsiTheme="minorHAnsi" w:cstheme="minorBidi"/>
          <w:noProof/>
          <w:kern w:val="2"/>
          <w:sz w:val="24"/>
          <w:szCs w:val="24"/>
          <w14:ligatures w14:val="standardContextual"/>
        </w:rPr>
      </w:pPr>
      <w:r>
        <w:rPr>
          <w:noProof/>
        </w:rPr>
        <w:t>4.2.</w:t>
      </w:r>
      <w:r>
        <w:rPr>
          <w:rFonts w:asciiTheme="minorHAnsi" w:eastAsiaTheme="minorEastAsia" w:hAnsiTheme="minorHAnsi" w:cstheme="minorBidi"/>
          <w:noProof/>
          <w:kern w:val="2"/>
          <w:sz w:val="24"/>
          <w:szCs w:val="24"/>
          <w14:ligatures w14:val="standardContextual"/>
        </w:rPr>
        <w:tab/>
      </w:r>
      <w:r>
        <w:rPr>
          <w:noProof/>
        </w:rPr>
        <w:t>ƯU NHƯỢC ĐIỂM</w:t>
      </w:r>
      <w:r>
        <w:rPr>
          <w:noProof/>
        </w:rPr>
        <w:tab/>
      </w:r>
      <w:r>
        <w:rPr>
          <w:noProof/>
        </w:rPr>
        <w:fldChar w:fldCharType="begin"/>
      </w:r>
      <w:r>
        <w:rPr>
          <w:noProof/>
        </w:rPr>
        <w:instrText xml:space="preserve"> PAGEREF _Toc218073572 \h </w:instrText>
      </w:r>
      <w:r>
        <w:rPr>
          <w:noProof/>
        </w:rPr>
      </w:r>
      <w:r>
        <w:rPr>
          <w:noProof/>
        </w:rPr>
        <w:fldChar w:fldCharType="separate"/>
      </w:r>
      <w:r>
        <w:rPr>
          <w:noProof/>
        </w:rPr>
        <w:t>49</w:t>
      </w:r>
      <w:r>
        <w:rPr>
          <w:noProof/>
        </w:rPr>
        <w:fldChar w:fldCharType="end"/>
      </w:r>
    </w:p>
    <w:p w14:paraId="727A535B" w14:textId="52B908A1" w:rsidR="00D86BDD" w:rsidRDefault="00D86BDD">
      <w:pPr>
        <w:pStyle w:val="TOC2"/>
        <w:tabs>
          <w:tab w:val="left" w:pos="960"/>
          <w:tab w:val="right" w:leader="dot" w:pos="9062"/>
        </w:tabs>
        <w:rPr>
          <w:rFonts w:asciiTheme="minorHAnsi" w:eastAsiaTheme="minorEastAsia" w:hAnsiTheme="minorHAnsi" w:cstheme="minorBidi"/>
          <w:noProof/>
          <w:kern w:val="2"/>
          <w:sz w:val="24"/>
          <w:szCs w:val="24"/>
          <w14:ligatures w14:val="standardContextual"/>
        </w:rPr>
      </w:pPr>
      <w:r>
        <w:rPr>
          <w:noProof/>
        </w:rPr>
        <w:t>4.3.</w:t>
      </w:r>
      <w:r>
        <w:rPr>
          <w:rFonts w:asciiTheme="minorHAnsi" w:eastAsiaTheme="minorEastAsia" w:hAnsiTheme="minorHAnsi" w:cstheme="minorBidi"/>
          <w:noProof/>
          <w:kern w:val="2"/>
          <w:sz w:val="24"/>
          <w:szCs w:val="24"/>
          <w14:ligatures w14:val="standardContextual"/>
        </w:rPr>
        <w:tab/>
      </w:r>
      <w:r>
        <w:rPr>
          <w:noProof/>
        </w:rPr>
        <w:t>HƯỚNG PHÁT TRIỂN</w:t>
      </w:r>
      <w:r>
        <w:rPr>
          <w:noProof/>
        </w:rPr>
        <w:tab/>
      </w:r>
      <w:r>
        <w:rPr>
          <w:noProof/>
        </w:rPr>
        <w:fldChar w:fldCharType="begin"/>
      </w:r>
      <w:r>
        <w:rPr>
          <w:noProof/>
        </w:rPr>
        <w:instrText xml:space="preserve"> PAGEREF _Toc218073573 \h </w:instrText>
      </w:r>
      <w:r>
        <w:rPr>
          <w:noProof/>
        </w:rPr>
      </w:r>
      <w:r>
        <w:rPr>
          <w:noProof/>
        </w:rPr>
        <w:fldChar w:fldCharType="separate"/>
      </w:r>
      <w:r>
        <w:rPr>
          <w:noProof/>
        </w:rPr>
        <w:t>50</w:t>
      </w:r>
      <w:r>
        <w:rPr>
          <w:noProof/>
        </w:rPr>
        <w:fldChar w:fldCharType="end"/>
      </w:r>
    </w:p>
    <w:p w14:paraId="59DCB1D5" w14:textId="7BD6368B" w:rsidR="00D86BDD" w:rsidRDefault="00D86BDD">
      <w:pPr>
        <w:pStyle w:val="TOC1"/>
        <w:tabs>
          <w:tab w:val="right" w:leader="dot" w:pos="9062"/>
        </w:tabs>
        <w:rPr>
          <w:rFonts w:asciiTheme="minorHAnsi" w:eastAsiaTheme="minorEastAsia" w:hAnsiTheme="minorHAnsi" w:cstheme="minorBidi"/>
          <w:noProof/>
          <w:kern w:val="2"/>
          <w:sz w:val="24"/>
          <w:szCs w:val="24"/>
          <w14:ligatures w14:val="standardContextual"/>
        </w:rPr>
      </w:pPr>
      <w:r w:rsidRPr="00E14706">
        <w:rPr>
          <w:noProof/>
        </w:rPr>
        <w:t>TÀI LIỆU THAM KHẢO</w:t>
      </w:r>
      <w:r>
        <w:rPr>
          <w:noProof/>
        </w:rPr>
        <w:tab/>
      </w:r>
      <w:r>
        <w:rPr>
          <w:noProof/>
        </w:rPr>
        <w:fldChar w:fldCharType="begin"/>
      </w:r>
      <w:r>
        <w:rPr>
          <w:noProof/>
        </w:rPr>
        <w:instrText xml:space="preserve"> PAGEREF _Toc218073574 \h </w:instrText>
      </w:r>
      <w:r>
        <w:rPr>
          <w:noProof/>
        </w:rPr>
      </w:r>
      <w:r>
        <w:rPr>
          <w:noProof/>
        </w:rPr>
        <w:fldChar w:fldCharType="separate"/>
      </w:r>
      <w:r>
        <w:rPr>
          <w:noProof/>
        </w:rPr>
        <w:t>51</w:t>
      </w:r>
      <w:r>
        <w:rPr>
          <w:noProof/>
        </w:rPr>
        <w:fldChar w:fldCharType="end"/>
      </w:r>
    </w:p>
    <w:p w14:paraId="552421F9" w14:textId="029F2840" w:rsidR="003C61A4" w:rsidRPr="00623091" w:rsidRDefault="00D86BDD" w:rsidP="00623091">
      <w:pPr>
        <w:jc w:val="both"/>
      </w:pPr>
      <w:r>
        <w:fldChar w:fldCharType="end"/>
      </w:r>
    </w:p>
    <w:p w14:paraId="3AC403A5" w14:textId="77777777" w:rsidR="00936F9D" w:rsidRDefault="00936F9D" w:rsidP="00A75E8B">
      <w:pPr>
        <w:jc w:val="center"/>
        <w:rPr>
          <w:sz w:val="32"/>
          <w:szCs w:val="32"/>
        </w:rPr>
      </w:pPr>
    </w:p>
    <w:p w14:paraId="202B6A13" w14:textId="77777777" w:rsidR="00936F9D" w:rsidRDefault="00936F9D" w:rsidP="00A75E8B">
      <w:pPr>
        <w:jc w:val="center"/>
        <w:rPr>
          <w:sz w:val="32"/>
          <w:szCs w:val="32"/>
        </w:rPr>
      </w:pPr>
    </w:p>
    <w:p w14:paraId="27E0C2DF" w14:textId="77777777" w:rsidR="00936F9D" w:rsidRDefault="00936F9D" w:rsidP="00A75E8B">
      <w:pPr>
        <w:jc w:val="center"/>
        <w:rPr>
          <w:sz w:val="32"/>
          <w:szCs w:val="32"/>
        </w:rPr>
      </w:pPr>
    </w:p>
    <w:p w14:paraId="5450D3AE" w14:textId="77777777" w:rsidR="00936F9D" w:rsidRDefault="00936F9D" w:rsidP="00A75E8B">
      <w:pPr>
        <w:jc w:val="center"/>
        <w:rPr>
          <w:sz w:val="32"/>
          <w:szCs w:val="32"/>
        </w:rPr>
      </w:pPr>
    </w:p>
    <w:p w14:paraId="0B588B80" w14:textId="77777777" w:rsidR="00936F9D" w:rsidRDefault="00936F9D" w:rsidP="00A75E8B">
      <w:pPr>
        <w:jc w:val="center"/>
        <w:rPr>
          <w:sz w:val="32"/>
          <w:szCs w:val="32"/>
        </w:rPr>
      </w:pPr>
    </w:p>
    <w:p w14:paraId="3092C2FD" w14:textId="77777777" w:rsidR="00936F9D" w:rsidRDefault="00936F9D" w:rsidP="00A75E8B">
      <w:pPr>
        <w:jc w:val="center"/>
        <w:rPr>
          <w:sz w:val="32"/>
          <w:szCs w:val="32"/>
        </w:rPr>
      </w:pPr>
    </w:p>
    <w:p w14:paraId="3F0F4B49" w14:textId="77777777" w:rsidR="00936F9D" w:rsidRDefault="00936F9D" w:rsidP="00A75E8B">
      <w:pPr>
        <w:jc w:val="center"/>
        <w:rPr>
          <w:sz w:val="32"/>
          <w:szCs w:val="32"/>
        </w:rPr>
      </w:pPr>
    </w:p>
    <w:p w14:paraId="3D2D1F51" w14:textId="77777777" w:rsidR="00936F9D" w:rsidRDefault="00936F9D" w:rsidP="00A75E8B">
      <w:pPr>
        <w:jc w:val="center"/>
        <w:rPr>
          <w:sz w:val="32"/>
          <w:szCs w:val="32"/>
        </w:rPr>
      </w:pPr>
    </w:p>
    <w:p w14:paraId="24032B9E" w14:textId="77777777" w:rsidR="00936F9D" w:rsidRDefault="00936F9D" w:rsidP="00A75E8B">
      <w:pPr>
        <w:jc w:val="center"/>
        <w:rPr>
          <w:sz w:val="32"/>
          <w:szCs w:val="32"/>
        </w:rPr>
      </w:pPr>
    </w:p>
    <w:p w14:paraId="1059C09E" w14:textId="77777777" w:rsidR="00936F9D" w:rsidRDefault="00936F9D" w:rsidP="00A75E8B">
      <w:pPr>
        <w:jc w:val="center"/>
        <w:rPr>
          <w:sz w:val="32"/>
          <w:szCs w:val="32"/>
        </w:rPr>
      </w:pPr>
    </w:p>
    <w:p w14:paraId="399A637E" w14:textId="77777777" w:rsidR="00936F9D" w:rsidRDefault="00936F9D" w:rsidP="00A75E8B">
      <w:pPr>
        <w:jc w:val="center"/>
        <w:rPr>
          <w:sz w:val="32"/>
          <w:szCs w:val="32"/>
        </w:rPr>
      </w:pPr>
    </w:p>
    <w:p w14:paraId="3C745173" w14:textId="77777777" w:rsidR="00936F9D" w:rsidRDefault="00936F9D" w:rsidP="00A75E8B">
      <w:pPr>
        <w:jc w:val="center"/>
        <w:rPr>
          <w:sz w:val="32"/>
          <w:szCs w:val="32"/>
        </w:rPr>
      </w:pPr>
    </w:p>
    <w:p w14:paraId="33A9A98D" w14:textId="77777777" w:rsidR="00936F9D" w:rsidRDefault="00936F9D" w:rsidP="00A75E8B">
      <w:pPr>
        <w:jc w:val="center"/>
        <w:rPr>
          <w:sz w:val="32"/>
          <w:szCs w:val="32"/>
        </w:rPr>
      </w:pPr>
    </w:p>
    <w:p w14:paraId="6B33D104" w14:textId="77777777" w:rsidR="00936F9D" w:rsidRDefault="00936F9D" w:rsidP="00A75E8B">
      <w:pPr>
        <w:jc w:val="center"/>
        <w:rPr>
          <w:sz w:val="32"/>
          <w:szCs w:val="32"/>
        </w:rPr>
      </w:pPr>
    </w:p>
    <w:p w14:paraId="4D954620" w14:textId="77777777" w:rsidR="00936F9D" w:rsidRDefault="00936F9D" w:rsidP="00A75E8B">
      <w:pPr>
        <w:jc w:val="center"/>
        <w:rPr>
          <w:sz w:val="32"/>
          <w:szCs w:val="32"/>
        </w:rPr>
      </w:pPr>
    </w:p>
    <w:p w14:paraId="69321F07" w14:textId="77777777" w:rsidR="00936F9D" w:rsidRDefault="00936F9D" w:rsidP="00A75E8B">
      <w:pPr>
        <w:jc w:val="center"/>
        <w:rPr>
          <w:sz w:val="32"/>
          <w:szCs w:val="32"/>
        </w:rPr>
      </w:pPr>
    </w:p>
    <w:p w14:paraId="3D327C1D" w14:textId="77777777" w:rsidR="00936F9D" w:rsidRDefault="00936F9D" w:rsidP="00A75E8B">
      <w:pPr>
        <w:jc w:val="center"/>
        <w:rPr>
          <w:sz w:val="32"/>
          <w:szCs w:val="32"/>
        </w:rPr>
      </w:pPr>
    </w:p>
    <w:p w14:paraId="53C7BC9D" w14:textId="77777777" w:rsidR="00936F9D" w:rsidRDefault="00936F9D" w:rsidP="00A75E8B">
      <w:pPr>
        <w:jc w:val="center"/>
        <w:rPr>
          <w:sz w:val="32"/>
          <w:szCs w:val="32"/>
        </w:rPr>
      </w:pPr>
    </w:p>
    <w:p w14:paraId="6354703B" w14:textId="77777777" w:rsidR="00936F9D" w:rsidRDefault="00936F9D" w:rsidP="00A75E8B">
      <w:pPr>
        <w:jc w:val="center"/>
        <w:rPr>
          <w:sz w:val="32"/>
          <w:szCs w:val="32"/>
        </w:rPr>
      </w:pPr>
    </w:p>
    <w:p w14:paraId="0ED00561" w14:textId="77777777" w:rsidR="00936F9D" w:rsidRDefault="00936F9D" w:rsidP="00A75E8B">
      <w:pPr>
        <w:jc w:val="center"/>
        <w:rPr>
          <w:sz w:val="32"/>
          <w:szCs w:val="32"/>
        </w:rPr>
      </w:pPr>
    </w:p>
    <w:p w14:paraId="714A1C82" w14:textId="77777777" w:rsidR="00936F9D" w:rsidRDefault="00936F9D" w:rsidP="00A75E8B">
      <w:pPr>
        <w:jc w:val="center"/>
        <w:rPr>
          <w:sz w:val="32"/>
          <w:szCs w:val="32"/>
        </w:rPr>
      </w:pPr>
    </w:p>
    <w:p w14:paraId="55390205" w14:textId="77777777" w:rsidR="00936F9D" w:rsidRDefault="00936F9D" w:rsidP="00A75E8B">
      <w:pPr>
        <w:jc w:val="center"/>
        <w:rPr>
          <w:sz w:val="32"/>
          <w:szCs w:val="32"/>
        </w:rPr>
      </w:pPr>
    </w:p>
    <w:p w14:paraId="717C4C0A" w14:textId="77777777" w:rsidR="00936F9D" w:rsidRDefault="00936F9D" w:rsidP="00A75E8B">
      <w:pPr>
        <w:jc w:val="center"/>
        <w:rPr>
          <w:sz w:val="32"/>
          <w:szCs w:val="32"/>
        </w:rPr>
      </w:pPr>
    </w:p>
    <w:p w14:paraId="24B1C3F3" w14:textId="77777777" w:rsidR="00936F9D" w:rsidRDefault="00936F9D" w:rsidP="00A75E8B">
      <w:pPr>
        <w:jc w:val="center"/>
        <w:rPr>
          <w:sz w:val="32"/>
          <w:szCs w:val="32"/>
        </w:rPr>
      </w:pPr>
    </w:p>
    <w:p w14:paraId="5098F91F" w14:textId="77777777" w:rsidR="00936F9D" w:rsidRDefault="00936F9D" w:rsidP="00A75E8B">
      <w:pPr>
        <w:jc w:val="center"/>
        <w:rPr>
          <w:sz w:val="32"/>
          <w:szCs w:val="32"/>
        </w:rPr>
      </w:pPr>
    </w:p>
    <w:p w14:paraId="0702C8F5" w14:textId="77777777" w:rsidR="00936F9D" w:rsidRDefault="00936F9D" w:rsidP="00A75E8B">
      <w:pPr>
        <w:jc w:val="center"/>
        <w:rPr>
          <w:sz w:val="32"/>
          <w:szCs w:val="32"/>
        </w:rPr>
      </w:pPr>
    </w:p>
    <w:p w14:paraId="1B6BCA6A" w14:textId="77777777" w:rsidR="00936F9D" w:rsidRDefault="00936F9D" w:rsidP="00A75E8B">
      <w:pPr>
        <w:jc w:val="center"/>
        <w:rPr>
          <w:sz w:val="32"/>
          <w:szCs w:val="32"/>
        </w:rPr>
      </w:pPr>
    </w:p>
    <w:p w14:paraId="07141217" w14:textId="77777777" w:rsidR="00936F9D" w:rsidRDefault="00936F9D" w:rsidP="00A75E8B">
      <w:pPr>
        <w:jc w:val="center"/>
        <w:rPr>
          <w:sz w:val="32"/>
          <w:szCs w:val="32"/>
        </w:rPr>
      </w:pPr>
    </w:p>
    <w:p w14:paraId="2357F2C5" w14:textId="77777777" w:rsidR="00936F9D" w:rsidRDefault="00936F9D" w:rsidP="00A75E8B">
      <w:pPr>
        <w:jc w:val="center"/>
        <w:rPr>
          <w:sz w:val="32"/>
          <w:szCs w:val="32"/>
        </w:rPr>
      </w:pPr>
    </w:p>
    <w:p w14:paraId="7AF97E80" w14:textId="77777777" w:rsidR="00936F9D" w:rsidRDefault="00936F9D" w:rsidP="00A75E8B">
      <w:pPr>
        <w:jc w:val="center"/>
        <w:rPr>
          <w:sz w:val="32"/>
          <w:szCs w:val="32"/>
        </w:rPr>
      </w:pPr>
    </w:p>
    <w:p w14:paraId="0ABFFD88" w14:textId="77777777" w:rsidR="00936F9D" w:rsidRDefault="00936F9D" w:rsidP="0008005E">
      <w:pPr>
        <w:rPr>
          <w:sz w:val="32"/>
          <w:szCs w:val="32"/>
        </w:rPr>
      </w:pPr>
    </w:p>
    <w:p w14:paraId="6638342F" w14:textId="63107E09" w:rsidR="00A75E8B" w:rsidRPr="00F93EB7" w:rsidRDefault="00A75E8B" w:rsidP="00BD26E1">
      <w:pPr>
        <w:spacing w:line="360" w:lineRule="auto"/>
        <w:jc w:val="center"/>
        <w:rPr>
          <w:sz w:val="32"/>
          <w:szCs w:val="32"/>
        </w:rPr>
      </w:pPr>
      <w:r w:rsidRPr="00F93EB7">
        <w:rPr>
          <w:sz w:val="32"/>
          <w:szCs w:val="32"/>
        </w:rPr>
        <w:lastRenderedPageBreak/>
        <w:t>DANH MỤC TỪ VIẾT TẮT (nếu có)</w:t>
      </w:r>
    </w:p>
    <w:tbl>
      <w:tblPr>
        <w:tblStyle w:val="TableGrid"/>
        <w:tblW w:w="0" w:type="auto"/>
        <w:tblLook w:val="04A0" w:firstRow="1" w:lastRow="0" w:firstColumn="1" w:lastColumn="0" w:noHBand="0" w:noVBand="1"/>
      </w:tblPr>
      <w:tblGrid>
        <w:gridCol w:w="805"/>
        <w:gridCol w:w="1710"/>
        <w:gridCol w:w="6547"/>
      </w:tblGrid>
      <w:tr w:rsidR="00BD26E1" w14:paraId="7BFCD334" w14:textId="77777777" w:rsidTr="00384DD6">
        <w:trPr>
          <w:trHeight w:val="422"/>
        </w:trPr>
        <w:tc>
          <w:tcPr>
            <w:tcW w:w="805" w:type="dxa"/>
          </w:tcPr>
          <w:p w14:paraId="67983401" w14:textId="379EF67A" w:rsidR="00BD26E1" w:rsidRPr="00BD26E1" w:rsidRDefault="00BD26E1" w:rsidP="00BD26E1">
            <w:pPr>
              <w:spacing w:line="360" w:lineRule="auto"/>
              <w:rPr>
                <w:b/>
                <w:bCs/>
              </w:rPr>
            </w:pPr>
            <w:r w:rsidRPr="00BD26E1">
              <w:rPr>
                <w:b/>
                <w:bCs/>
              </w:rPr>
              <w:t>STT</w:t>
            </w:r>
          </w:p>
        </w:tc>
        <w:tc>
          <w:tcPr>
            <w:tcW w:w="1710" w:type="dxa"/>
          </w:tcPr>
          <w:p w14:paraId="550FEB65" w14:textId="5D0A7600" w:rsidR="00BD26E1" w:rsidRPr="00BD26E1" w:rsidRDefault="00BD26E1" w:rsidP="00BD26E1">
            <w:pPr>
              <w:spacing w:line="360" w:lineRule="auto"/>
              <w:rPr>
                <w:b/>
                <w:bCs/>
              </w:rPr>
            </w:pPr>
            <w:r w:rsidRPr="00BD26E1">
              <w:rPr>
                <w:b/>
                <w:bCs/>
              </w:rPr>
              <w:t>Từ viết tắt</w:t>
            </w:r>
          </w:p>
        </w:tc>
        <w:tc>
          <w:tcPr>
            <w:tcW w:w="6547" w:type="dxa"/>
          </w:tcPr>
          <w:p w14:paraId="5EC66425" w14:textId="11891469" w:rsidR="00BD26E1" w:rsidRPr="00BD26E1" w:rsidRDefault="00BD26E1" w:rsidP="008651DF">
            <w:pPr>
              <w:spacing w:line="360" w:lineRule="auto"/>
              <w:jc w:val="center"/>
              <w:rPr>
                <w:b/>
                <w:bCs/>
              </w:rPr>
            </w:pPr>
            <w:r w:rsidRPr="00BD26E1">
              <w:rPr>
                <w:b/>
                <w:bCs/>
              </w:rPr>
              <w:t>Diễn giải</w:t>
            </w:r>
          </w:p>
        </w:tc>
      </w:tr>
      <w:tr w:rsidR="00BD26E1" w14:paraId="0A96A04E" w14:textId="77777777" w:rsidTr="00384DD6">
        <w:tc>
          <w:tcPr>
            <w:tcW w:w="805" w:type="dxa"/>
          </w:tcPr>
          <w:p w14:paraId="2D3F6415" w14:textId="02BE7AA3" w:rsidR="00BD26E1" w:rsidRDefault="00BD26E1" w:rsidP="00CA4115">
            <w:pPr>
              <w:jc w:val="center"/>
              <w:rPr>
                <w:sz w:val="32"/>
                <w:szCs w:val="32"/>
              </w:rPr>
            </w:pPr>
            <w:r>
              <w:rPr>
                <w:sz w:val="32"/>
                <w:szCs w:val="32"/>
              </w:rPr>
              <w:t>1</w:t>
            </w:r>
          </w:p>
        </w:tc>
        <w:tc>
          <w:tcPr>
            <w:tcW w:w="1710" w:type="dxa"/>
          </w:tcPr>
          <w:p w14:paraId="73EF4C92" w14:textId="42D79A33" w:rsidR="00BD26E1" w:rsidRDefault="009B0723" w:rsidP="00CA4115">
            <w:pPr>
              <w:jc w:val="center"/>
              <w:rPr>
                <w:sz w:val="32"/>
                <w:szCs w:val="32"/>
              </w:rPr>
            </w:pPr>
            <w:r w:rsidRPr="009B0723">
              <w:rPr>
                <w:sz w:val="32"/>
                <w:szCs w:val="32"/>
              </w:rPr>
              <w:t>CSDL</w:t>
            </w:r>
          </w:p>
        </w:tc>
        <w:tc>
          <w:tcPr>
            <w:tcW w:w="6547" w:type="dxa"/>
          </w:tcPr>
          <w:p w14:paraId="3E59802A" w14:textId="1E036E4F" w:rsidR="00BD26E1" w:rsidRDefault="00384DD6" w:rsidP="008651DF">
            <w:pPr>
              <w:jc w:val="center"/>
              <w:rPr>
                <w:sz w:val="32"/>
                <w:szCs w:val="32"/>
              </w:rPr>
            </w:pPr>
            <w:r w:rsidRPr="00384DD6">
              <w:rPr>
                <w:sz w:val="32"/>
                <w:szCs w:val="32"/>
              </w:rPr>
              <w:t>Cơ sở dữ liệu</w:t>
            </w:r>
          </w:p>
        </w:tc>
      </w:tr>
      <w:tr w:rsidR="00BD26E1" w14:paraId="41284F7E" w14:textId="77777777" w:rsidTr="00384DD6">
        <w:tc>
          <w:tcPr>
            <w:tcW w:w="805" w:type="dxa"/>
          </w:tcPr>
          <w:p w14:paraId="4F908A08" w14:textId="60736B6C" w:rsidR="00BD26E1" w:rsidRDefault="00BD26E1" w:rsidP="00CA4115">
            <w:pPr>
              <w:jc w:val="center"/>
              <w:rPr>
                <w:sz w:val="32"/>
                <w:szCs w:val="32"/>
              </w:rPr>
            </w:pPr>
            <w:r>
              <w:rPr>
                <w:sz w:val="32"/>
                <w:szCs w:val="32"/>
              </w:rPr>
              <w:t>2</w:t>
            </w:r>
          </w:p>
        </w:tc>
        <w:tc>
          <w:tcPr>
            <w:tcW w:w="1710" w:type="dxa"/>
          </w:tcPr>
          <w:p w14:paraId="770C297F" w14:textId="1DD86BFE" w:rsidR="00BD26E1" w:rsidRDefault="00384DD6" w:rsidP="00CA4115">
            <w:pPr>
              <w:jc w:val="center"/>
              <w:rPr>
                <w:sz w:val="32"/>
                <w:szCs w:val="32"/>
              </w:rPr>
            </w:pPr>
            <w:r w:rsidRPr="00384DD6">
              <w:rPr>
                <w:sz w:val="32"/>
                <w:szCs w:val="32"/>
              </w:rPr>
              <w:t>ERD</w:t>
            </w:r>
          </w:p>
        </w:tc>
        <w:tc>
          <w:tcPr>
            <w:tcW w:w="6547" w:type="dxa"/>
          </w:tcPr>
          <w:p w14:paraId="28A0F01D" w14:textId="2638339D" w:rsidR="00BD26E1" w:rsidRDefault="00CA4115" w:rsidP="008651DF">
            <w:pPr>
              <w:jc w:val="center"/>
              <w:rPr>
                <w:sz w:val="32"/>
                <w:szCs w:val="32"/>
              </w:rPr>
            </w:pPr>
            <w:r w:rsidRPr="00CA4115">
              <w:rPr>
                <w:sz w:val="32"/>
                <w:szCs w:val="32"/>
              </w:rPr>
              <w:t xml:space="preserve">Entity Relationship Diagram (Sơ đồ thực thể </w:t>
            </w:r>
            <w:r>
              <w:rPr>
                <w:sz w:val="32"/>
                <w:szCs w:val="32"/>
              </w:rPr>
              <w:t>-</w:t>
            </w:r>
            <w:r w:rsidRPr="00CA4115">
              <w:rPr>
                <w:sz w:val="32"/>
                <w:szCs w:val="32"/>
              </w:rPr>
              <w:t xml:space="preserve"> liên kết)</w:t>
            </w:r>
          </w:p>
        </w:tc>
      </w:tr>
      <w:tr w:rsidR="00BD26E1" w14:paraId="078D3E17" w14:textId="77777777" w:rsidTr="00384DD6">
        <w:tc>
          <w:tcPr>
            <w:tcW w:w="805" w:type="dxa"/>
          </w:tcPr>
          <w:p w14:paraId="427E6F23" w14:textId="46ECEE85" w:rsidR="00BD26E1" w:rsidRDefault="00BD26E1" w:rsidP="00CA4115">
            <w:pPr>
              <w:jc w:val="center"/>
              <w:rPr>
                <w:sz w:val="32"/>
                <w:szCs w:val="32"/>
              </w:rPr>
            </w:pPr>
            <w:r>
              <w:rPr>
                <w:sz w:val="32"/>
                <w:szCs w:val="32"/>
              </w:rPr>
              <w:t>3</w:t>
            </w:r>
          </w:p>
        </w:tc>
        <w:tc>
          <w:tcPr>
            <w:tcW w:w="1710" w:type="dxa"/>
          </w:tcPr>
          <w:p w14:paraId="077A6DCE" w14:textId="08368CEA" w:rsidR="00BD26E1" w:rsidRDefault="00384DD6" w:rsidP="00CA4115">
            <w:pPr>
              <w:jc w:val="center"/>
              <w:rPr>
                <w:sz w:val="32"/>
                <w:szCs w:val="32"/>
              </w:rPr>
            </w:pPr>
            <w:r w:rsidRPr="00384DD6">
              <w:rPr>
                <w:sz w:val="32"/>
                <w:szCs w:val="32"/>
              </w:rPr>
              <w:t>PHP</w:t>
            </w:r>
          </w:p>
        </w:tc>
        <w:tc>
          <w:tcPr>
            <w:tcW w:w="6547" w:type="dxa"/>
          </w:tcPr>
          <w:p w14:paraId="7ED33460" w14:textId="26F77DEB" w:rsidR="00BD26E1" w:rsidRDefault="00CA4115" w:rsidP="008651DF">
            <w:pPr>
              <w:jc w:val="center"/>
              <w:rPr>
                <w:sz w:val="32"/>
                <w:szCs w:val="32"/>
              </w:rPr>
            </w:pPr>
            <w:r w:rsidRPr="00CA4115">
              <w:rPr>
                <w:sz w:val="32"/>
                <w:szCs w:val="32"/>
              </w:rPr>
              <w:t>Hypertext Preprocessor</w:t>
            </w:r>
          </w:p>
        </w:tc>
      </w:tr>
      <w:tr w:rsidR="00BD26E1" w14:paraId="56ABBDF3" w14:textId="77777777" w:rsidTr="00384DD6">
        <w:tc>
          <w:tcPr>
            <w:tcW w:w="805" w:type="dxa"/>
          </w:tcPr>
          <w:p w14:paraId="5093AB88" w14:textId="0A873E75" w:rsidR="00BD26E1" w:rsidRDefault="00BD26E1" w:rsidP="00CA4115">
            <w:pPr>
              <w:jc w:val="center"/>
              <w:rPr>
                <w:sz w:val="32"/>
                <w:szCs w:val="32"/>
              </w:rPr>
            </w:pPr>
            <w:r>
              <w:rPr>
                <w:sz w:val="32"/>
                <w:szCs w:val="32"/>
              </w:rPr>
              <w:t>4</w:t>
            </w:r>
          </w:p>
        </w:tc>
        <w:tc>
          <w:tcPr>
            <w:tcW w:w="1710" w:type="dxa"/>
          </w:tcPr>
          <w:p w14:paraId="4C285C91" w14:textId="1E414010" w:rsidR="00BD26E1" w:rsidRDefault="00384DD6" w:rsidP="00CA4115">
            <w:pPr>
              <w:jc w:val="center"/>
              <w:rPr>
                <w:sz w:val="32"/>
                <w:szCs w:val="32"/>
              </w:rPr>
            </w:pPr>
            <w:r w:rsidRPr="00384DD6">
              <w:rPr>
                <w:sz w:val="32"/>
                <w:szCs w:val="32"/>
              </w:rPr>
              <w:t>MySQL</w:t>
            </w:r>
          </w:p>
        </w:tc>
        <w:tc>
          <w:tcPr>
            <w:tcW w:w="6547" w:type="dxa"/>
          </w:tcPr>
          <w:p w14:paraId="4374108D" w14:textId="7C949BE0" w:rsidR="00BD26E1" w:rsidRDefault="00CA4115" w:rsidP="008651DF">
            <w:pPr>
              <w:jc w:val="center"/>
              <w:rPr>
                <w:sz w:val="32"/>
                <w:szCs w:val="32"/>
              </w:rPr>
            </w:pPr>
            <w:r w:rsidRPr="00CA4115">
              <w:rPr>
                <w:sz w:val="32"/>
                <w:szCs w:val="32"/>
              </w:rPr>
              <w:t>Hệ quản trị cơ sở dữ liệu MySQL</w:t>
            </w:r>
          </w:p>
        </w:tc>
      </w:tr>
      <w:tr w:rsidR="00BD26E1" w14:paraId="63554D2F" w14:textId="77777777" w:rsidTr="00384DD6">
        <w:tc>
          <w:tcPr>
            <w:tcW w:w="805" w:type="dxa"/>
          </w:tcPr>
          <w:p w14:paraId="15A2ED1F" w14:textId="0173D5B1" w:rsidR="00BD26E1" w:rsidRDefault="00BD26E1" w:rsidP="00CA4115">
            <w:pPr>
              <w:jc w:val="center"/>
              <w:rPr>
                <w:sz w:val="32"/>
                <w:szCs w:val="32"/>
              </w:rPr>
            </w:pPr>
            <w:r>
              <w:rPr>
                <w:sz w:val="32"/>
                <w:szCs w:val="32"/>
              </w:rPr>
              <w:t>5</w:t>
            </w:r>
          </w:p>
        </w:tc>
        <w:tc>
          <w:tcPr>
            <w:tcW w:w="1710" w:type="dxa"/>
          </w:tcPr>
          <w:p w14:paraId="266F6992" w14:textId="5AD4C3F9" w:rsidR="00BD26E1" w:rsidRDefault="00384DD6" w:rsidP="00CA4115">
            <w:pPr>
              <w:jc w:val="center"/>
              <w:rPr>
                <w:sz w:val="32"/>
                <w:szCs w:val="32"/>
              </w:rPr>
            </w:pPr>
            <w:r w:rsidRPr="00384DD6">
              <w:rPr>
                <w:sz w:val="32"/>
                <w:szCs w:val="32"/>
              </w:rPr>
              <w:t>XAMPP</w:t>
            </w:r>
          </w:p>
        </w:tc>
        <w:tc>
          <w:tcPr>
            <w:tcW w:w="65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A4115" w:rsidRPr="00CA4115" w14:paraId="1B274322" w14:textId="77777777">
              <w:trPr>
                <w:tblCellSpacing w:w="15" w:type="dxa"/>
              </w:trPr>
              <w:tc>
                <w:tcPr>
                  <w:tcW w:w="0" w:type="auto"/>
                  <w:vAlign w:val="center"/>
                  <w:hideMark/>
                </w:tcPr>
                <w:p w14:paraId="3CC2E064" w14:textId="77777777" w:rsidR="00CA4115" w:rsidRPr="00CA4115" w:rsidRDefault="00CA4115" w:rsidP="008651DF">
                  <w:pPr>
                    <w:jc w:val="center"/>
                    <w:rPr>
                      <w:sz w:val="32"/>
                      <w:szCs w:val="32"/>
                    </w:rPr>
                  </w:pPr>
                </w:p>
              </w:tc>
            </w:tr>
          </w:tbl>
          <w:p w14:paraId="4C472AEB" w14:textId="77777777" w:rsidR="00CA4115" w:rsidRPr="00CA4115" w:rsidRDefault="00CA4115" w:rsidP="008651DF">
            <w:pPr>
              <w:jc w:val="center"/>
              <w:rPr>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97"/>
            </w:tblGrid>
            <w:tr w:rsidR="00CA4115" w:rsidRPr="00CA4115" w14:paraId="64461584" w14:textId="77777777">
              <w:trPr>
                <w:tblCellSpacing w:w="15" w:type="dxa"/>
              </w:trPr>
              <w:tc>
                <w:tcPr>
                  <w:tcW w:w="0" w:type="auto"/>
                  <w:vAlign w:val="center"/>
                  <w:hideMark/>
                </w:tcPr>
                <w:p w14:paraId="614662B8" w14:textId="77777777" w:rsidR="00CA4115" w:rsidRPr="00CA4115" w:rsidRDefault="00CA4115" w:rsidP="008651DF">
                  <w:pPr>
                    <w:jc w:val="center"/>
                    <w:rPr>
                      <w:sz w:val="32"/>
                      <w:szCs w:val="32"/>
                    </w:rPr>
                  </w:pPr>
                  <w:r w:rsidRPr="00CA4115">
                    <w:rPr>
                      <w:sz w:val="32"/>
                      <w:szCs w:val="32"/>
                    </w:rPr>
                    <w:t>Cross-platform, Apache, MySQL, PHP, Perl</w:t>
                  </w:r>
                </w:p>
              </w:tc>
            </w:tr>
          </w:tbl>
          <w:p w14:paraId="1B31DF6E" w14:textId="77777777" w:rsidR="00BD26E1" w:rsidRDefault="00BD26E1" w:rsidP="008651DF">
            <w:pPr>
              <w:jc w:val="center"/>
              <w:rPr>
                <w:sz w:val="32"/>
                <w:szCs w:val="32"/>
              </w:rPr>
            </w:pPr>
          </w:p>
        </w:tc>
      </w:tr>
      <w:tr w:rsidR="00BD26E1" w14:paraId="40A89D61" w14:textId="77777777" w:rsidTr="00384DD6">
        <w:tc>
          <w:tcPr>
            <w:tcW w:w="805" w:type="dxa"/>
          </w:tcPr>
          <w:p w14:paraId="1411418E" w14:textId="0C3374D3" w:rsidR="00BD26E1" w:rsidRDefault="00BD26E1" w:rsidP="00CA4115">
            <w:pPr>
              <w:jc w:val="center"/>
              <w:rPr>
                <w:sz w:val="32"/>
                <w:szCs w:val="32"/>
              </w:rPr>
            </w:pPr>
            <w:r>
              <w:rPr>
                <w:sz w:val="32"/>
                <w:szCs w:val="32"/>
              </w:rPr>
              <w:t>6</w:t>
            </w:r>
          </w:p>
        </w:tc>
        <w:tc>
          <w:tcPr>
            <w:tcW w:w="1710" w:type="dxa"/>
          </w:tcPr>
          <w:p w14:paraId="750CA9F7" w14:textId="011A84FA" w:rsidR="00BD26E1" w:rsidRDefault="00384DD6" w:rsidP="00CA4115">
            <w:pPr>
              <w:jc w:val="center"/>
              <w:rPr>
                <w:sz w:val="32"/>
                <w:szCs w:val="32"/>
              </w:rPr>
            </w:pPr>
            <w:r w:rsidRPr="00384DD6">
              <w:rPr>
                <w:sz w:val="32"/>
                <w:szCs w:val="32"/>
              </w:rPr>
              <w:t>CSS</w:t>
            </w:r>
          </w:p>
        </w:tc>
        <w:tc>
          <w:tcPr>
            <w:tcW w:w="6547" w:type="dxa"/>
          </w:tcPr>
          <w:p w14:paraId="01E17094" w14:textId="71C2E88A" w:rsidR="00BD26E1" w:rsidRDefault="00CA4115" w:rsidP="008651DF">
            <w:pPr>
              <w:jc w:val="center"/>
              <w:rPr>
                <w:sz w:val="32"/>
                <w:szCs w:val="32"/>
              </w:rPr>
            </w:pPr>
            <w:r w:rsidRPr="00CA4115">
              <w:rPr>
                <w:sz w:val="32"/>
                <w:szCs w:val="32"/>
              </w:rPr>
              <w:t>Cascading Style Sheets</w:t>
            </w:r>
          </w:p>
        </w:tc>
      </w:tr>
      <w:tr w:rsidR="00BD26E1" w14:paraId="435C1A87" w14:textId="77777777" w:rsidTr="00384DD6">
        <w:tc>
          <w:tcPr>
            <w:tcW w:w="805" w:type="dxa"/>
          </w:tcPr>
          <w:p w14:paraId="1FAA7440" w14:textId="2D156F0D" w:rsidR="00BD26E1" w:rsidRDefault="00BD26E1" w:rsidP="00CA4115">
            <w:pPr>
              <w:jc w:val="center"/>
              <w:rPr>
                <w:sz w:val="32"/>
                <w:szCs w:val="32"/>
              </w:rPr>
            </w:pPr>
            <w:r>
              <w:rPr>
                <w:sz w:val="32"/>
                <w:szCs w:val="32"/>
              </w:rPr>
              <w:t>7</w:t>
            </w:r>
          </w:p>
        </w:tc>
        <w:tc>
          <w:tcPr>
            <w:tcW w:w="1710" w:type="dxa"/>
          </w:tcPr>
          <w:p w14:paraId="693A75D7" w14:textId="362DDA16" w:rsidR="00BD26E1" w:rsidRDefault="00384DD6" w:rsidP="00CA4115">
            <w:pPr>
              <w:jc w:val="center"/>
              <w:rPr>
                <w:sz w:val="32"/>
                <w:szCs w:val="32"/>
              </w:rPr>
            </w:pPr>
            <w:r w:rsidRPr="00384DD6">
              <w:rPr>
                <w:sz w:val="32"/>
                <w:szCs w:val="32"/>
              </w:rPr>
              <w:t>JS</w:t>
            </w:r>
          </w:p>
        </w:tc>
        <w:tc>
          <w:tcPr>
            <w:tcW w:w="6547" w:type="dxa"/>
          </w:tcPr>
          <w:p w14:paraId="02C7BAF6" w14:textId="67CCBE29" w:rsidR="00BD26E1" w:rsidRDefault="00CA4115" w:rsidP="008651DF">
            <w:pPr>
              <w:jc w:val="center"/>
              <w:rPr>
                <w:sz w:val="32"/>
                <w:szCs w:val="32"/>
              </w:rPr>
            </w:pPr>
            <w:r w:rsidRPr="00CA4115">
              <w:rPr>
                <w:sz w:val="32"/>
                <w:szCs w:val="32"/>
              </w:rPr>
              <w:t>JavaScript</w:t>
            </w:r>
          </w:p>
        </w:tc>
      </w:tr>
      <w:tr w:rsidR="00BD26E1" w14:paraId="16454385" w14:textId="77777777" w:rsidTr="00384DD6">
        <w:tc>
          <w:tcPr>
            <w:tcW w:w="805" w:type="dxa"/>
          </w:tcPr>
          <w:p w14:paraId="3F727880" w14:textId="2A51FDE2" w:rsidR="00BD26E1" w:rsidRDefault="00BD26E1" w:rsidP="00CA4115">
            <w:pPr>
              <w:jc w:val="center"/>
              <w:rPr>
                <w:sz w:val="32"/>
                <w:szCs w:val="32"/>
              </w:rPr>
            </w:pPr>
            <w:r>
              <w:rPr>
                <w:sz w:val="32"/>
                <w:szCs w:val="32"/>
              </w:rPr>
              <w:t>8</w:t>
            </w:r>
          </w:p>
        </w:tc>
        <w:tc>
          <w:tcPr>
            <w:tcW w:w="1710" w:type="dxa"/>
          </w:tcPr>
          <w:p w14:paraId="25858D9C" w14:textId="1936D570" w:rsidR="00BD26E1" w:rsidRDefault="00384DD6" w:rsidP="00CA4115">
            <w:pPr>
              <w:jc w:val="center"/>
              <w:rPr>
                <w:sz w:val="32"/>
                <w:szCs w:val="32"/>
              </w:rPr>
            </w:pPr>
            <w:r w:rsidRPr="00384DD6">
              <w:rPr>
                <w:sz w:val="32"/>
                <w:szCs w:val="32"/>
              </w:rPr>
              <w:t>FK</w:t>
            </w:r>
          </w:p>
        </w:tc>
        <w:tc>
          <w:tcPr>
            <w:tcW w:w="6547" w:type="dxa"/>
          </w:tcPr>
          <w:p w14:paraId="0F965B9D" w14:textId="399249D7" w:rsidR="00BD26E1" w:rsidRDefault="00CA4115" w:rsidP="008651DF">
            <w:pPr>
              <w:jc w:val="center"/>
              <w:rPr>
                <w:sz w:val="32"/>
                <w:szCs w:val="32"/>
              </w:rPr>
            </w:pPr>
            <w:r w:rsidRPr="00CA4115">
              <w:rPr>
                <w:sz w:val="32"/>
                <w:szCs w:val="32"/>
              </w:rPr>
              <w:t>Foreign Key (Khóa ngoại)</w:t>
            </w:r>
          </w:p>
        </w:tc>
      </w:tr>
      <w:tr w:rsidR="00BD26E1" w14:paraId="57189A12" w14:textId="77777777" w:rsidTr="00384DD6">
        <w:tc>
          <w:tcPr>
            <w:tcW w:w="805" w:type="dxa"/>
          </w:tcPr>
          <w:p w14:paraId="7A3C029B" w14:textId="2685931E" w:rsidR="00BD26E1" w:rsidRDefault="00BD26E1" w:rsidP="00CA4115">
            <w:pPr>
              <w:jc w:val="center"/>
              <w:rPr>
                <w:sz w:val="32"/>
                <w:szCs w:val="32"/>
              </w:rPr>
            </w:pPr>
            <w:r>
              <w:rPr>
                <w:sz w:val="32"/>
                <w:szCs w:val="32"/>
              </w:rPr>
              <w:t>9</w:t>
            </w:r>
          </w:p>
        </w:tc>
        <w:tc>
          <w:tcPr>
            <w:tcW w:w="1710" w:type="dxa"/>
          </w:tcPr>
          <w:p w14:paraId="6B3CE479" w14:textId="5B7EDC75" w:rsidR="00BD26E1" w:rsidRDefault="00384DD6" w:rsidP="00CA4115">
            <w:pPr>
              <w:jc w:val="center"/>
              <w:rPr>
                <w:sz w:val="32"/>
                <w:szCs w:val="32"/>
              </w:rPr>
            </w:pPr>
            <w:r w:rsidRPr="00384DD6">
              <w:rPr>
                <w:sz w:val="32"/>
                <w:szCs w:val="32"/>
              </w:rPr>
              <w:t>PK</w:t>
            </w:r>
          </w:p>
        </w:tc>
        <w:tc>
          <w:tcPr>
            <w:tcW w:w="6547" w:type="dxa"/>
          </w:tcPr>
          <w:p w14:paraId="1A15F304" w14:textId="54AAC985" w:rsidR="00BD26E1" w:rsidRDefault="00CA4115" w:rsidP="008651DF">
            <w:pPr>
              <w:jc w:val="center"/>
              <w:rPr>
                <w:sz w:val="32"/>
                <w:szCs w:val="32"/>
              </w:rPr>
            </w:pPr>
            <w:r w:rsidRPr="00CA4115">
              <w:rPr>
                <w:sz w:val="32"/>
                <w:szCs w:val="32"/>
              </w:rPr>
              <w:t>Primary Key (Khóa chính)</w:t>
            </w:r>
          </w:p>
        </w:tc>
      </w:tr>
    </w:tbl>
    <w:p w14:paraId="1536CA0A" w14:textId="5B89F331" w:rsidR="00A75E8B" w:rsidRPr="00F93EB7" w:rsidRDefault="00A75E8B">
      <w:pPr>
        <w:rPr>
          <w:sz w:val="32"/>
          <w:szCs w:val="32"/>
        </w:rPr>
      </w:pPr>
      <w:r w:rsidRPr="00F93EB7">
        <w:rPr>
          <w:sz w:val="32"/>
          <w:szCs w:val="32"/>
        </w:rPr>
        <w:br w:type="page"/>
      </w:r>
    </w:p>
    <w:p w14:paraId="71F1A8BD" w14:textId="77777777" w:rsidR="00A75E8B" w:rsidRPr="00F93EB7" w:rsidRDefault="00A75E8B" w:rsidP="00A75E8B">
      <w:pPr>
        <w:jc w:val="center"/>
        <w:rPr>
          <w:sz w:val="32"/>
          <w:szCs w:val="32"/>
        </w:rPr>
      </w:pPr>
      <w:r w:rsidRPr="00F93EB7">
        <w:rPr>
          <w:sz w:val="32"/>
          <w:szCs w:val="32"/>
        </w:rPr>
        <w:lastRenderedPageBreak/>
        <w:t>DANH MỤC HÌNH ẢNH</w:t>
      </w:r>
    </w:p>
    <w:p w14:paraId="33FD87BF" w14:textId="00E5FD9D" w:rsidR="00E12EE5" w:rsidRDefault="0008005E" w:rsidP="00E12EE5">
      <w:pPr>
        <w:pStyle w:val="TableofFigures"/>
        <w:tabs>
          <w:tab w:val="right" w:leader="dot" w:pos="9062"/>
        </w:tabs>
        <w:spacing w:line="360" w:lineRule="auto"/>
        <w:rPr>
          <w:rFonts w:asciiTheme="minorHAnsi" w:eastAsiaTheme="minorEastAsia" w:hAnsiTheme="minorHAnsi" w:cstheme="minorBidi"/>
          <w:noProof/>
          <w:sz w:val="22"/>
          <w:szCs w:val="22"/>
          <w:lang w:val="en-AU" w:eastAsia="en-AU"/>
        </w:rPr>
      </w:pPr>
      <w:r>
        <w:rPr>
          <w:sz w:val="32"/>
          <w:szCs w:val="32"/>
        </w:rPr>
        <w:fldChar w:fldCharType="begin"/>
      </w:r>
      <w:r>
        <w:rPr>
          <w:sz w:val="32"/>
          <w:szCs w:val="32"/>
        </w:rPr>
        <w:instrText xml:space="preserve"> TOC \t "hịnh" \c </w:instrText>
      </w:r>
      <w:r>
        <w:rPr>
          <w:sz w:val="32"/>
          <w:szCs w:val="32"/>
        </w:rPr>
        <w:fldChar w:fldCharType="separate"/>
      </w:r>
      <w:r w:rsidR="00E12EE5">
        <w:rPr>
          <w:noProof/>
        </w:rPr>
        <w:t>Hình 1.1 Ngôn ngữ PHP</w:t>
      </w:r>
      <w:r w:rsidR="00E12EE5">
        <w:rPr>
          <w:noProof/>
        </w:rPr>
        <w:tab/>
      </w:r>
      <w:r w:rsidR="00E12EE5">
        <w:rPr>
          <w:noProof/>
        </w:rPr>
        <w:fldChar w:fldCharType="begin"/>
      </w:r>
      <w:r w:rsidR="00E12EE5">
        <w:rPr>
          <w:noProof/>
        </w:rPr>
        <w:instrText xml:space="preserve"> PAGEREF _Toc218491819 \h </w:instrText>
      </w:r>
      <w:r w:rsidR="00E12EE5">
        <w:rPr>
          <w:noProof/>
        </w:rPr>
      </w:r>
      <w:r w:rsidR="00E12EE5">
        <w:rPr>
          <w:noProof/>
        </w:rPr>
        <w:fldChar w:fldCharType="separate"/>
      </w:r>
      <w:r w:rsidR="00E12EE5">
        <w:rPr>
          <w:noProof/>
        </w:rPr>
        <w:t>10</w:t>
      </w:r>
      <w:r w:rsidR="00E12EE5">
        <w:rPr>
          <w:noProof/>
        </w:rPr>
        <w:fldChar w:fldCharType="end"/>
      </w:r>
    </w:p>
    <w:p w14:paraId="204D7CBC" w14:textId="60803841" w:rsidR="00E12EE5" w:rsidRDefault="00E12EE5" w:rsidP="00E12EE5">
      <w:pPr>
        <w:pStyle w:val="TableofFigures"/>
        <w:tabs>
          <w:tab w:val="right" w:leader="dot" w:pos="9062"/>
        </w:tabs>
        <w:spacing w:line="360" w:lineRule="auto"/>
        <w:rPr>
          <w:rFonts w:asciiTheme="minorHAnsi" w:eastAsiaTheme="minorEastAsia" w:hAnsiTheme="minorHAnsi" w:cstheme="minorBidi"/>
          <w:noProof/>
          <w:sz w:val="22"/>
          <w:szCs w:val="22"/>
          <w:lang w:val="en-AU" w:eastAsia="en-AU"/>
        </w:rPr>
      </w:pPr>
      <w:r>
        <w:rPr>
          <w:noProof/>
        </w:rPr>
        <w:t>Hình 1.2 Javascript</w:t>
      </w:r>
      <w:r>
        <w:rPr>
          <w:noProof/>
        </w:rPr>
        <w:tab/>
      </w:r>
      <w:r>
        <w:rPr>
          <w:noProof/>
        </w:rPr>
        <w:fldChar w:fldCharType="begin"/>
      </w:r>
      <w:r>
        <w:rPr>
          <w:noProof/>
        </w:rPr>
        <w:instrText xml:space="preserve"> PAGEREF _Toc218491820 \h </w:instrText>
      </w:r>
      <w:r>
        <w:rPr>
          <w:noProof/>
        </w:rPr>
      </w:r>
      <w:r>
        <w:rPr>
          <w:noProof/>
        </w:rPr>
        <w:fldChar w:fldCharType="separate"/>
      </w:r>
      <w:r>
        <w:rPr>
          <w:noProof/>
        </w:rPr>
        <w:t>12</w:t>
      </w:r>
      <w:r>
        <w:rPr>
          <w:noProof/>
        </w:rPr>
        <w:fldChar w:fldCharType="end"/>
      </w:r>
    </w:p>
    <w:p w14:paraId="57B703AC" w14:textId="03CE433D" w:rsidR="00E12EE5" w:rsidRDefault="00E12EE5" w:rsidP="00E12EE5">
      <w:pPr>
        <w:pStyle w:val="TableofFigures"/>
        <w:tabs>
          <w:tab w:val="right" w:leader="dot" w:pos="9062"/>
        </w:tabs>
        <w:spacing w:line="360" w:lineRule="auto"/>
        <w:rPr>
          <w:rFonts w:asciiTheme="minorHAnsi" w:eastAsiaTheme="minorEastAsia" w:hAnsiTheme="minorHAnsi" w:cstheme="minorBidi"/>
          <w:noProof/>
          <w:sz w:val="22"/>
          <w:szCs w:val="22"/>
          <w:lang w:val="en-AU" w:eastAsia="en-AU"/>
        </w:rPr>
      </w:pPr>
      <w:r>
        <w:rPr>
          <w:noProof/>
        </w:rPr>
        <w:t>Hình 1.3 MySQL</w:t>
      </w:r>
      <w:r>
        <w:rPr>
          <w:noProof/>
        </w:rPr>
        <w:tab/>
      </w:r>
      <w:r>
        <w:rPr>
          <w:noProof/>
        </w:rPr>
        <w:fldChar w:fldCharType="begin"/>
      </w:r>
      <w:r>
        <w:rPr>
          <w:noProof/>
        </w:rPr>
        <w:instrText xml:space="preserve"> PAGEREF _Toc218491821 \h </w:instrText>
      </w:r>
      <w:r>
        <w:rPr>
          <w:noProof/>
        </w:rPr>
      </w:r>
      <w:r>
        <w:rPr>
          <w:noProof/>
        </w:rPr>
        <w:fldChar w:fldCharType="separate"/>
      </w:r>
      <w:r>
        <w:rPr>
          <w:noProof/>
        </w:rPr>
        <w:t>14</w:t>
      </w:r>
      <w:r>
        <w:rPr>
          <w:noProof/>
        </w:rPr>
        <w:fldChar w:fldCharType="end"/>
      </w:r>
    </w:p>
    <w:p w14:paraId="2314D359" w14:textId="1DBE3D04" w:rsidR="00E12EE5" w:rsidRDefault="00E12EE5" w:rsidP="00E12EE5">
      <w:pPr>
        <w:pStyle w:val="TableofFigures"/>
        <w:tabs>
          <w:tab w:val="right" w:leader="dot" w:pos="9062"/>
        </w:tabs>
        <w:spacing w:line="360" w:lineRule="auto"/>
        <w:rPr>
          <w:rFonts w:asciiTheme="minorHAnsi" w:eastAsiaTheme="minorEastAsia" w:hAnsiTheme="minorHAnsi" w:cstheme="minorBidi"/>
          <w:noProof/>
          <w:sz w:val="22"/>
          <w:szCs w:val="22"/>
          <w:lang w:val="en-AU" w:eastAsia="en-AU"/>
        </w:rPr>
      </w:pPr>
      <w:r>
        <w:rPr>
          <w:noProof/>
        </w:rPr>
        <w:t>Hình 1.4 Ngôn ngữ CSS</w:t>
      </w:r>
      <w:r>
        <w:rPr>
          <w:noProof/>
        </w:rPr>
        <w:tab/>
      </w:r>
      <w:r>
        <w:rPr>
          <w:noProof/>
        </w:rPr>
        <w:fldChar w:fldCharType="begin"/>
      </w:r>
      <w:r>
        <w:rPr>
          <w:noProof/>
        </w:rPr>
        <w:instrText xml:space="preserve"> PAGEREF _Toc218491822 \h </w:instrText>
      </w:r>
      <w:r>
        <w:rPr>
          <w:noProof/>
        </w:rPr>
      </w:r>
      <w:r>
        <w:rPr>
          <w:noProof/>
        </w:rPr>
        <w:fldChar w:fldCharType="separate"/>
      </w:r>
      <w:r>
        <w:rPr>
          <w:noProof/>
        </w:rPr>
        <w:t>15</w:t>
      </w:r>
      <w:r>
        <w:rPr>
          <w:noProof/>
        </w:rPr>
        <w:fldChar w:fldCharType="end"/>
      </w:r>
    </w:p>
    <w:p w14:paraId="70FCCC74" w14:textId="7F45FD97" w:rsidR="00E12EE5" w:rsidRDefault="00E12EE5" w:rsidP="00E12EE5">
      <w:pPr>
        <w:pStyle w:val="TableofFigures"/>
        <w:tabs>
          <w:tab w:val="right" w:leader="dot" w:pos="9062"/>
        </w:tabs>
        <w:spacing w:line="360" w:lineRule="auto"/>
        <w:rPr>
          <w:rFonts w:asciiTheme="minorHAnsi" w:eastAsiaTheme="minorEastAsia" w:hAnsiTheme="minorHAnsi" w:cstheme="minorBidi"/>
          <w:noProof/>
          <w:sz w:val="22"/>
          <w:szCs w:val="22"/>
          <w:lang w:val="en-AU" w:eastAsia="en-AU"/>
        </w:rPr>
      </w:pPr>
      <w:r>
        <w:rPr>
          <w:noProof/>
        </w:rPr>
        <w:t>Hình 2.1 Sơ đồ ERD</w:t>
      </w:r>
      <w:r>
        <w:rPr>
          <w:noProof/>
        </w:rPr>
        <w:tab/>
      </w:r>
      <w:r>
        <w:rPr>
          <w:noProof/>
        </w:rPr>
        <w:fldChar w:fldCharType="begin"/>
      </w:r>
      <w:r>
        <w:rPr>
          <w:noProof/>
        </w:rPr>
        <w:instrText xml:space="preserve"> PAGEREF _Toc218491823 \h </w:instrText>
      </w:r>
      <w:r>
        <w:rPr>
          <w:noProof/>
        </w:rPr>
      </w:r>
      <w:r>
        <w:rPr>
          <w:noProof/>
        </w:rPr>
        <w:fldChar w:fldCharType="separate"/>
      </w:r>
      <w:r>
        <w:rPr>
          <w:noProof/>
        </w:rPr>
        <w:t>18</w:t>
      </w:r>
      <w:r>
        <w:rPr>
          <w:noProof/>
        </w:rPr>
        <w:fldChar w:fldCharType="end"/>
      </w:r>
    </w:p>
    <w:p w14:paraId="2D3C7727" w14:textId="7B6BB677" w:rsidR="00E12EE5" w:rsidRDefault="00E12EE5" w:rsidP="00E12EE5">
      <w:pPr>
        <w:pStyle w:val="TableofFigures"/>
        <w:tabs>
          <w:tab w:val="right" w:leader="dot" w:pos="9062"/>
        </w:tabs>
        <w:spacing w:line="360" w:lineRule="auto"/>
        <w:rPr>
          <w:rFonts w:asciiTheme="minorHAnsi" w:eastAsiaTheme="minorEastAsia" w:hAnsiTheme="minorHAnsi" w:cstheme="minorBidi"/>
          <w:noProof/>
          <w:sz w:val="22"/>
          <w:szCs w:val="22"/>
          <w:lang w:val="en-AU" w:eastAsia="en-AU"/>
        </w:rPr>
      </w:pPr>
      <w:r>
        <w:rPr>
          <w:noProof/>
        </w:rPr>
        <w:t>Hình 2.2 Sơ đồ UseCase</w:t>
      </w:r>
      <w:r>
        <w:rPr>
          <w:noProof/>
        </w:rPr>
        <w:tab/>
      </w:r>
      <w:r>
        <w:rPr>
          <w:noProof/>
        </w:rPr>
        <w:fldChar w:fldCharType="begin"/>
      </w:r>
      <w:r>
        <w:rPr>
          <w:noProof/>
        </w:rPr>
        <w:instrText xml:space="preserve"> PAGEREF _Toc218491824 \h </w:instrText>
      </w:r>
      <w:r>
        <w:rPr>
          <w:noProof/>
        </w:rPr>
      </w:r>
      <w:r>
        <w:rPr>
          <w:noProof/>
        </w:rPr>
        <w:fldChar w:fldCharType="separate"/>
      </w:r>
      <w:r>
        <w:rPr>
          <w:noProof/>
        </w:rPr>
        <w:t>24</w:t>
      </w:r>
      <w:r>
        <w:rPr>
          <w:noProof/>
        </w:rPr>
        <w:fldChar w:fldCharType="end"/>
      </w:r>
    </w:p>
    <w:p w14:paraId="03B3D423" w14:textId="7E866F86" w:rsidR="00E12EE5" w:rsidRDefault="00E12EE5" w:rsidP="00E12EE5">
      <w:pPr>
        <w:pStyle w:val="TableofFigures"/>
        <w:tabs>
          <w:tab w:val="right" w:leader="dot" w:pos="9062"/>
        </w:tabs>
        <w:spacing w:line="360" w:lineRule="auto"/>
        <w:rPr>
          <w:rFonts w:asciiTheme="minorHAnsi" w:eastAsiaTheme="minorEastAsia" w:hAnsiTheme="minorHAnsi" w:cstheme="minorBidi"/>
          <w:noProof/>
          <w:sz w:val="22"/>
          <w:szCs w:val="22"/>
          <w:lang w:val="en-AU" w:eastAsia="en-AU"/>
        </w:rPr>
      </w:pPr>
      <w:r>
        <w:rPr>
          <w:noProof/>
        </w:rPr>
        <w:t>Hình 2.3 Phác thảo giao diện trang chủ</w:t>
      </w:r>
      <w:r>
        <w:rPr>
          <w:noProof/>
        </w:rPr>
        <w:tab/>
      </w:r>
      <w:r>
        <w:rPr>
          <w:noProof/>
        </w:rPr>
        <w:fldChar w:fldCharType="begin"/>
      </w:r>
      <w:r>
        <w:rPr>
          <w:noProof/>
        </w:rPr>
        <w:instrText xml:space="preserve"> PAGEREF _Toc218491825 \h </w:instrText>
      </w:r>
      <w:r>
        <w:rPr>
          <w:noProof/>
        </w:rPr>
      </w:r>
      <w:r>
        <w:rPr>
          <w:noProof/>
        </w:rPr>
        <w:fldChar w:fldCharType="separate"/>
      </w:r>
      <w:r>
        <w:rPr>
          <w:noProof/>
        </w:rPr>
        <w:t>25</w:t>
      </w:r>
      <w:r>
        <w:rPr>
          <w:noProof/>
        </w:rPr>
        <w:fldChar w:fldCharType="end"/>
      </w:r>
    </w:p>
    <w:p w14:paraId="24DDE256" w14:textId="048C9192" w:rsidR="00E12EE5" w:rsidRDefault="00E12EE5" w:rsidP="00E12EE5">
      <w:pPr>
        <w:pStyle w:val="TableofFigures"/>
        <w:tabs>
          <w:tab w:val="right" w:leader="dot" w:pos="9062"/>
        </w:tabs>
        <w:spacing w:line="360" w:lineRule="auto"/>
        <w:rPr>
          <w:rFonts w:asciiTheme="minorHAnsi" w:eastAsiaTheme="minorEastAsia" w:hAnsiTheme="minorHAnsi" w:cstheme="minorBidi"/>
          <w:noProof/>
          <w:sz w:val="22"/>
          <w:szCs w:val="22"/>
          <w:lang w:val="en-AU" w:eastAsia="en-AU"/>
        </w:rPr>
      </w:pPr>
      <w:r>
        <w:rPr>
          <w:noProof/>
        </w:rPr>
        <w:t>Hình 2.4 Phác thảo giao diện sản phẩm</w:t>
      </w:r>
      <w:r>
        <w:rPr>
          <w:noProof/>
        </w:rPr>
        <w:tab/>
      </w:r>
      <w:r>
        <w:rPr>
          <w:noProof/>
        </w:rPr>
        <w:fldChar w:fldCharType="begin"/>
      </w:r>
      <w:r>
        <w:rPr>
          <w:noProof/>
        </w:rPr>
        <w:instrText xml:space="preserve"> PAGEREF _Toc218491826 \h </w:instrText>
      </w:r>
      <w:r>
        <w:rPr>
          <w:noProof/>
        </w:rPr>
      </w:r>
      <w:r>
        <w:rPr>
          <w:noProof/>
        </w:rPr>
        <w:fldChar w:fldCharType="separate"/>
      </w:r>
      <w:r>
        <w:rPr>
          <w:noProof/>
        </w:rPr>
        <w:t>26</w:t>
      </w:r>
      <w:r>
        <w:rPr>
          <w:noProof/>
        </w:rPr>
        <w:fldChar w:fldCharType="end"/>
      </w:r>
    </w:p>
    <w:p w14:paraId="6F40C9BE" w14:textId="283E3055" w:rsidR="00E12EE5" w:rsidRDefault="00E12EE5" w:rsidP="00E12EE5">
      <w:pPr>
        <w:pStyle w:val="TableofFigures"/>
        <w:tabs>
          <w:tab w:val="right" w:leader="dot" w:pos="9062"/>
        </w:tabs>
        <w:spacing w:line="360" w:lineRule="auto"/>
        <w:rPr>
          <w:rFonts w:asciiTheme="minorHAnsi" w:eastAsiaTheme="minorEastAsia" w:hAnsiTheme="minorHAnsi" w:cstheme="minorBidi"/>
          <w:noProof/>
          <w:sz w:val="22"/>
          <w:szCs w:val="22"/>
          <w:lang w:val="en-AU" w:eastAsia="en-AU"/>
        </w:rPr>
      </w:pPr>
      <w:r>
        <w:rPr>
          <w:noProof/>
        </w:rPr>
        <w:t>Hình 2.5 Phác thảo giao diện tin tức</w:t>
      </w:r>
      <w:r>
        <w:rPr>
          <w:noProof/>
        </w:rPr>
        <w:tab/>
      </w:r>
      <w:r>
        <w:rPr>
          <w:noProof/>
        </w:rPr>
        <w:fldChar w:fldCharType="begin"/>
      </w:r>
      <w:r>
        <w:rPr>
          <w:noProof/>
        </w:rPr>
        <w:instrText xml:space="preserve"> PAGEREF _Toc218491827 \h </w:instrText>
      </w:r>
      <w:r>
        <w:rPr>
          <w:noProof/>
        </w:rPr>
      </w:r>
      <w:r>
        <w:rPr>
          <w:noProof/>
        </w:rPr>
        <w:fldChar w:fldCharType="separate"/>
      </w:r>
      <w:r>
        <w:rPr>
          <w:noProof/>
        </w:rPr>
        <w:t>27</w:t>
      </w:r>
      <w:r>
        <w:rPr>
          <w:noProof/>
        </w:rPr>
        <w:fldChar w:fldCharType="end"/>
      </w:r>
    </w:p>
    <w:p w14:paraId="23886953" w14:textId="1540806D" w:rsidR="00E12EE5" w:rsidRDefault="00E12EE5" w:rsidP="00E12EE5">
      <w:pPr>
        <w:pStyle w:val="TableofFigures"/>
        <w:tabs>
          <w:tab w:val="right" w:leader="dot" w:pos="9062"/>
        </w:tabs>
        <w:spacing w:line="360" w:lineRule="auto"/>
        <w:rPr>
          <w:rFonts w:asciiTheme="minorHAnsi" w:eastAsiaTheme="minorEastAsia" w:hAnsiTheme="minorHAnsi" w:cstheme="minorBidi"/>
          <w:noProof/>
          <w:sz w:val="22"/>
          <w:szCs w:val="22"/>
          <w:lang w:val="en-AU" w:eastAsia="en-AU"/>
        </w:rPr>
      </w:pPr>
      <w:r>
        <w:rPr>
          <w:noProof/>
        </w:rPr>
        <w:t>Hình 2.6 Phác thảo giao diện liên hệ</w:t>
      </w:r>
      <w:r>
        <w:rPr>
          <w:noProof/>
        </w:rPr>
        <w:tab/>
      </w:r>
      <w:r>
        <w:rPr>
          <w:noProof/>
        </w:rPr>
        <w:fldChar w:fldCharType="begin"/>
      </w:r>
      <w:r>
        <w:rPr>
          <w:noProof/>
        </w:rPr>
        <w:instrText xml:space="preserve"> PAGEREF _Toc218491828 \h </w:instrText>
      </w:r>
      <w:r>
        <w:rPr>
          <w:noProof/>
        </w:rPr>
      </w:r>
      <w:r>
        <w:rPr>
          <w:noProof/>
        </w:rPr>
        <w:fldChar w:fldCharType="separate"/>
      </w:r>
      <w:r>
        <w:rPr>
          <w:noProof/>
        </w:rPr>
        <w:t>27</w:t>
      </w:r>
      <w:r>
        <w:rPr>
          <w:noProof/>
        </w:rPr>
        <w:fldChar w:fldCharType="end"/>
      </w:r>
    </w:p>
    <w:p w14:paraId="433D4CD3" w14:textId="75800FA8" w:rsidR="00E12EE5" w:rsidRDefault="00E12EE5" w:rsidP="00E12EE5">
      <w:pPr>
        <w:pStyle w:val="TableofFigures"/>
        <w:tabs>
          <w:tab w:val="right" w:leader="dot" w:pos="9062"/>
        </w:tabs>
        <w:spacing w:line="360" w:lineRule="auto"/>
        <w:rPr>
          <w:rFonts w:asciiTheme="minorHAnsi" w:eastAsiaTheme="minorEastAsia" w:hAnsiTheme="minorHAnsi" w:cstheme="minorBidi"/>
          <w:noProof/>
          <w:sz w:val="22"/>
          <w:szCs w:val="22"/>
          <w:lang w:val="en-AU" w:eastAsia="en-AU"/>
        </w:rPr>
      </w:pPr>
      <w:r>
        <w:rPr>
          <w:noProof/>
        </w:rPr>
        <w:t>Hình 2.7 Phác thảo giao diện giỏ hàng</w:t>
      </w:r>
      <w:r>
        <w:rPr>
          <w:noProof/>
        </w:rPr>
        <w:tab/>
      </w:r>
      <w:r>
        <w:rPr>
          <w:noProof/>
        </w:rPr>
        <w:fldChar w:fldCharType="begin"/>
      </w:r>
      <w:r>
        <w:rPr>
          <w:noProof/>
        </w:rPr>
        <w:instrText xml:space="preserve"> PAGEREF _Toc218491829 \h </w:instrText>
      </w:r>
      <w:r>
        <w:rPr>
          <w:noProof/>
        </w:rPr>
      </w:r>
      <w:r>
        <w:rPr>
          <w:noProof/>
        </w:rPr>
        <w:fldChar w:fldCharType="separate"/>
      </w:r>
      <w:r>
        <w:rPr>
          <w:noProof/>
        </w:rPr>
        <w:t>28</w:t>
      </w:r>
      <w:r>
        <w:rPr>
          <w:noProof/>
        </w:rPr>
        <w:fldChar w:fldCharType="end"/>
      </w:r>
    </w:p>
    <w:p w14:paraId="21B912EC" w14:textId="5A99261A" w:rsidR="00E12EE5" w:rsidRDefault="00E12EE5" w:rsidP="00E12EE5">
      <w:pPr>
        <w:pStyle w:val="TableofFigures"/>
        <w:tabs>
          <w:tab w:val="right" w:leader="dot" w:pos="9062"/>
        </w:tabs>
        <w:spacing w:line="360" w:lineRule="auto"/>
        <w:rPr>
          <w:rFonts w:asciiTheme="minorHAnsi" w:eastAsiaTheme="minorEastAsia" w:hAnsiTheme="minorHAnsi" w:cstheme="minorBidi"/>
          <w:noProof/>
          <w:sz w:val="22"/>
          <w:szCs w:val="22"/>
          <w:lang w:val="en-AU" w:eastAsia="en-AU"/>
        </w:rPr>
      </w:pPr>
      <w:r>
        <w:rPr>
          <w:noProof/>
        </w:rPr>
        <w:t>Hình 2.8 Phác thảo giao diện thanh toán</w:t>
      </w:r>
      <w:r>
        <w:rPr>
          <w:noProof/>
        </w:rPr>
        <w:tab/>
      </w:r>
      <w:r>
        <w:rPr>
          <w:noProof/>
        </w:rPr>
        <w:fldChar w:fldCharType="begin"/>
      </w:r>
      <w:r>
        <w:rPr>
          <w:noProof/>
        </w:rPr>
        <w:instrText xml:space="preserve"> PAGEREF _Toc218491830 \h </w:instrText>
      </w:r>
      <w:r>
        <w:rPr>
          <w:noProof/>
        </w:rPr>
      </w:r>
      <w:r>
        <w:rPr>
          <w:noProof/>
        </w:rPr>
        <w:fldChar w:fldCharType="separate"/>
      </w:r>
      <w:r>
        <w:rPr>
          <w:noProof/>
        </w:rPr>
        <w:t>29</w:t>
      </w:r>
      <w:r>
        <w:rPr>
          <w:noProof/>
        </w:rPr>
        <w:fldChar w:fldCharType="end"/>
      </w:r>
    </w:p>
    <w:p w14:paraId="54179A29" w14:textId="47842210" w:rsidR="00E12EE5" w:rsidRDefault="00E12EE5" w:rsidP="00E12EE5">
      <w:pPr>
        <w:pStyle w:val="TableofFigures"/>
        <w:tabs>
          <w:tab w:val="right" w:leader="dot" w:pos="9062"/>
        </w:tabs>
        <w:spacing w:line="360" w:lineRule="auto"/>
        <w:rPr>
          <w:rFonts w:asciiTheme="minorHAnsi" w:eastAsiaTheme="minorEastAsia" w:hAnsiTheme="minorHAnsi" w:cstheme="minorBidi"/>
          <w:noProof/>
          <w:sz w:val="22"/>
          <w:szCs w:val="22"/>
          <w:lang w:val="en-AU" w:eastAsia="en-AU"/>
        </w:rPr>
      </w:pPr>
      <w:r>
        <w:rPr>
          <w:noProof/>
        </w:rPr>
        <w:t>Hình 2.9 Phác thảo giao diện theo dõi đơn hàng</w:t>
      </w:r>
      <w:r>
        <w:rPr>
          <w:noProof/>
        </w:rPr>
        <w:tab/>
      </w:r>
      <w:r>
        <w:rPr>
          <w:noProof/>
        </w:rPr>
        <w:fldChar w:fldCharType="begin"/>
      </w:r>
      <w:r>
        <w:rPr>
          <w:noProof/>
        </w:rPr>
        <w:instrText xml:space="preserve"> PAGEREF _Toc218491831 \h </w:instrText>
      </w:r>
      <w:r>
        <w:rPr>
          <w:noProof/>
        </w:rPr>
      </w:r>
      <w:r>
        <w:rPr>
          <w:noProof/>
        </w:rPr>
        <w:fldChar w:fldCharType="separate"/>
      </w:r>
      <w:r>
        <w:rPr>
          <w:noProof/>
        </w:rPr>
        <w:t>30</w:t>
      </w:r>
      <w:r>
        <w:rPr>
          <w:noProof/>
        </w:rPr>
        <w:fldChar w:fldCharType="end"/>
      </w:r>
    </w:p>
    <w:p w14:paraId="2881FA1A" w14:textId="5CA6B0BA" w:rsidR="00E12EE5" w:rsidRDefault="00E12EE5" w:rsidP="00E12EE5">
      <w:pPr>
        <w:pStyle w:val="TableofFigures"/>
        <w:tabs>
          <w:tab w:val="right" w:leader="dot" w:pos="9062"/>
        </w:tabs>
        <w:spacing w:line="360" w:lineRule="auto"/>
        <w:rPr>
          <w:rFonts w:asciiTheme="minorHAnsi" w:eastAsiaTheme="minorEastAsia" w:hAnsiTheme="minorHAnsi" w:cstheme="minorBidi"/>
          <w:noProof/>
          <w:sz w:val="22"/>
          <w:szCs w:val="22"/>
          <w:lang w:val="en-AU" w:eastAsia="en-AU"/>
        </w:rPr>
      </w:pPr>
      <w:r>
        <w:rPr>
          <w:noProof/>
        </w:rPr>
        <w:t>Hình 3.1 Giao diện trang chủ</w:t>
      </w:r>
      <w:r>
        <w:rPr>
          <w:noProof/>
        </w:rPr>
        <w:tab/>
      </w:r>
      <w:r>
        <w:rPr>
          <w:noProof/>
        </w:rPr>
        <w:fldChar w:fldCharType="begin"/>
      </w:r>
      <w:r>
        <w:rPr>
          <w:noProof/>
        </w:rPr>
        <w:instrText xml:space="preserve"> PAGEREF _Toc218491832 \h </w:instrText>
      </w:r>
      <w:r>
        <w:rPr>
          <w:noProof/>
        </w:rPr>
      </w:r>
      <w:r>
        <w:rPr>
          <w:noProof/>
        </w:rPr>
        <w:fldChar w:fldCharType="separate"/>
      </w:r>
      <w:r>
        <w:rPr>
          <w:noProof/>
        </w:rPr>
        <w:t>31</w:t>
      </w:r>
      <w:r>
        <w:rPr>
          <w:noProof/>
        </w:rPr>
        <w:fldChar w:fldCharType="end"/>
      </w:r>
    </w:p>
    <w:p w14:paraId="1D647DCE" w14:textId="2431647D" w:rsidR="00E12EE5" w:rsidRDefault="00E12EE5" w:rsidP="00E12EE5">
      <w:pPr>
        <w:pStyle w:val="TableofFigures"/>
        <w:tabs>
          <w:tab w:val="right" w:leader="dot" w:pos="9062"/>
        </w:tabs>
        <w:spacing w:line="360" w:lineRule="auto"/>
        <w:rPr>
          <w:rFonts w:asciiTheme="minorHAnsi" w:eastAsiaTheme="minorEastAsia" w:hAnsiTheme="minorHAnsi" w:cstheme="minorBidi"/>
          <w:noProof/>
          <w:sz w:val="22"/>
          <w:szCs w:val="22"/>
          <w:lang w:val="en-AU" w:eastAsia="en-AU"/>
        </w:rPr>
      </w:pPr>
      <w:r>
        <w:rPr>
          <w:noProof/>
        </w:rPr>
        <w:t>Hình 3.2 Giao diện sản phẩm</w:t>
      </w:r>
      <w:r>
        <w:rPr>
          <w:noProof/>
        </w:rPr>
        <w:tab/>
      </w:r>
      <w:r>
        <w:rPr>
          <w:noProof/>
        </w:rPr>
        <w:fldChar w:fldCharType="begin"/>
      </w:r>
      <w:r>
        <w:rPr>
          <w:noProof/>
        </w:rPr>
        <w:instrText xml:space="preserve"> PAGEREF _Toc218491833 \h </w:instrText>
      </w:r>
      <w:r>
        <w:rPr>
          <w:noProof/>
        </w:rPr>
      </w:r>
      <w:r>
        <w:rPr>
          <w:noProof/>
        </w:rPr>
        <w:fldChar w:fldCharType="separate"/>
      </w:r>
      <w:r>
        <w:rPr>
          <w:noProof/>
        </w:rPr>
        <w:t>32</w:t>
      </w:r>
      <w:r>
        <w:rPr>
          <w:noProof/>
        </w:rPr>
        <w:fldChar w:fldCharType="end"/>
      </w:r>
    </w:p>
    <w:p w14:paraId="333B10D1" w14:textId="1C60921A" w:rsidR="00E12EE5" w:rsidRDefault="00E12EE5" w:rsidP="00E12EE5">
      <w:pPr>
        <w:pStyle w:val="TableofFigures"/>
        <w:tabs>
          <w:tab w:val="right" w:leader="dot" w:pos="9062"/>
        </w:tabs>
        <w:spacing w:line="360" w:lineRule="auto"/>
        <w:rPr>
          <w:rFonts w:asciiTheme="minorHAnsi" w:eastAsiaTheme="minorEastAsia" w:hAnsiTheme="minorHAnsi" w:cstheme="minorBidi"/>
          <w:noProof/>
          <w:sz w:val="22"/>
          <w:szCs w:val="22"/>
          <w:lang w:val="en-AU" w:eastAsia="en-AU"/>
        </w:rPr>
      </w:pPr>
      <w:r>
        <w:rPr>
          <w:noProof/>
        </w:rPr>
        <w:t>Hình 3.3 Giao diện tin tức</w:t>
      </w:r>
      <w:r>
        <w:rPr>
          <w:noProof/>
        </w:rPr>
        <w:tab/>
      </w:r>
      <w:r>
        <w:rPr>
          <w:noProof/>
        </w:rPr>
        <w:fldChar w:fldCharType="begin"/>
      </w:r>
      <w:r>
        <w:rPr>
          <w:noProof/>
        </w:rPr>
        <w:instrText xml:space="preserve"> PAGEREF _Toc218491834 \h </w:instrText>
      </w:r>
      <w:r>
        <w:rPr>
          <w:noProof/>
        </w:rPr>
      </w:r>
      <w:r>
        <w:rPr>
          <w:noProof/>
        </w:rPr>
        <w:fldChar w:fldCharType="separate"/>
      </w:r>
      <w:r>
        <w:rPr>
          <w:noProof/>
        </w:rPr>
        <w:t>33</w:t>
      </w:r>
      <w:r>
        <w:rPr>
          <w:noProof/>
        </w:rPr>
        <w:fldChar w:fldCharType="end"/>
      </w:r>
    </w:p>
    <w:p w14:paraId="7C00F89D" w14:textId="356E666D" w:rsidR="00E12EE5" w:rsidRDefault="00E12EE5" w:rsidP="00E12EE5">
      <w:pPr>
        <w:pStyle w:val="TableofFigures"/>
        <w:tabs>
          <w:tab w:val="right" w:leader="dot" w:pos="9062"/>
        </w:tabs>
        <w:spacing w:line="360" w:lineRule="auto"/>
        <w:rPr>
          <w:rFonts w:asciiTheme="minorHAnsi" w:eastAsiaTheme="minorEastAsia" w:hAnsiTheme="minorHAnsi" w:cstheme="minorBidi"/>
          <w:noProof/>
          <w:sz w:val="22"/>
          <w:szCs w:val="22"/>
          <w:lang w:val="en-AU" w:eastAsia="en-AU"/>
        </w:rPr>
      </w:pPr>
      <w:r>
        <w:rPr>
          <w:noProof/>
        </w:rPr>
        <w:t>Hình 3.4 Giao diện liên hệ</w:t>
      </w:r>
      <w:r>
        <w:rPr>
          <w:noProof/>
        </w:rPr>
        <w:tab/>
      </w:r>
      <w:r>
        <w:rPr>
          <w:noProof/>
        </w:rPr>
        <w:fldChar w:fldCharType="begin"/>
      </w:r>
      <w:r>
        <w:rPr>
          <w:noProof/>
        </w:rPr>
        <w:instrText xml:space="preserve"> PAGEREF _Toc218491835 \h </w:instrText>
      </w:r>
      <w:r>
        <w:rPr>
          <w:noProof/>
        </w:rPr>
      </w:r>
      <w:r>
        <w:rPr>
          <w:noProof/>
        </w:rPr>
        <w:fldChar w:fldCharType="separate"/>
      </w:r>
      <w:r>
        <w:rPr>
          <w:noProof/>
        </w:rPr>
        <w:t>33</w:t>
      </w:r>
      <w:r>
        <w:rPr>
          <w:noProof/>
        </w:rPr>
        <w:fldChar w:fldCharType="end"/>
      </w:r>
    </w:p>
    <w:p w14:paraId="4C4EA54E" w14:textId="7794277E" w:rsidR="00E12EE5" w:rsidRDefault="00E12EE5" w:rsidP="00E12EE5">
      <w:pPr>
        <w:pStyle w:val="TableofFigures"/>
        <w:tabs>
          <w:tab w:val="right" w:leader="dot" w:pos="9062"/>
        </w:tabs>
        <w:spacing w:line="360" w:lineRule="auto"/>
        <w:rPr>
          <w:rFonts w:asciiTheme="minorHAnsi" w:eastAsiaTheme="minorEastAsia" w:hAnsiTheme="minorHAnsi" w:cstheme="minorBidi"/>
          <w:noProof/>
          <w:sz w:val="22"/>
          <w:szCs w:val="22"/>
          <w:lang w:val="en-AU" w:eastAsia="en-AU"/>
        </w:rPr>
      </w:pPr>
      <w:r>
        <w:rPr>
          <w:noProof/>
        </w:rPr>
        <w:t>Hình 3.5 Giao diện thêm giỏ hàng</w:t>
      </w:r>
      <w:r>
        <w:rPr>
          <w:noProof/>
        </w:rPr>
        <w:tab/>
      </w:r>
      <w:r>
        <w:rPr>
          <w:noProof/>
        </w:rPr>
        <w:fldChar w:fldCharType="begin"/>
      </w:r>
      <w:r>
        <w:rPr>
          <w:noProof/>
        </w:rPr>
        <w:instrText xml:space="preserve"> PAGEREF _Toc218491836 \h </w:instrText>
      </w:r>
      <w:r>
        <w:rPr>
          <w:noProof/>
        </w:rPr>
      </w:r>
      <w:r>
        <w:rPr>
          <w:noProof/>
        </w:rPr>
        <w:fldChar w:fldCharType="separate"/>
      </w:r>
      <w:r>
        <w:rPr>
          <w:noProof/>
        </w:rPr>
        <w:t>34</w:t>
      </w:r>
      <w:r>
        <w:rPr>
          <w:noProof/>
        </w:rPr>
        <w:fldChar w:fldCharType="end"/>
      </w:r>
    </w:p>
    <w:p w14:paraId="00288E5C" w14:textId="7C0F93CD" w:rsidR="00E12EE5" w:rsidRDefault="00E12EE5" w:rsidP="00E12EE5">
      <w:pPr>
        <w:pStyle w:val="TableofFigures"/>
        <w:tabs>
          <w:tab w:val="right" w:leader="dot" w:pos="9062"/>
        </w:tabs>
        <w:spacing w:line="360" w:lineRule="auto"/>
        <w:rPr>
          <w:rFonts w:asciiTheme="minorHAnsi" w:eastAsiaTheme="minorEastAsia" w:hAnsiTheme="minorHAnsi" w:cstheme="minorBidi"/>
          <w:noProof/>
          <w:sz w:val="22"/>
          <w:szCs w:val="22"/>
          <w:lang w:val="en-AU" w:eastAsia="en-AU"/>
        </w:rPr>
      </w:pPr>
      <w:r>
        <w:rPr>
          <w:noProof/>
        </w:rPr>
        <w:t>Hình 3.6 Giao diện thanh toán</w:t>
      </w:r>
      <w:r>
        <w:rPr>
          <w:noProof/>
        </w:rPr>
        <w:tab/>
      </w:r>
      <w:r>
        <w:rPr>
          <w:noProof/>
        </w:rPr>
        <w:fldChar w:fldCharType="begin"/>
      </w:r>
      <w:r>
        <w:rPr>
          <w:noProof/>
        </w:rPr>
        <w:instrText xml:space="preserve"> PAGEREF _Toc218491837 \h </w:instrText>
      </w:r>
      <w:r>
        <w:rPr>
          <w:noProof/>
        </w:rPr>
      </w:r>
      <w:r>
        <w:rPr>
          <w:noProof/>
        </w:rPr>
        <w:fldChar w:fldCharType="separate"/>
      </w:r>
      <w:r>
        <w:rPr>
          <w:noProof/>
        </w:rPr>
        <w:t>35</w:t>
      </w:r>
      <w:r>
        <w:rPr>
          <w:noProof/>
        </w:rPr>
        <w:fldChar w:fldCharType="end"/>
      </w:r>
    </w:p>
    <w:p w14:paraId="2EEA1DEA" w14:textId="217D3ED0" w:rsidR="00E12EE5" w:rsidRDefault="00E12EE5" w:rsidP="00E12EE5">
      <w:pPr>
        <w:pStyle w:val="TableofFigures"/>
        <w:tabs>
          <w:tab w:val="right" w:leader="dot" w:pos="9062"/>
        </w:tabs>
        <w:spacing w:line="360" w:lineRule="auto"/>
        <w:rPr>
          <w:rFonts w:asciiTheme="minorHAnsi" w:eastAsiaTheme="minorEastAsia" w:hAnsiTheme="minorHAnsi" w:cstheme="minorBidi"/>
          <w:noProof/>
          <w:sz w:val="22"/>
          <w:szCs w:val="22"/>
          <w:lang w:val="en-AU" w:eastAsia="en-AU"/>
        </w:rPr>
      </w:pPr>
      <w:r>
        <w:rPr>
          <w:noProof/>
        </w:rPr>
        <w:t>Hình 3.7 Giao diện theo dõi đơn hàng</w:t>
      </w:r>
      <w:r>
        <w:rPr>
          <w:noProof/>
        </w:rPr>
        <w:tab/>
      </w:r>
      <w:r>
        <w:rPr>
          <w:noProof/>
        </w:rPr>
        <w:fldChar w:fldCharType="begin"/>
      </w:r>
      <w:r>
        <w:rPr>
          <w:noProof/>
        </w:rPr>
        <w:instrText xml:space="preserve"> PAGEREF _Toc218491838 \h </w:instrText>
      </w:r>
      <w:r>
        <w:rPr>
          <w:noProof/>
        </w:rPr>
      </w:r>
      <w:r>
        <w:rPr>
          <w:noProof/>
        </w:rPr>
        <w:fldChar w:fldCharType="separate"/>
      </w:r>
      <w:r>
        <w:rPr>
          <w:noProof/>
        </w:rPr>
        <w:t>35</w:t>
      </w:r>
      <w:r>
        <w:rPr>
          <w:noProof/>
        </w:rPr>
        <w:fldChar w:fldCharType="end"/>
      </w:r>
    </w:p>
    <w:p w14:paraId="668A6037" w14:textId="34E10151" w:rsidR="00E12EE5" w:rsidRDefault="00E12EE5" w:rsidP="00E12EE5">
      <w:pPr>
        <w:pStyle w:val="TableofFigures"/>
        <w:tabs>
          <w:tab w:val="right" w:leader="dot" w:pos="9062"/>
        </w:tabs>
        <w:spacing w:line="360" w:lineRule="auto"/>
        <w:rPr>
          <w:rFonts w:asciiTheme="minorHAnsi" w:eastAsiaTheme="minorEastAsia" w:hAnsiTheme="minorHAnsi" w:cstheme="minorBidi"/>
          <w:noProof/>
          <w:sz w:val="22"/>
          <w:szCs w:val="22"/>
          <w:lang w:val="en-AU" w:eastAsia="en-AU"/>
        </w:rPr>
      </w:pPr>
      <w:r>
        <w:rPr>
          <w:noProof/>
        </w:rPr>
        <w:t>Hình 3.8 Giao diện thông tin người quản trị</w:t>
      </w:r>
      <w:r>
        <w:rPr>
          <w:noProof/>
        </w:rPr>
        <w:tab/>
      </w:r>
      <w:r>
        <w:rPr>
          <w:noProof/>
        </w:rPr>
        <w:fldChar w:fldCharType="begin"/>
      </w:r>
      <w:r>
        <w:rPr>
          <w:noProof/>
        </w:rPr>
        <w:instrText xml:space="preserve"> PAGEREF _Toc218491839 \h </w:instrText>
      </w:r>
      <w:r>
        <w:rPr>
          <w:noProof/>
        </w:rPr>
      </w:r>
      <w:r>
        <w:rPr>
          <w:noProof/>
        </w:rPr>
        <w:fldChar w:fldCharType="separate"/>
      </w:r>
      <w:r>
        <w:rPr>
          <w:noProof/>
        </w:rPr>
        <w:t>36</w:t>
      </w:r>
      <w:r>
        <w:rPr>
          <w:noProof/>
        </w:rPr>
        <w:fldChar w:fldCharType="end"/>
      </w:r>
    </w:p>
    <w:p w14:paraId="659A0DC6" w14:textId="4A30DF1B" w:rsidR="00E12EE5" w:rsidRDefault="00E12EE5" w:rsidP="00E12EE5">
      <w:pPr>
        <w:pStyle w:val="TableofFigures"/>
        <w:tabs>
          <w:tab w:val="right" w:leader="dot" w:pos="9062"/>
        </w:tabs>
        <w:spacing w:line="360" w:lineRule="auto"/>
        <w:rPr>
          <w:rFonts w:asciiTheme="minorHAnsi" w:eastAsiaTheme="minorEastAsia" w:hAnsiTheme="minorHAnsi" w:cstheme="minorBidi"/>
          <w:noProof/>
          <w:sz w:val="22"/>
          <w:szCs w:val="22"/>
          <w:lang w:val="en-AU" w:eastAsia="en-AU"/>
        </w:rPr>
      </w:pPr>
      <w:r>
        <w:rPr>
          <w:noProof/>
        </w:rPr>
        <w:t>Hình 3.9 Giao diện quản lý banner</w:t>
      </w:r>
      <w:r>
        <w:rPr>
          <w:noProof/>
        </w:rPr>
        <w:tab/>
      </w:r>
      <w:r>
        <w:rPr>
          <w:noProof/>
        </w:rPr>
        <w:fldChar w:fldCharType="begin"/>
      </w:r>
      <w:r>
        <w:rPr>
          <w:noProof/>
        </w:rPr>
        <w:instrText xml:space="preserve"> PAGEREF _Toc218491840 \h </w:instrText>
      </w:r>
      <w:r>
        <w:rPr>
          <w:noProof/>
        </w:rPr>
      </w:r>
      <w:r>
        <w:rPr>
          <w:noProof/>
        </w:rPr>
        <w:fldChar w:fldCharType="separate"/>
      </w:r>
      <w:r>
        <w:rPr>
          <w:noProof/>
        </w:rPr>
        <w:t>37</w:t>
      </w:r>
      <w:r>
        <w:rPr>
          <w:noProof/>
        </w:rPr>
        <w:fldChar w:fldCharType="end"/>
      </w:r>
    </w:p>
    <w:p w14:paraId="620F3F11" w14:textId="5B1AAA64" w:rsidR="00E12EE5" w:rsidRDefault="00E12EE5" w:rsidP="00E12EE5">
      <w:pPr>
        <w:pStyle w:val="TableofFigures"/>
        <w:tabs>
          <w:tab w:val="right" w:leader="dot" w:pos="9062"/>
        </w:tabs>
        <w:spacing w:line="360" w:lineRule="auto"/>
        <w:rPr>
          <w:rFonts w:asciiTheme="minorHAnsi" w:eastAsiaTheme="minorEastAsia" w:hAnsiTheme="minorHAnsi" w:cstheme="minorBidi"/>
          <w:noProof/>
          <w:sz w:val="22"/>
          <w:szCs w:val="22"/>
          <w:lang w:val="en-AU" w:eastAsia="en-AU"/>
        </w:rPr>
      </w:pPr>
      <w:r>
        <w:rPr>
          <w:noProof/>
        </w:rPr>
        <w:t>Hình 3.10 Giao diện quản lý mã QR thanh toán</w:t>
      </w:r>
      <w:r>
        <w:rPr>
          <w:noProof/>
        </w:rPr>
        <w:tab/>
      </w:r>
      <w:r>
        <w:rPr>
          <w:noProof/>
        </w:rPr>
        <w:fldChar w:fldCharType="begin"/>
      </w:r>
      <w:r>
        <w:rPr>
          <w:noProof/>
        </w:rPr>
        <w:instrText xml:space="preserve"> PAGEREF _Toc218491841 \h </w:instrText>
      </w:r>
      <w:r>
        <w:rPr>
          <w:noProof/>
        </w:rPr>
      </w:r>
      <w:r>
        <w:rPr>
          <w:noProof/>
        </w:rPr>
        <w:fldChar w:fldCharType="separate"/>
      </w:r>
      <w:r>
        <w:rPr>
          <w:noProof/>
        </w:rPr>
        <w:t>38</w:t>
      </w:r>
      <w:r>
        <w:rPr>
          <w:noProof/>
        </w:rPr>
        <w:fldChar w:fldCharType="end"/>
      </w:r>
    </w:p>
    <w:p w14:paraId="7DF35CB8" w14:textId="131D9273" w:rsidR="00E12EE5" w:rsidRDefault="00E12EE5" w:rsidP="00E12EE5">
      <w:pPr>
        <w:pStyle w:val="TableofFigures"/>
        <w:tabs>
          <w:tab w:val="right" w:leader="dot" w:pos="9062"/>
        </w:tabs>
        <w:spacing w:line="360" w:lineRule="auto"/>
        <w:rPr>
          <w:rFonts w:asciiTheme="minorHAnsi" w:eastAsiaTheme="minorEastAsia" w:hAnsiTheme="minorHAnsi" w:cstheme="minorBidi"/>
          <w:noProof/>
          <w:sz w:val="22"/>
          <w:szCs w:val="22"/>
          <w:lang w:val="en-AU" w:eastAsia="en-AU"/>
        </w:rPr>
      </w:pPr>
      <w:r>
        <w:rPr>
          <w:noProof/>
        </w:rPr>
        <w:t>Hình 3.11 Giao diện quản lý danh mục sản phẩm</w:t>
      </w:r>
      <w:r>
        <w:rPr>
          <w:noProof/>
        </w:rPr>
        <w:tab/>
      </w:r>
      <w:r>
        <w:rPr>
          <w:noProof/>
        </w:rPr>
        <w:fldChar w:fldCharType="begin"/>
      </w:r>
      <w:r>
        <w:rPr>
          <w:noProof/>
        </w:rPr>
        <w:instrText xml:space="preserve"> PAGEREF _Toc218491842 \h </w:instrText>
      </w:r>
      <w:r>
        <w:rPr>
          <w:noProof/>
        </w:rPr>
      </w:r>
      <w:r>
        <w:rPr>
          <w:noProof/>
        </w:rPr>
        <w:fldChar w:fldCharType="separate"/>
      </w:r>
      <w:r>
        <w:rPr>
          <w:noProof/>
        </w:rPr>
        <w:t>39</w:t>
      </w:r>
      <w:r>
        <w:rPr>
          <w:noProof/>
        </w:rPr>
        <w:fldChar w:fldCharType="end"/>
      </w:r>
    </w:p>
    <w:p w14:paraId="7C38EE1C" w14:textId="53C9E901" w:rsidR="00E12EE5" w:rsidRDefault="00E12EE5" w:rsidP="00E12EE5">
      <w:pPr>
        <w:pStyle w:val="TableofFigures"/>
        <w:tabs>
          <w:tab w:val="right" w:leader="dot" w:pos="9062"/>
        </w:tabs>
        <w:spacing w:line="360" w:lineRule="auto"/>
        <w:rPr>
          <w:rFonts w:asciiTheme="minorHAnsi" w:eastAsiaTheme="minorEastAsia" w:hAnsiTheme="minorHAnsi" w:cstheme="minorBidi"/>
          <w:noProof/>
          <w:sz w:val="22"/>
          <w:szCs w:val="22"/>
          <w:lang w:val="en-AU" w:eastAsia="en-AU"/>
        </w:rPr>
      </w:pPr>
      <w:r>
        <w:rPr>
          <w:noProof/>
        </w:rPr>
        <w:t>Hình 3.12 Giao diện quản lý sản phẩm</w:t>
      </w:r>
      <w:r>
        <w:rPr>
          <w:noProof/>
        </w:rPr>
        <w:tab/>
      </w:r>
      <w:r>
        <w:rPr>
          <w:noProof/>
        </w:rPr>
        <w:fldChar w:fldCharType="begin"/>
      </w:r>
      <w:r>
        <w:rPr>
          <w:noProof/>
        </w:rPr>
        <w:instrText xml:space="preserve"> PAGEREF _Toc218491843 \h </w:instrText>
      </w:r>
      <w:r>
        <w:rPr>
          <w:noProof/>
        </w:rPr>
      </w:r>
      <w:r>
        <w:rPr>
          <w:noProof/>
        </w:rPr>
        <w:fldChar w:fldCharType="separate"/>
      </w:r>
      <w:r>
        <w:rPr>
          <w:noProof/>
        </w:rPr>
        <w:t>40</w:t>
      </w:r>
      <w:r>
        <w:rPr>
          <w:noProof/>
        </w:rPr>
        <w:fldChar w:fldCharType="end"/>
      </w:r>
    </w:p>
    <w:p w14:paraId="2F139E56" w14:textId="390F8C7D" w:rsidR="00E12EE5" w:rsidRDefault="002A221F" w:rsidP="00E12EE5">
      <w:pPr>
        <w:pStyle w:val="TableofFigures"/>
        <w:tabs>
          <w:tab w:val="right" w:leader="dot" w:pos="9062"/>
        </w:tabs>
        <w:spacing w:line="360" w:lineRule="auto"/>
        <w:rPr>
          <w:rFonts w:asciiTheme="minorHAnsi" w:eastAsiaTheme="minorEastAsia" w:hAnsiTheme="minorHAnsi" w:cstheme="minorBidi"/>
          <w:noProof/>
          <w:sz w:val="22"/>
          <w:szCs w:val="22"/>
          <w:lang w:val="en-AU" w:eastAsia="en-AU"/>
        </w:rPr>
      </w:pPr>
      <w:r>
        <w:rPr>
          <w:noProof/>
        </w:rPr>
        <w:t>Hình 3.13</w:t>
      </w:r>
      <w:r w:rsidR="00E12EE5">
        <w:rPr>
          <w:noProof/>
        </w:rPr>
        <w:t xml:space="preserve"> Giao diện quản lý đơn hàng</w:t>
      </w:r>
      <w:r w:rsidR="00E12EE5">
        <w:rPr>
          <w:noProof/>
        </w:rPr>
        <w:tab/>
      </w:r>
      <w:r w:rsidR="00E12EE5">
        <w:rPr>
          <w:noProof/>
        </w:rPr>
        <w:fldChar w:fldCharType="begin"/>
      </w:r>
      <w:r w:rsidR="00E12EE5">
        <w:rPr>
          <w:noProof/>
        </w:rPr>
        <w:instrText xml:space="preserve"> PAGEREF _Toc218491844 \h </w:instrText>
      </w:r>
      <w:r w:rsidR="00E12EE5">
        <w:rPr>
          <w:noProof/>
        </w:rPr>
      </w:r>
      <w:r w:rsidR="00E12EE5">
        <w:rPr>
          <w:noProof/>
        </w:rPr>
        <w:fldChar w:fldCharType="separate"/>
      </w:r>
      <w:r w:rsidR="00E12EE5">
        <w:rPr>
          <w:noProof/>
        </w:rPr>
        <w:t>41</w:t>
      </w:r>
      <w:r w:rsidR="00E12EE5">
        <w:rPr>
          <w:noProof/>
        </w:rPr>
        <w:fldChar w:fldCharType="end"/>
      </w:r>
    </w:p>
    <w:p w14:paraId="1EAE0DF4" w14:textId="794218C2" w:rsidR="00E12EE5" w:rsidRDefault="00E12EE5" w:rsidP="00E12EE5">
      <w:pPr>
        <w:pStyle w:val="TableofFigures"/>
        <w:tabs>
          <w:tab w:val="right" w:leader="dot" w:pos="9062"/>
        </w:tabs>
        <w:spacing w:line="360" w:lineRule="auto"/>
        <w:rPr>
          <w:rFonts w:asciiTheme="minorHAnsi" w:eastAsiaTheme="minorEastAsia" w:hAnsiTheme="minorHAnsi" w:cstheme="minorBidi"/>
          <w:noProof/>
          <w:sz w:val="22"/>
          <w:szCs w:val="22"/>
          <w:lang w:val="en-AU" w:eastAsia="en-AU"/>
        </w:rPr>
      </w:pPr>
      <w:r>
        <w:rPr>
          <w:noProof/>
        </w:rPr>
        <w:t>Hình 3.14 Giao diện quản lý người dùng</w:t>
      </w:r>
      <w:r>
        <w:rPr>
          <w:noProof/>
        </w:rPr>
        <w:tab/>
      </w:r>
      <w:r>
        <w:rPr>
          <w:noProof/>
        </w:rPr>
        <w:fldChar w:fldCharType="begin"/>
      </w:r>
      <w:r>
        <w:rPr>
          <w:noProof/>
        </w:rPr>
        <w:instrText xml:space="preserve"> PAGEREF _Toc218491845 \h </w:instrText>
      </w:r>
      <w:r>
        <w:rPr>
          <w:noProof/>
        </w:rPr>
      </w:r>
      <w:r>
        <w:rPr>
          <w:noProof/>
        </w:rPr>
        <w:fldChar w:fldCharType="separate"/>
      </w:r>
      <w:r>
        <w:rPr>
          <w:noProof/>
        </w:rPr>
        <w:t>42</w:t>
      </w:r>
      <w:r>
        <w:rPr>
          <w:noProof/>
        </w:rPr>
        <w:fldChar w:fldCharType="end"/>
      </w:r>
    </w:p>
    <w:p w14:paraId="165A12C6" w14:textId="66AE2DC2" w:rsidR="00E12EE5" w:rsidRDefault="00E12EE5" w:rsidP="00E12EE5">
      <w:pPr>
        <w:pStyle w:val="TableofFigures"/>
        <w:tabs>
          <w:tab w:val="right" w:leader="dot" w:pos="9062"/>
        </w:tabs>
        <w:spacing w:line="360" w:lineRule="auto"/>
        <w:rPr>
          <w:rFonts w:asciiTheme="minorHAnsi" w:eastAsiaTheme="minorEastAsia" w:hAnsiTheme="minorHAnsi" w:cstheme="minorBidi"/>
          <w:noProof/>
          <w:sz w:val="22"/>
          <w:szCs w:val="22"/>
          <w:lang w:val="en-AU" w:eastAsia="en-AU"/>
        </w:rPr>
      </w:pPr>
      <w:r>
        <w:rPr>
          <w:noProof/>
        </w:rPr>
        <w:t>Hình 3.15 Giao diện quản lý liên hệ</w:t>
      </w:r>
      <w:r>
        <w:rPr>
          <w:noProof/>
        </w:rPr>
        <w:tab/>
      </w:r>
      <w:r>
        <w:rPr>
          <w:noProof/>
        </w:rPr>
        <w:fldChar w:fldCharType="begin"/>
      </w:r>
      <w:r>
        <w:rPr>
          <w:noProof/>
        </w:rPr>
        <w:instrText xml:space="preserve"> PAGEREF _Toc218491846 \h </w:instrText>
      </w:r>
      <w:r>
        <w:rPr>
          <w:noProof/>
        </w:rPr>
      </w:r>
      <w:r>
        <w:rPr>
          <w:noProof/>
        </w:rPr>
        <w:fldChar w:fldCharType="separate"/>
      </w:r>
      <w:r>
        <w:rPr>
          <w:noProof/>
        </w:rPr>
        <w:t>42</w:t>
      </w:r>
      <w:r>
        <w:rPr>
          <w:noProof/>
        </w:rPr>
        <w:fldChar w:fldCharType="end"/>
      </w:r>
    </w:p>
    <w:p w14:paraId="188EF433" w14:textId="6674A249" w:rsidR="00E12EE5" w:rsidRDefault="00E12EE5" w:rsidP="00E12EE5">
      <w:pPr>
        <w:pStyle w:val="TableofFigures"/>
        <w:tabs>
          <w:tab w:val="right" w:leader="dot" w:pos="9062"/>
        </w:tabs>
        <w:spacing w:line="360" w:lineRule="auto"/>
        <w:rPr>
          <w:rFonts w:asciiTheme="minorHAnsi" w:eastAsiaTheme="minorEastAsia" w:hAnsiTheme="minorHAnsi" w:cstheme="minorBidi"/>
          <w:noProof/>
          <w:sz w:val="22"/>
          <w:szCs w:val="22"/>
          <w:lang w:val="en-AU" w:eastAsia="en-AU"/>
        </w:rPr>
      </w:pPr>
      <w:r>
        <w:rPr>
          <w:noProof/>
        </w:rPr>
        <w:t>Hình 3.16 Giao diện quản lý chat</w:t>
      </w:r>
      <w:r>
        <w:rPr>
          <w:noProof/>
        </w:rPr>
        <w:tab/>
      </w:r>
      <w:r>
        <w:rPr>
          <w:noProof/>
        </w:rPr>
        <w:fldChar w:fldCharType="begin"/>
      </w:r>
      <w:r>
        <w:rPr>
          <w:noProof/>
        </w:rPr>
        <w:instrText xml:space="preserve"> PAGEREF _Toc218491847 \h </w:instrText>
      </w:r>
      <w:r>
        <w:rPr>
          <w:noProof/>
        </w:rPr>
      </w:r>
      <w:r>
        <w:rPr>
          <w:noProof/>
        </w:rPr>
        <w:fldChar w:fldCharType="separate"/>
      </w:r>
      <w:r>
        <w:rPr>
          <w:noProof/>
        </w:rPr>
        <w:t>43</w:t>
      </w:r>
      <w:r>
        <w:rPr>
          <w:noProof/>
        </w:rPr>
        <w:fldChar w:fldCharType="end"/>
      </w:r>
    </w:p>
    <w:p w14:paraId="3F3AF9D5" w14:textId="39229180" w:rsidR="00E12EE5" w:rsidRDefault="00E12EE5" w:rsidP="00E12EE5">
      <w:pPr>
        <w:pStyle w:val="TableofFigures"/>
        <w:tabs>
          <w:tab w:val="right" w:leader="dot" w:pos="9062"/>
        </w:tabs>
        <w:spacing w:line="360" w:lineRule="auto"/>
        <w:rPr>
          <w:rFonts w:asciiTheme="minorHAnsi" w:eastAsiaTheme="minorEastAsia" w:hAnsiTheme="minorHAnsi" w:cstheme="minorBidi"/>
          <w:noProof/>
          <w:sz w:val="22"/>
          <w:szCs w:val="22"/>
          <w:lang w:val="en-AU" w:eastAsia="en-AU"/>
        </w:rPr>
      </w:pPr>
      <w:r>
        <w:rPr>
          <w:noProof/>
        </w:rPr>
        <w:t>Hình 3.17 Giao diện quản lý doanh thu</w:t>
      </w:r>
      <w:r>
        <w:rPr>
          <w:noProof/>
        </w:rPr>
        <w:tab/>
      </w:r>
      <w:r>
        <w:rPr>
          <w:noProof/>
        </w:rPr>
        <w:fldChar w:fldCharType="begin"/>
      </w:r>
      <w:r>
        <w:rPr>
          <w:noProof/>
        </w:rPr>
        <w:instrText xml:space="preserve"> PAGEREF _Toc218491848 \h </w:instrText>
      </w:r>
      <w:r>
        <w:rPr>
          <w:noProof/>
        </w:rPr>
      </w:r>
      <w:r>
        <w:rPr>
          <w:noProof/>
        </w:rPr>
        <w:fldChar w:fldCharType="separate"/>
      </w:r>
      <w:r>
        <w:rPr>
          <w:noProof/>
        </w:rPr>
        <w:t>44</w:t>
      </w:r>
      <w:r>
        <w:rPr>
          <w:noProof/>
        </w:rPr>
        <w:fldChar w:fldCharType="end"/>
      </w:r>
    </w:p>
    <w:p w14:paraId="73A9B93B" w14:textId="71D92F6E" w:rsidR="00A75E8B" w:rsidRDefault="0008005E" w:rsidP="00F65650">
      <w:pPr>
        <w:pStyle w:val="TableofFigures"/>
        <w:tabs>
          <w:tab w:val="right" w:leader="dot" w:pos="9062"/>
        </w:tabs>
        <w:spacing w:line="360" w:lineRule="auto"/>
        <w:rPr>
          <w:sz w:val="32"/>
          <w:szCs w:val="32"/>
        </w:rPr>
      </w:pPr>
      <w:r>
        <w:rPr>
          <w:sz w:val="32"/>
          <w:szCs w:val="32"/>
        </w:rPr>
        <w:fldChar w:fldCharType="end"/>
      </w:r>
    </w:p>
    <w:p w14:paraId="1603EA6F" w14:textId="77777777" w:rsidR="0008005E" w:rsidRPr="0008005E" w:rsidRDefault="0008005E" w:rsidP="0008005E"/>
    <w:p w14:paraId="5134096A" w14:textId="60A03FB4" w:rsidR="00A75E8B" w:rsidRDefault="00A75E8B" w:rsidP="00A75E8B">
      <w:pPr>
        <w:jc w:val="center"/>
        <w:rPr>
          <w:sz w:val="32"/>
          <w:szCs w:val="32"/>
        </w:rPr>
      </w:pPr>
      <w:r w:rsidRPr="00F93EB7">
        <w:rPr>
          <w:sz w:val="32"/>
          <w:szCs w:val="32"/>
        </w:rPr>
        <w:t xml:space="preserve">DANH MỤC BẢNG BIỂU </w:t>
      </w:r>
    </w:p>
    <w:p w14:paraId="6D7FC301" w14:textId="511997EB" w:rsidR="00F65650" w:rsidRDefault="00F65650" w:rsidP="00D56596">
      <w:pPr>
        <w:pStyle w:val="TableofFigures"/>
        <w:tabs>
          <w:tab w:val="right" w:leader="dot" w:pos="9062"/>
        </w:tabs>
        <w:spacing w:line="360" w:lineRule="auto"/>
        <w:rPr>
          <w:rFonts w:asciiTheme="minorHAnsi" w:eastAsiaTheme="minorEastAsia" w:hAnsiTheme="minorHAnsi" w:cstheme="minorBidi"/>
          <w:noProof/>
          <w:kern w:val="2"/>
          <w:sz w:val="24"/>
          <w:szCs w:val="24"/>
          <w14:ligatures w14:val="standardContextual"/>
        </w:rPr>
      </w:pPr>
      <w:r>
        <w:rPr>
          <w:b/>
          <w:sz w:val="32"/>
          <w:szCs w:val="32"/>
        </w:rPr>
        <w:fldChar w:fldCharType="begin"/>
      </w:r>
      <w:r>
        <w:rPr>
          <w:b/>
          <w:sz w:val="32"/>
          <w:szCs w:val="32"/>
        </w:rPr>
        <w:instrText xml:space="preserve"> TOC \t "bang" \c </w:instrText>
      </w:r>
      <w:r>
        <w:rPr>
          <w:b/>
          <w:sz w:val="32"/>
          <w:szCs w:val="32"/>
        </w:rPr>
        <w:fldChar w:fldCharType="separate"/>
      </w:r>
      <w:r>
        <w:rPr>
          <w:noProof/>
        </w:rPr>
        <w:t>Bảng 2. 1  Bảng người dùng( users)</w:t>
      </w:r>
      <w:r>
        <w:rPr>
          <w:noProof/>
        </w:rPr>
        <w:tab/>
      </w:r>
      <w:r>
        <w:rPr>
          <w:noProof/>
        </w:rPr>
        <w:fldChar w:fldCharType="begin"/>
      </w:r>
      <w:r>
        <w:rPr>
          <w:noProof/>
        </w:rPr>
        <w:instrText xml:space="preserve"> PAGEREF _Toc218073711 \h </w:instrText>
      </w:r>
      <w:r>
        <w:rPr>
          <w:noProof/>
        </w:rPr>
      </w:r>
      <w:r>
        <w:rPr>
          <w:noProof/>
        </w:rPr>
        <w:fldChar w:fldCharType="separate"/>
      </w:r>
      <w:r>
        <w:rPr>
          <w:noProof/>
        </w:rPr>
        <w:t>19</w:t>
      </w:r>
      <w:r>
        <w:rPr>
          <w:noProof/>
        </w:rPr>
        <w:fldChar w:fldCharType="end"/>
      </w:r>
    </w:p>
    <w:p w14:paraId="5968E3B7" w14:textId="56E8F934" w:rsidR="00F65650" w:rsidRDefault="00F65650" w:rsidP="00D56596">
      <w:pPr>
        <w:pStyle w:val="TableofFigures"/>
        <w:tabs>
          <w:tab w:val="right" w:leader="dot" w:pos="9062"/>
        </w:tabs>
        <w:spacing w:line="360" w:lineRule="auto"/>
        <w:rPr>
          <w:rFonts w:asciiTheme="minorHAnsi" w:eastAsiaTheme="minorEastAsia" w:hAnsiTheme="minorHAnsi" w:cstheme="minorBidi"/>
          <w:noProof/>
          <w:kern w:val="2"/>
          <w:sz w:val="24"/>
          <w:szCs w:val="24"/>
          <w14:ligatures w14:val="standardContextual"/>
        </w:rPr>
      </w:pPr>
      <w:r>
        <w:rPr>
          <w:noProof/>
        </w:rPr>
        <w:t>Bảng 2. 2  Bảng danh mục sản phẩm</w:t>
      </w:r>
      <w:r>
        <w:rPr>
          <w:noProof/>
        </w:rPr>
        <w:tab/>
      </w:r>
      <w:r>
        <w:rPr>
          <w:noProof/>
        </w:rPr>
        <w:fldChar w:fldCharType="begin"/>
      </w:r>
      <w:r>
        <w:rPr>
          <w:noProof/>
        </w:rPr>
        <w:instrText xml:space="preserve"> PAGEREF _Toc218073712 \h </w:instrText>
      </w:r>
      <w:r>
        <w:rPr>
          <w:noProof/>
        </w:rPr>
      </w:r>
      <w:r>
        <w:rPr>
          <w:noProof/>
        </w:rPr>
        <w:fldChar w:fldCharType="separate"/>
      </w:r>
      <w:r>
        <w:rPr>
          <w:noProof/>
        </w:rPr>
        <w:t>19</w:t>
      </w:r>
      <w:r>
        <w:rPr>
          <w:noProof/>
        </w:rPr>
        <w:fldChar w:fldCharType="end"/>
      </w:r>
    </w:p>
    <w:p w14:paraId="27F4C21E" w14:textId="08CEC96F" w:rsidR="00F65650" w:rsidRDefault="00F65650" w:rsidP="00D56596">
      <w:pPr>
        <w:pStyle w:val="TableofFigures"/>
        <w:tabs>
          <w:tab w:val="right" w:leader="dot" w:pos="9062"/>
        </w:tabs>
        <w:spacing w:line="360" w:lineRule="auto"/>
        <w:rPr>
          <w:rFonts w:asciiTheme="minorHAnsi" w:eastAsiaTheme="minorEastAsia" w:hAnsiTheme="minorHAnsi" w:cstheme="minorBidi"/>
          <w:noProof/>
          <w:kern w:val="2"/>
          <w:sz w:val="24"/>
          <w:szCs w:val="24"/>
          <w14:ligatures w14:val="standardContextual"/>
        </w:rPr>
      </w:pPr>
      <w:r>
        <w:rPr>
          <w:noProof/>
        </w:rPr>
        <w:t>Bảng 2. 3  Bảng sản phẩm (products)</w:t>
      </w:r>
      <w:r>
        <w:rPr>
          <w:noProof/>
        </w:rPr>
        <w:tab/>
      </w:r>
      <w:r>
        <w:rPr>
          <w:noProof/>
        </w:rPr>
        <w:fldChar w:fldCharType="begin"/>
      </w:r>
      <w:r>
        <w:rPr>
          <w:noProof/>
        </w:rPr>
        <w:instrText xml:space="preserve"> PAGEREF _Toc218073713 \h </w:instrText>
      </w:r>
      <w:r>
        <w:rPr>
          <w:noProof/>
        </w:rPr>
      </w:r>
      <w:r>
        <w:rPr>
          <w:noProof/>
        </w:rPr>
        <w:fldChar w:fldCharType="separate"/>
      </w:r>
      <w:r>
        <w:rPr>
          <w:noProof/>
        </w:rPr>
        <w:t>20</w:t>
      </w:r>
      <w:r>
        <w:rPr>
          <w:noProof/>
        </w:rPr>
        <w:fldChar w:fldCharType="end"/>
      </w:r>
    </w:p>
    <w:p w14:paraId="73C7BC2E" w14:textId="59DF0B67" w:rsidR="00F65650" w:rsidRDefault="00F65650" w:rsidP="00D56596">
      <w:pPr>
        <w:pStyle w:val="TableofFigures"/>
        <w:tabs>
          <w:tab w:val="right" w:leader="dot" w:pos="9062"/>
        </w:tabs>
        <w:spacing w:line="360" w:lineRule="auto"/>
        <w:rPr>
          <w:rFonts w:asciiTheme="minorHAnsi" w:eastAsiaTheme="minorEastAsia" w:hAnsiTheme="minorHAnsi" w:cstheme="minorBidi"/>
          <w:noProof/>
          <w:kern w:val="2"/>
          <w:sz w:val="24"/>
          <w:szCs w:val="24"/>
          <w14:ligatures w14:val="standardContextual"/>
        </w:rPr>
      </w:pPr>
      <w:r>
        <w:rPr>
          <w:noProof/>
        </w:rPr>
        <w:t>Bảng 2. 4  Bảng đơn hàng (oders)</w:t>
      </w:r>
      <w:r>
        <w:rPr>
          <w:noProof/>
        </w:rPr>
        <w:tab/>
      </w:r>
      <w:r>
        <w:rPr>
          <w:noProof/>
        </w:rPr>
        <w:fldChar w:fldCharType="begin"/>
      </w:r>
      <w:r>
        <w:rPr>
          <w:noProof/>
        </w:rPr>
        <w:instrText xml:space="preserve"> PAGEREF _Toc218073714 \h </w:instrText>
      </w:r>
      <w:r>
        <w:rPr>
          <w:noProof/>
        </w:rPr>
      </w:r>
      <w:r>
        <w:rPr>
          <w:noProof/>
        </w:rPr>
        <w:fldChar w:fldCharType="separate"/>
      </w:r>
      <w:r>
        <w:rPr>
          <w:noProof/>
        </w:rPr>
        <w:t>21</w:t>
      </w:r>
      <w:r>
        <w:rPr>
          <w:noProof/>
        </w:rPr>
        <w:fldChar w:fldCharType="end"/>
      </w:r>
    </w:p>
    <w:p w14:paraId="508B3542" w14:textId="1B433F51" w:rsidR="00F65650" w:rsidRDefault="00F65650" w:rsidP="00D56596">
      <w:pPr>
        <w:pStyle w:val="TableofFigures"/>
        <w:tabs>
          <w:tab w:val="right" w:leader="dot" w:pos="9062"/>
        </w:tabs>
        <w:spacing w:line="360" w:lineRule="auto"/>
        <w:rPr>
          <w:rFonts w:asciiTheme="minorHAnsi" w:eastAsiaTheme="minorEastAsia" w:hAnsiTheme="minorHAnsi" w:cstheme="minorBidi"/>
          <w:noProof/>
          <w:kern w:val="2"/>
          <w:sz w:val="24"/>
          <w:szCs w:val="24"/>
          <w14:ligatures w14:val="standardContextual"/>
        </w:rPr>
      </w:pPr>
      <w:r>
        <w:rPr>
          <w:noProof/>
        </w:rPr>
        <w:t>Bảng 2. 5  Bảng chi tiết đơn hàng (oders_details)</w:t>
      </w:r>
      <w:r>
        <w:rPr>
          <w:noProof/>
        </w:rPr>
        <w:tab/>
      </w:r>
      <w:r>
        <w:rPr>
          <w:noProof/>
        </w:rPr>
        <w:fldChar w:fldCharType="begin"/>
      </w:r>
      <w:r>
        <w:rPr>
          <w:noProof/>
        </w:rPr>
        <w:instrText xml:space="preserve"> PAGEREF _Toc218073715 \h </w:instrText>
      </w:r>
      <w:r>
        <w:rPr>
          <w:noProof/>
        </w:rPr>
      </w:r>
      <w:r>
        <w:rPr>
          <w:noProof/>
        </w:rPr>
        <w:fldChar w:fldCharType="separate"/>
      </w:r>
      <w:r>
        <w:rPr>
          <w:noProof/>
        </w:rPr>
        <w:t>22</w:t>
      </w:r>
      <w:r>
        <w:rPr>
          <w:noProof/>
        </w:rPr>
        <w:fldChar w:fldCharType="end"/>
      </w:r>
    </w:p>
    <w:p w14:paraId="07870B42" w14:textId="344B01EE" w:rsidR="00F65650" w:rsidRDefault="00F65650" w:rsidP="00D56596">
      <w:pPr>
        <w:pStyle w:val="TableofFigures"/>
        <w:tabs>
          <w:tab w:val="right" w:leader="dot" w:pos="9062"/>
        </w:tabs>
        <w:spacing w:line="360" w:lineRule="auto"/>
        <w:rPr>
          <w:rFonts w:asciiTheme="minorHAnsi" w:eastAsiaTheme="minorEastAsia" w:hAnsiTheme="minorHAnsi" w:cstheme="minorBidi"/>
          <w:noProof/>
          <w:kern w:val="2"/>
          <w:sz w:val="24"/>
          <w:szCs w:val="24"/>
          <w14:ligatures w14:val="standardContextual"/>
        </w:rPr>
      </w:pPr>
      <w:r>
        <w:rPr>
          <w:noProof/>
        </w:rPr>
        <w:t>Bảng 2. 6  Bảng đánh giá – Phản hồi sản phẩm</w:t>
      </w:r>
      <w:r>
        <w:rPr>
          <w:noProof/>
        </w:rPr>
        <w:tab/>
      </w:r>
      <w:r>
        <w:rPr>
          <w:noProof/>
        </w:rPr>
        <w:fldChar w:fldCharType="begin"/>
      </w:r>
      <w:r>
        <w:rPr>
          <w:noProof/>
        </w:rPr>
        <w:instrText xml:space="preserve"> PAGEREF _Toc218073716 \h </w:instrText>
      </w:r>
      <w:r>
        <w:rPr>
          <w:noProof/>
        </w:rPr>
      </w:r>
      <w:r>
        <w:rPr>
          <w:noProof/>
        </w:rPr>
        <w:fldChar w:fldCharType="separate"/>
      </w:r>
      <w:r>
        <w:rPr>
          <w:noProof/>
        </w:rPr>
        <w:t>22</w:t>
      </w:r>
      <w:r>
        <w:rPr>
          <w:noProof/>
        </w:rPr>
        <w:fldChar w:fldCharType="end"/>
      </w:r>
    </w:p>
    <w:p w14:paraId="62C79421" w14:textId="5E1C0B31" w:rsidR="00F65650" w:rsidRDefault="00F65650" w:rsidP="00D56596">
      <w:pPr>
        <w:pStyle w:val="TableofFigures"/>
        <w:tabs>
          <w:tab w:val="right" w:leader="dot" w:pos="9062"/>
        </w:tabs>
        <w:spacing w:line="360" w:lineRule="auto"/>
        <w:rPr>
          <w:rFonts w:asciiTheme="minorHAnsi" w:eastAsiaTheme="minorEastAsia" w:hAnsiTheme="minorHAnsi" w:cstheme="minorBidi"/>
          <w:noProof/>
          <w:kern w:val="2"/>
          <w:sz w:val="24"/>
          <w:szCs w:val="24"/>
          <w14:ligatures w14:val="standardContextual"/>
        </w:rPr>
      </w:pPr>
      <w:r>
        <w:rPr>
          <w:noProof/>
        </w:rPr>
        <w:t>Bảng 2. 7  Bảng tin tức(news)</w:t>
      </w:r>
      <w:r>
        <w:rPr>
          <w:noProof/>
        </w:rPr>
        <w:tab/>
      </w:r>
      <w:r>
        <w:rPr>
          <w:noProof/>
        </w:rPr>
        <w:fldChar w:fldCharType="begin"/>
      </w:r>
      <w:r>
        <w:rPr>
          <w:noProof/>
        </w:rPr>
        <w:instrText xml:space="preserve"> PAGEREF _Toc218073717 \h </w:instrText>
      </w:r>
      <w:r>
        <w:rPr>
          <w:noProof/>
        </w:rPr>
      </w:r>
      <w:r>
        <w:rPr>
          <w:noProof/>
        </w:rPr>
        <w:fldChar w:fldCharType="separate"/>
      </w:r>
      <w:r>
        <w:rPr>
          <w:noProof/>
        </w:rPr>
        <w:t>23</w:t>
      </w:r>
      <w:r>
        <w:rPr>
          <w:noProof/>
        </w:rPr>
        <w:fldChar w:fldCharType="end"/>
      </w:r>
    </w:p>
    <w:p w14:paraId="1D8A95D3" w14:textId="42965F31" w:rsidR="00F65650" w:rsidRDefault="00F65650" w:rsidP="00D56596">
      <w:pPr>
        <w:pStyle w:val="TableofFigures"/>
        <w:tabs>
          <w:tab w:val="right" w:leader="dot" w:pos="9062"/>
        </w:tabs>
        <w:spacing w:line="360" w:lineRule="auto"/>
        <w:rPr>
          <w:rFonts w:asciiTheme="minorHAnsi" w:eastAsiaTheme="minorEastAsia" w:hAnsiTheme="minorHAnsi" w:cstheme="minorBidi"/>
          <w:noProof/>
          <w:kern w:val="2"/>
          <w:sz w:val="24"/>
          <w:szCs w:val="24"/>
          <w14:ligatures w14:val="standardContextual"/>
        </w:rPr>
      </w:pPr>
      <w:r>
        <w:rPr>
          <w:noProof/>
        </w:rPr>
        <w:t>Bảng 2. 8  Bảng liên hệ(contacts)</w:t>
      </w:r>
      <w:r>
        <w:rPr>
          <w:noProof/>
        </w:rPr>
        <w:tab/>
      </w:r>
      <w:r>
        <w:rPr>
          <w:noProof/>
        </w:rPr>
        <w:fldChar w:fldCharType="begin"/>
      </w:r>
      <w:r>
        <w:rPr>
          <w:noProof/>
        </w:rPr>
        <w:instrText xml:space="preserve"> PAGEREF _Toc218073718 \h </w:instrText>
      </w:r>
      <w:r>
        <w:rPr>
          <w:noProof/>
        </w:rPr>
      </w:r>
      <w:r>
        <w:rPr>
          <w:noProof/>
        </w:rPr>
        <w:fldChar w:fldCharType="separate"/>
      </w:r>
      <w:r>
        <w:rPr>
          <w:noProof/>
        </w:rPr>
        <w:t>23</w:t>
      </w:r>
      <w:r>
        <w:rPr>
          <w:noProof/>
        </w:rPr>
        <w:fldChar w:fldCharType="end"/>
      </w:r>
    </w:p>
    <w:p w14:paraId="68A27F57" w14:textId="1E734390" w:rsidR="00F65650" w:rsidRDefault="00F65650" w:rsidP="00D56596">
      <w:pPr>
        <w:pStyle w:val="TableofFigures"/>
        <w:tabs>
          <w:tab w:val="right" w:leader="dot" w:pos="9062"/>
        </w:tabs>
        <w:spacing w:line="360" w:lineRule="auto"/>
        <w:rPr>
          <w:rFonts w:asciiTheme="minorHAnsi" w:eastAsiaTheme="minorEastAsia" w:hAnsiTheme="minorHAnsi" w:cstheme="minorBidi"/>
          <w:noProof/>
          <w:kern w:val="2"/>
          <w:sz w:val="24"/>
          <w:szCs w:val="24"/>
          <w14:ligatures w14:val="standardContextual"/>
        </w:rPr>
      </w:pPr>
      <w:r>
        <w:rPr>
          <w:noProof/>
        </w:rPr>
        <w:t>Bảng 2. 9  Bảng tin nhắn(messages)</w:t>
      </w:r>
      <w:r>
        <w:rPr>
          <w:noProof/>
        </w:rPr>
        <w:tab/>
      </w:r>
      <w:r>
        <w:rPr>
          <w:noProof/>
        </w:rPr>
        <w:fldChar w:fldCharType="begin"/>
      </w:r>
      <w:r>
        <w:rPr>
          <w:noProof/>
        </w:rPr>
        <w:instrText xml:space="preserve"> PAGEREF _Toc218073719 \h </w:instrText>
      </w:r>
      <w:r>
        <w:rPr>
          <w:noProof/>
        </w:rPr>
      </w:r>
      <w:r>
        <w:rPr>
          <w:noProof/>
        </w:rPr>
        <w:fldChar w:fldCharType="separate"/>
      </w:r>
      <w:r>
        <w:rPr>
          <w:noProof/>
        </w:rPr>
        <w:t>24</w:t>
      </w:r>
      <w:r>
        <w:rPr>
          <w:noProof/>
        </w:rPr>
        <w:fldChar w:fldCharType="end"/>
      </w:r>
    </w:p>
    <w:p w14:paraId="1BD0068F" w14:textId="1F6D20B8" w:rsidR="00F65650" w:rsidRDefault="00F65650" w:rsidP="00D56596">
      <w:pPr>
        <w:pStyle w:val="TableofFigures"/>
        <w:tabs>
          <w:tab w:val="right" w:leader="dot" w:pos="9062"/>
        </w:tabs>
        <w:spacing w:line="360" w:lineRule="auto"/>
        <w:rPr>
          <w:b/>
          <w:sz w:val="32"/>
          <w:szCs w:val="32"/>
        </w:rPr>
      </w:pPr>
      <w:r>
        <w:rPr>
          <w:b/>
          <w:sz w:val="32"/>
          <w:szCs w:val="32"/>
        </w:rPr>
        <w:fldChar w:fldCharType="end"/>
      </w:r>
    </w:p>
    <w:p w14:paraId="6DC407E7" w14:textId="0CA0ABBA" w:rsidR="006232C3" w:rsidRDefault="006232C3" w:rsidP="00F65650">
      <w:pPr>
        <w:pStyle w:val="TableofFigures"/>
        <w:tabs>
          <w:tab w:val="right" w:leader="dot" w:pos="9062"/>
        </w:tabs>
        <w:rPr>
          <w:b/>
          <w:sz w:val="32"/>
          <w:szCs w:val="32"/>
        </w:rPr>
      </w:pPr>
      <w:r>
        <w:rPr>
          <w:b/>
          <w:sz w:val="32"/>
          <w:szCs w:val="32"/>
        </w:rPr>
        <w:br w:type="page"/>
      </w:r>
    </w:p>
    <w:p w14:paraId="14701EEF" w14:textId="77777777" w:rsidR="00D4437A" w:rsidRPr="00F93EB7" w:rsidRDefault="00B01DE1" w:rsidP="00A75E8B">
      <w:pPr>
        <w:pStyle w:val="Heading1"/>
        <w:spacing w:line="360" w:lineRule="auto"/>
        <w:rPr>
          <w:b/>
          <w:bCs/>
          <w:szCs w:val="32"/>
        </w:rPr>
      </w:pPr>
      <w:bookmarkStart w:id="0" w:name="_Toc218073499"/>
      <w:r w:rsidRPr="00F93EB7">
        <w:rPr>
          <w:b/>
          <w:bCs/>
        </w:rPr>
        <w:lastRenderedPageBreak/>
        <w:t>BẢNG PHÂN CÔNG CÔNG VIỆC</w:t>
      </w:r>
      <w:bookmarkEnd w:id="0"/>
    </w:p>
    <w:tbl>
      <w:tblPr>
        <w:tblStyle w:val="TableGrid"/>
        <w:tblW w:w="0" w:type="auto"/>
        <w:tblLook w:val="04A0" w:firstRow="1" w:lastRow="0" w:firstColumn="1" w:lastColumn="0" w:noHBand="0" w:noVBand="1"/>
      </w:tblPr>
      <w:tblGrid>
        <w:gridCol w:w="3021"/>
        <w:gridCol w:w="3305"/>
        <w:gridCol w:w="2736"/>
      </w:tblGrid>
      <w:tr w:rsidR="00D4437A" w:rsidRPr="00F93EB7" w14:paraId="09C416CD" w14:textId="77777777" w:rsidTr="008D472B">
        <w:tc>
          <w:tcPr>
            <w:tcW w:w="3021" w:type="dxa"/>
            <w:vAlign w:val="center"/>
          </w:tcPr>
          <w:p w14:paraId="2C5F6D99" w14:textId="77777777" w:rsidR="00D4437A" w:rsidRPr="00F93EB7" w:rsidRDefault="00D4437A" w:rsidP="00F93EB7">
            <w:pPr>
              <w:spacing w:line="360" w:lineRule="auto"/>
              <w:jc w:val="center"/>
              <w:rPr>
                <w:b/>
              </w:rPr>
            </w:pPr>
            <w:r w:rsidRPr="00F93EB7">
              <w:rPr>
                <w:b/>
              </w:rPr>
              <w:t>HỌ TÊN SINH VIÊN</w:t>
            </w:r>
          </w:p>
        </w:tc>
        <w:tc>
          <w:tcPr>
            <w:tcW w:w="3305" w:type="dxa"/>
            <w:vAlign w:val="center"/>
          </w:tcPr>
          <w:p w14:paraId="63FC57F4" w14:textId="77777777" w:rsidR="00D4437A" w:rsidRPr="00F93EB7" w:rsidRDefault="00D4437A" w:rsidP="00F93EB7">
            <w:pPr>
              <w:spacing w:line="360" w:lineRule="auto"/>
              <w:jc w:val="center"/>
              <w:rPr>
                <w:b/>
              </w:rPr>
            </w:pPr>
            <w:r w:rsidRPr="00F93EB7">
              <w:rPr>
                <w:b/>
              </w:rPr>
              <w:t>CÔNG VIỆC THỰC HIỆN</w:t>
            </w:r>
          </w:p>
        </w:tc>
        <w:tc>
          <w:tcPr>
            <w:tcW w:w="2736" w:type="dxa"/>
            <w:vAlign w:val="center"/>
          </w:tcPr>
          <w:p w14:paraId="62C70F85" w14:textId="77777777" w:rsidR="00D4437A" w:rsidRPr="00F93EB7" w:rsidRDefault="00D4437A" w:rsidP="00F93EB7">
            <w:pPr>
              <w:spacing w:line="360" w:lineRule="auto"/>
              <w:jc w:val="center"/>
              <w:rPr>
                <w:b/>
              </w:rPr>
            </w:pPr>
            <w:r w:rsidRPr="00F93EB7">
              <w:rPr>
                <w:b/>
              </w:rPr>
              <w:t>TH</w:t>
            </w:r>
            <w:r w:rsidRPr="00F93EB7">
              <w:rPr>
                <w:b/>
                <w:lang w:val="vi-VN"/>
              </w:rPr>
              <w:t>ỜI GIAN</w:t>
            </w:r>
          </w:p>
          <w:p w14:paraId="09AB4008" w14:textId="77777777" w:rsidR="00D4437A" w:rsidRPr="00F93EB7" w:rsidRDefault="00D4437A" w:rsidP="00F93EB7">
            <w:pPr>
              <w:spacing w:line="360" w:lineRule="auto"/>
              <w:jc w:val="center"/>
              <w:rPr>
                <w:b/>
                <w:lang w:val="vi-VN"/>
              </w:rPr>
            </w:pPr>
            <w:r w:rsidRPr="00F93EB7">
              <w:rPr>
                <w:b/>
                <w:lang w:val="vi-VN"/>
              </w:rPr>
              <w:t>THỰC HIỆN</w:t>
            </w:r>
          </w:p>
        </w:tc>
      </w:tr>
      <w:tr w:rsidR="00D4437A" w:rsidRPr="00F93EB7" w14:paraId="4F7A15F4" w14:textId="77777777" w:rsidTr="008D472B">
        <w:tc>
          <w:tcPr>
            <w:tcW w:w="3021" w:type="dxa"/>
          </w:tcPr>
          <w:p w14:paraId="42AB6A2C" w14:textId="23AAC0F4" w:rsidR="00D4437A" w:rsidRPr="00F93EB7" w:rsidRDefault="008651DF" w:rsidP="00E526E6">
            <w:pPr>
              <w:spacing w:line="360" w:lineRule="auto"/>
              <w:jc w:val="center"/>
            </w:pPr>
            <w:r>
              <w:t>Nguyễn Duy Phát</w:t>
            </w:r>
          </w:p>
        </w:tc>
        <w:tc>
          <w:tcPr>
            <w:tcW w:w="3305" w:type="dxa"/>
          </w:tcPr>
          <w:p w14:paraId="476F5371" w14:textId="77777777" w:rsidR="00D4437A" w:rsidRDefault="003041D6" w:rsidP="00E526E6">
            <w:pPr>
              <w:spacing w:line="360" w:lineRule="auto"/>
              <w:jc w:val="center"/>
            </w:pPr>
            <w:r>
              <w:t>-</w:t>
            </w:r>
            <w:r w:rsidRPr="003041D6">
              <w:t>Phân tích yêu cầu hệ thống website bán trang sức</w:t>
            </w:r>
          </w:p>
          <w:p w14:paraId="4E6ABF5C" w14:textId="77777777" w:rsidR="003041D6" w:rsidRDefault="003041D6" w:rsidP="00E526E6">
            <w:pPr>
              <w:spacing w:line="360" w:lineRule="auto"/>
              <w:jc w:val="center"/>
            </w:pPr>
            <w:r>
              <w:t>-Viết báo cáo ( Phần 3,4)</w:t>
            </w:r>
          </w:p>
          <w:p w14:paraId="471C4ADE" w14:textId="77777777" w:rsidR="008D472B" w:rsidRDefault="008D472B" w:rsidP="00E526E6">
            <w:pPr>
              <w:spacing w:line="360" w:lineRule="auto"/>
              <w:jc w:val="center"/>
            </w:pPr>
            <w:r>
              <w:t>-Slide báo cáo</w:t>
            </w:r>
          </w:p>
          <w:p w14:paraId="45150090" w14:textId="1E03A8E6" w:rsidR="00DD2A4B" w:rsidRPr="00F93EB7" w:rsidRDefault="00DD2A4B" w:rsidP="00E526E6">
            <w:pPr>
              <w:spacing w:line="360" w:lineRule="auto"/>
              <w:jc w:val="center"/>
            </w:pPr>
            <w:r>
              <w:t>-</w:t>
            </w:r>
            <w:r w:rsidRPr="00DD2A4B">
              <w:t>Kiểm thử, đánh giá và sửa lỗi hệ thống</w:t>
            </w:r>
          </w:p>
        </w:tc>
        <w:tc>
          <w:tcPr>
            <w:tcW w:w="2736" w:type="dxa"/>
          </w:tcPr>
          <w:p w14:paraId="63A158BC" w14:textId="5DB6B042" w:rsidR="00E526E6" w:rsidRDefault="000E275B" w:rsidP="00E526E6">
            <w:pPr>
              <w:spacing w:line="360" w:lineRule="auto"/>
              <w:jc w:val="center"/>
            </w:pPr>
            <w:r w:rsidRPr="000E275B">
              <w:t>Từ</w:t>
            </w:r>
            <w:r w:rsidR="00E526E6">
              <w:t xml:space="preserve"> 29/10</w:t>
            </w:r>
            <w:r w:rsidRPr="000E275B">
              <w:t>/2025</w:t>
            </w:r>
          </w:p>
          <w:p w14:paraId="51C36157" w14:textId="53CA004B" w:rsidR="00D4437A" w:rsidRPr="00F93EB7" w:rsidRDefault="000E275B" w:rsidP="00E526E6">
            <w:pPr>
              <w:spacing w:line="360" w:lineRule="auto"/>
              <w:jc w:val="center"/>
            </w:pPr>
            <w:r w:rsidRPr="000E275B">
              <w:t xml:space="preserve">đến </w:t>
            </w:r>
            <w:r w:rsidR="00E526E6">
              <w:t>1</w:t>
            </w:r>
            <w:r w:rsidRPr="000E275B">
              <w:t>/</w:t>
            </w:r>
            <w:r w:rsidR="00E526E6">
              <w:t>1</w:t>
            </w:r>
            <w:r w:rsidRPr="000E275B">
              <w:t>/2025</w:t>
            </w:r>
          </w:p>
        </w:tc>
      </w:tr>
      <w:tr w:rsidR="00D4437A" w:rsidRPr="00F93EB7" w14:paraId="7D60E21B" w14:textId="77777777" w:rsidTr="008D472B">
        <w:tc>
          <w:tcPr>
            <w:tcW w:w="3021" w:type="dxa"/>
          </w:tcPr>
          <w:p w14:paraId="19A91932" w14:textId="0FCE1AE6" w:rsidR="00D4437A" w:rsidRPr="00F93EB7" w:rsidRDefault="008651DF" w:rsidP="00E526E6">
            <w:pPr>
              <w:spacing w:line="360" w:lineRule="auto"/>
              <w:jc w:val="center"/>
            </w:pPr>
            <w:r>
              <w:t>Sơn Ngọc Tân</w:t>
            </w:r>
          </w:p>
        </w:tc>
        <w:tc>
          <w:tcPr>
            <w:tcW w:w="3305" w:type="dxa"/>
          </w:tcPr>
          <w:p w14:paraId="1F0E71BF" w14:textId="48E143CB" w:rsidR="00D4437A" w:rsidRDefault="00DD2A4B" w:rsidP="00E526E6">
            <w:pPr>
              <w:spacing w:line="360" w:lineRule="auto"/>
              <w:jc w:val="center"/>
              <w:rPr>
                <w:b/>
                <w:bCs/>
              </w:rPr>
            </w:pPr>
            <w:r>
              <w:t>-</w:t>
            </w:r>
            <w:r w:rsidR="00AE5DAA" w:rsidRPr="00AE5DAA">
              <w:t xml:space="preserve">Thiết kế </w:t>
            </w:r>
            <w:r w:rsidR="00AE5DAA" w:rsidRPr="007322C2">
              <w:rPr>
                <w:bCs/>
              </w:rPr>
              <w:t>giao diện website</w:t>
            </w:r>
          </w:p>
          <w:p w14:paraId="4A96B6DF" w14:textId="77777777" w:rsidR="008D472B" w:rsidRDefault="008D472B" w:rsidP="00E526E6">
            <w:pPr>
              <w:spacing w:line="360" w:lineRule="auto"/>
              <w:jc w:val="center"/>
            </w:pPr>
            <w:r>
              <w:t>-Viết báo cáo (Phần 1,2)</w:t>
            </w:r>
          </w:p>
          <w:p w14:paraId="19651577" w14:textId="77777777" w:rsidR="008D472B" w:rsidRDefault="008D472B" w:rsidP="00E526E6">
            <w:pPr>
              <w:spacing w:line="360" w:lineRule="auto"/>
              <w:jc w:val="center"/>
            </w:pPr>
            <w:r>
              <w:t>-Slide báo cáo</w:t>
            </w:r>
          </w:p>
          <w:p w14:paraId="073847B1" w14:textId="11CA4E94" w:rsidR="00DD2A4B" w:rsidRPr="00F93EB7" w:rsidRDefault="00DD2A4B" w:rsidP="00E526E6">
            <w:pPr>
              <w:spacing w:line="360" w:lineRule="auto"/>
              <w:jc w:val="center"/>
            </w:pPr>
            <w:r>
              <w:t>-</w:t>
            </w:r>
            <w:r w:rsidRPr="00DD2A4B">
              <w:t>Hỗ trợ kết nối giao diện với cơ sở dữ liệu</w:t>
            </w:r>
          </w:p>
        </w:tc>
        <w:tc>
          <w:tcPr>
            <w:tcW w:w="2736" w:type="dxa"/>
          </w:tcPr>
          <w:p w14:paraId="4A823C48" w14:textId="4494BCCD" w:rsidR="00E526E6" w:rsidRDefault="00E526E6" w:rsidP="00E526E6">
            <w:pPr>
              <w:spacing w:line="360" w:lineRule="auto"/>
              <w:jc w:val="center"/>
            </w:pPr>
            <w:r w:rsidRPr="000E275B">
              <w:t>Từ</w:t>
            </w:r>
            <w:r>
              <w:t xml:space="preserve"> 29/10</w:t>
            </w:r>
            <w:r w:rsidRPr="000E275B">
              <w:t>/2025</w:t>
            </w:r>
          </w:p>
          <w:p w14:paraId="15231171" w14:textId="014F63DC" w:rsidR="00D4437A" w:rsidRPr="00F93EB7" w:rsidRDefault="00E526E6" w:rsidP="00E526E6">
            <w:pPr>
              <w:spacing w:line="360" w:lineRule="auto"/>
              <w:jc w:val="center"/>
            </w:pPr>
            <w:r w:rsidRPr="000E275B">
              <w:t xml:space="preserve">đến </w:t>
            </w:r>
            <w:r>
              <w:t>1</w:t>
            </w:r>
            <w:r w:rsidRPr="000E275B">
              <w:t>/</w:t>
            </w:r>
            <w:r>
              <w:t>1</w:t>
            </w:r>
            <w:r w:rsidRPr="000E275B">
              <w:t>/2025</w:t>
            </w:r>
          </w:p>
        </w:tc>
      </w:tr>
    </w:tbl>
    <w:p w14:paraId="5A5718B6" w14:textId="77777777" w:rsidR="00D4437A" w:rsidRPr="00F93EB7" w:rsidRDefault="00D4437A"/>
    <w:p w14:paraId="5A5BD63B" w14:textId="77777777" w:rsidR="00E71D07" w:rsidRDefault="00E71D07">
      <w:r>
        <w:br w:type="page"/>
      </w:r>
    </w:p>
    <w:p w14:paraId="103686A7" w14:textId="77777777" w:rsidR="00E71D07" w:rsidRPr="00623091" w:rsidRDefault="00E71D07" w:rsidP="00E71D07">
      <w:pPr>
        <w:pStyle w:val="Heading1"/>
        <w:spacing w:line="360" w:lineRule="auto"/>
        <w:rPr>
          <w:b/>
        </w:rPr>
      </w:pPr>
      <w:bookmarkStart w:id="1" w:name="_Toc218073500"/>
      <w:r w:rsidRPr="00623091">
        <w:rPr>
          <w:b/>
        </w:rPr>
        <w:lastRenderedPageBreak/>
        <w:t>BÁO CÁO KẾT QUẢ THỰC HIỆN TỪNG THÀNH VIÊN</w:t>
      </w:r>
      <w:bookmarkEnd w:id="1"/>
    </w:p>
    <w:p w14:paraId="16D879C1" w14:textId="77777777" w:rsidR="00D4437A" w:rsidRPr="00E71D07" w:rsidRDefault="00E71D07">
      <w:pPr>
        <w:rPr>
          <w:i/>
        </w:rPr>
      </w:pPr>
      <w:r>
        <w:rPr>
          <w:i/>
          <w:color w:val="FF0000"/>
        </w:rPr>
        <w:t>[</w:t>
      </w:r>
      <w:r w:rsidRPr="00E71D07">
        <w:rPr>
          <w:i/>
          <w:color w:val="FF0000"/>
        </w:rPr>
        <w:t>Báo cáo tóm tắt kết quả thực hiện và minh chứng cho công việc được phân công của từng thành viên trong nhóm. Gợi ý: chụp hình thể hiện thành quả đóng góp của từng thành viên trên GitHub.</w:t>
      </w:r>
      <w:r>
        <w:rPr>
          <w:i/>
          <w:color w:val="FF0000"/>
        </w:rPr>
        <w:t>]</w:t>
      </w:r>
      <w:r w:rsidR="00D4437A" w:rsidRPr="00E71D07">
        <w:rPr>
          <w:i/>
        </w:rPr>
        <w:br w:type="page"/>
      </w:r>
    </w:p>
    <w:p w14:paraId="09C3A6BA" w14:textId="77777777" w:rsidR="00B01DE1" w:rsidRPr="00F93EB7" w:rsidRDefault="00B01DE1" w:rsidP="00B01DE1"/>
    <w:p w14:paraId="31DFD73B" w14:textId="77777777" w:rsidR="00A25862" w:rsidRPr="00F93EB7" w:rsidRDefault="007214B3" w:rsidP="00A75E8B">
      <w:pPr>
        <w:pStyle w:val="Heading1"/>
        <w:spacing w:line="360" w:lineRule="auto"/>
        <w:rPr>
          <w:b/>
          <w:bCs/>
        </w:rPr>
      </w:pPr>
      <w:bookmarkStart w:id="2" w:name="_Toc218073501"/>
      <w:r w:rsidRPr="00F93EB7">
        <w:rPr>
          <w:b/>
          <w:bCs/>
        </w:rPr>
        <w:t>LÝ DO CHỌN ĐỀ TÀI</w:t>
      </w:r>
      <w:bookmarkEnd w:id="2"/>
    </w:p>
    <w:p w14:paraId="7350CBF8" w14:textId="77777777" w:rsidR="008838B9" w:rsidRDefault="008838B9" w:rsidP="0017399F">
      <w:pPr>
        <w:spacing w:line="360" w:lineRule="auto"/>
        <w:ind w:firstLine="720"/>
        <w:jc w:val="both"/>
      </w:pPr>
      <w:r>
        <w:t>Đề tài “Xây dựng website trang sức bạc” được lựa chọn vì mang trong mình nhiều giá trị thực tiễn, học thuật và kinh doanh. Trong bối cảnh thương mại điện tử phát triển mạnh mẽ, việc xây dựng một website chuyên biệt cho lĩnh vực trang sức bạc không chỉ đáp ứng nhu cầu mua sắm trực tuyến ngày càng tăng của người tiêu dùng mà còn góp phần nâng cao hình ảnh thương hiệu, mở rộng thị trường và tạo ra một kênh bán hàng hiện đại, tiện lợi.</w:t>
      </w:r>
    </w:p>
    <w:p w14:paraId="7DADEB9E" w14:textId="77777777" w:rsidR="008838B9" w:rsidRDefault="008838B9" w:rsidP="0017399F">
      <w:pPr>
        <w:spacing w:line="360" w:lineRule="auto"/>
        <w:ind w:firstLine="720"/>
        <w:jc w:val="both"/>
      </w:pPr>
      <w:r>
        <w:t>Về mặt học thuật, đề tài này cho phép người thực hiện vận dụng toàn diện kiến thức về công nghệ web</w:t>
      </w:r>
      <w:r w:rsidR="00EB751B">
        <w:t>site</w:t>
      </w:r>
      <w:r>
        <w:t>: từ thiết kế giao diện thân thiện, quản lý cơ sở dữ liệu sản phẩm, xử lý đơn hàng, tích hợp thanh toán trực tuyến cho đến các yếu tố bảo mật và chăm sóc khách hàng. Đây là một dự án hoàn chỉnh, giúp người học rèn luyện kỹ năng phân tích, thiết kế hệ thống và triển khai thực tế, đồng thời tạo nền tảng cho những nghiên cứu sâu hơn về thương mại điện tử.</w:t>
      </w:r>
    </w:p>
    <w:p w14:paraId="1434F66D" w14:textId="77777777" w:rsidR="008838B9" w:rsidRDefault="008838B9" w:rsidP="0017399F">
      <w:pPr>
        <w:spacing w:line="360" w:lineRule="auto"/>
        <w:ind w:firstLine="720"/>
        <w:jc w:val="both"/>
      </w:pPr>
      <w:r>
        <w:t>Về mặt kinh doanh, trang sức bạc là mặt hàng phổ biến, có giá trị thẩm mỹ cao, phù hợp với nhiều đối tượng khách hàng và dễ dàng tiếp cận các phân khúc khác nhau. Website không chỉ giúp doanh nghiệp quản lý sản phẩm, đơn hàng và doanh thu một cách hiệu quả mà còn tạo ra trải nghiệm mua sắm tiện lợi, minh bạch và chuyên nghiệp cho khách hàng. Ngoài ra, việc tích hợp các tính năng như giỏ hàng, khuyến mãi, chat hỗ trợ trực tuyến và quản lý người dùng sẽ góp phần nâng cao sự hài lòng và lòng tin của khách hàng đối với thương hiệu.</w:t>
      </w:r>
    </w:p>
    <w:p w14:paraId="4EDE67F9" w14:textId="77777777" w:rsidR="00A43B06" w:rsidRPr="00F93EB7" w:rsidRDefault="008838B9" w:rsidP="0017399F">
      <w:pPr>
        <w:spacing w:line="360" w:lineRule="auto"/>
        <w:ind w:firstLine="720"/>
        <w:jc w:val="both"/>
      </w:pPr>
      <w:r>
        <w:t>Tóm lại, lựa chọn đề tài này vừa mang ý nghĩa học tập – khi người thực hiện có cơ hội áp dụng kiến thức công nghệ vào một dự án thực tế – vừa mang ý nghĩa kinh doanh, khi sản phẩm cuối cùng có thể triển khai và sử dụng ngay trong hoạt động thương mại. Đây là một hướng đi có tính ứng dụng cao, phù hợp với xu thế phát triển của xã hội, đồng thời mở ra cơ hội kết hợp giữa tri thức công nghệ và giá trị kinh tế.</w:t>
      </w:r>
    </w:p>
    <w:p w14:paraId="45479406" w14:textId="77777777" w:rsidR="00A43B06" w:rsidRPr="00F93EB7" w:rsidRDefault="00A43B06" w:rsidP="0017399F">
      <w:pPr>
        <w:spacing w:line="360" w:lineRule="auto"/>
        <w:ind w:firstLine="720"/>
        <w:jc w:val="both"/>
      </w:pPr>
    </w:p>
    <w:p w14:paraId="6606787A" w14:textId="77777777" w:rsidR="00053065" w:rsidRPr="00F93EB7" w:rsidRDefault="00053065" w:rsidP="0017399F">
      <w:pPr>
        <w:pStyle w:val="Heading1"/>
        <w:spacing w:line="360" w:lineRule="auto"/>
        <w:jc w:val="both"/>
      </w:pPr>
      <w:r w:rsidRPr="00F93EB7">
        <w:br w:type="page"/>
      </w:r>
      <w:bookmarkStart w:id="3" w:name="_Toc218073502"/>
      <w:r w:rsidRPr="00F93EB7">
        <w:rPr>
          <w:b/>
          <w:bCs/>
        </w:rPr>
        <w:lastRenderedPageBreak/>
        <w:t xml:space="preserve">Phần </w:t>
      </w:r>
      <w:r w:rsidR="007214B3" w:rsidRPr="00F93EB7">
        <w:rPr>
          <w:b/>
          <w:bCs/>
        </w:rPr>
        <w:t>1</w:t>
      </w:r>
      <w:r w:rsidR="00242FC4" w:rsidRPr="00F93EB7">
        <w:rPr>
          <w:b/>
          <w:bCs/>
        </w:rPr>
        <w:t>:</w:t>
      </w:r>
      <w:r w:rsidR="003C61A4" w:rsidRPr="00F93EB7">
        <w:rPr>
          <w:b/>
          <w:bCs/>
        </w:rPr>
        <w:br/>
      </w:r>
      <w:r w:rsidR="007214B3" w:rsidRPr="00F93EB7">
        <w:rPr>
          <w:b/>
          <w:bCs/>
        </w:rPr>
        <w:t>CƠ SỞ LÝ THUYẾT</w:t>
      </w:r>
      <w:bookmarkEnd w:id="3"/>
    </w:p>
    <w:p w14:paraId="2148D968" w14:textId="113F1F4D" w:rsidR="007214B3" w:rsidRDefault="00785CBE" w:rsidP="002F177F">
      <w:pPr>
        <w:pStyle w:val="Heading2-TimesNewRowman"/>
        <w:numPr>
          <w:ilvl w:val="0"/>
          <w:numId w:val="3"/>
        </w:numPr>
        <w:spacing w:line="360" w:lineRule="auto"/>
        <w:ind w:left="0" w:firstLine="0"/>
      </w:pPr>
      <w:bookmarkStart w:id="4" w:name="_Toc218073503"/>
      <w:r>
        <w:t>Ngôn ngữ PHP</w:t>
      </w:r>
      <w:bookmarkEnd w:id="4"/>
    </w:p>
    <w:p w14:paraId="02C932A4" w14:textId="75F81686" w:rsidR="006D71B5" w:rsidRPr="00F93EB7" w:rsidRDefault="00785CBE" w:rsidP="006D71B5">
      <w:pPr>
        <w:pStyle w:val="Heading3"/>
        <w:numPr>
          <w:ilvl w:val="0"/>
          <w:numId w:val="5"/>
        </w:numPr>
        <w:tabs>
          <w:tab w:val="left" w:pos="1134"/>
        </w:tabs>
        <w:spacing w:before="0" w:after="0" w:line="360" w:lineRule="auto"/>
        <w:ind w:left="284" w:firstLine="0"/>
        <w:rPr>
          <w:rFonts w:cs="Times New Roman"/>
          <w:i w:val="0"/>
        </w:rPr>
      </w:pPr>
      <w:bookmarkStart w:id="5" w:name="_Toc218073504"/>
      <w:r>
        <w:rPr>
          <w:rFonts w:cs="Times New Roman"/>
          <w:i w:val="0"/>
        </w:rPr>
        <w:t>Khái niệm PHP</w:t>
      </w:r>
      <w:bookmarkEnd w:id="5"/>
    </w:p>
    <w:p w14:paraId="7BA87878" w14:textId="1D04D1E7" w:rsidR="006D71B5" w:rsidRDefault="00D20695" w:rsidP="00D20695">
      <w:pPr>
        <w:spacing w:line="360" w:lineRule="auto"/>
        <w:ind w:firstLine="720"/>
        <w:jc w:val="center"/>
      </w:pPr>
      <w:r>
        <w:rPr>
          <w:noProof/>
          <w:lang w:val="en-AU" w:eastAsia="en-AU"/>
        </w:rPr>
        <w:drawing>
          <wp:inline distT="0" distB="0" distL="0" distR="0" wp14:anchorId="369AA6D8" wp14:editId="7CC364C3">
            <wp:extent cx="3352800" cy="1714500"/>
            <wp:effectExtent l="0" t="0" r="0" b="0"/>
            <wp:docPr id="1144156146" name="Picture 2" descr="A cartoon elephant with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56146" name="Picture 2" descr="A cartoon elephant with a blue background&#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52800" cy="1714500"/>
                    </a:xfrm>
                    <a:prstGeom prst="rect">
                      <a:avLst/>
                    </a:prstGeom>
                    <a:noFill/>
                    <a:ln>
                      <a:noFill/>
                    </a:ln>
                  </pic:spPr>
                </pic:pic>
              </a:graphicData>
            </a:graphic>
          </wp:inline>
        </w:drawing>
      </w:r>
    </w:p>
    <w:p w14:paraId="5611F246" w14:textId="543CD2D7" w:rsidR="00D20695" w:rsidRDefault="000A6B41" w:rsidP="00D86BDD">
      <w:pPr>
        <w:pStyle w:val="hnh"/>
      </w:pPr>
      <w:bookmarkStart w:id="6" w:name="_Toc218491819"/>
      <w:r>
        <w:t>Hình 1.1</w:t>
      </w:r>
      <w:r w:rsidR="00D20695" w:rsidRPr="00D20695">
        <w:t xml:space="preserve"> Ngôn ngữ PHP</w:t>
      </w:r>
      <w:bookmarkEnd w:id="6"/>
    </w:p>
    <w:p w14:paraId="48328F7A" w14:textId="7ADF67EC" w:rsidR="00D20695" w:rsidRPr="00D20695" w:rsidRDefault="000419A6" w:rsidP="000419A6">
      <w:pPr>
        <w:spacing w:line="360" w:lineRule="auto"/>
        <w:ind w:firstLine="720"/>
        <w:jc w:val="both"/>
      </w:pPr>
      <w:r w:rsidRPr="000419A6">
        <w:t>PHP là một ngôn ngữ lập trình mã nguồn mở chạy trên máy chủ, được sử dụng để tạo ra các trang web, ứng dụng, hệ thống quản lý quan hệ khách hàng và nhiều hơn nữa. Đây là một ngôn ngữ đa dụng được sử dụng rộng rãi và có thể nhúng vào HTML. Nhờ khả năng tích hợp với HTML, PHP vẫn được các nhà phát triển ưa chuộng vì giúp đơn giản hóa mã HTML.</w:t>
      </w:r>
    </w:p>
    <w:p w14:paraId="09228AF6" w14:textId="37465EC2" w:rsidR="006D71B5" w:rsidRDefault="00EB377F" w:rsidP="006D71B5">
      <w:pPr>
        <w:pStyle w:val="Heading3"/>
        <w:numPr>
          <w:ilvl w:val="0"/>
          <w:numId w:val="5"/>
        </w:numPr>
        <w:tabs>
          <w:tab w:val="left" w:pos="1134"/>
        </w:tabs>
        <w:spacing w:before="0" w:after="0" w:line="360" w:lineRule="auto"/>
        <w:ind w:left="284" w:firstLine="0"/>
        <w:rPr>
          <w:rFonts w:cs="Times New Roman"/>
          <w:i w:val="0"/>
        </w:rPr>
      </w:pPr>
      <w:bookmarkStart w:id="7" w:name="_Toc218073505"/>
      <w:r w:rsidRPr="00EB377F">
        <w:rPr>
          <w:rFonts w:cs="Times New Roman"/>
          <w:i w:val="0"/>
        </w:rPr>
        <w:t>Ưu và nhược điểm của PHP</w:t>
      </w:r>
      <w:bookmarkEnd w:id="7"/>
      <w:r w:rsidRPr="00EB377F">
        <w:rPr>
          <w:rFonts w:cs="Times New Roman"/>
          <w:i w:val="0"/>
        </w:rPr>
        <w:t xml:space="preserve"> </w:t>
      </w:r>
    </w:p>
    <w:p w14:paraId="5308F5E4" w14:textId="2B1E6C4E" w:rsidR="00EB377F" w:rsidRDefault="00EB377F" w:rsidP="00EB377F">
      <w:pPr>
        <w:spacing w:line="360" w:lineRule="auto"/>
        <w:ind w:firstLine="720"/>
        <w:jc w:val="both"/>
        <w:rPr>
          <w:b/>
          <w:bCs/>
        </w:rPr>
      </w:pPr>
      <w:r w:rsidRPr="00EB377F">
        <w:rPr>
          <w:b/>
          <w:bCs/>
        </w:rPr>
        <w:t>Ưu điểm:</w:t>
      </w:r>
    </w:p>
    <w:p w14:paraId="58BFE598" w14:textId="0BC6C069" w:rsidR="00EB377F" w:rsidRDefault="00EB377F" w:rsidP="00EB377F">
      <w:pPr>
        <w:spacing w:line="360" w:lineRule="auto"/>
        <w:ind w:firstLine="720"/>
        <w:jc w:val="both"/>
      </w:pPr>
      <w:r w:rsidRPr="00EB377F">
        <w:t>Lợi ích quan trọng nhất của PHP là việc nó là mã nguồn mở và hoàn toàn miễn phí. PHP có thể được tải về ở bất kỳ đâu và sẵn sàng sử dụng cho các sự kiện hoặc ứng dụng web.</w:t>
      </w:r>
    </w:p>
    <w:p w14:paraId="1204B614" w14:textId="1C085028" w:rsidR="00EB377F" w:rsidRDefault="003C4515" w:rsidP="00EB377F">
      <w:pPr>
        <w:spacing w:line="360" w:lineRule="auto"/>
        <w:ind w:firstLine="720"/>
        <w:jc w:val="both"/>
      </w:pPr>
      <w:r w:rsidRPr="003C4515">
        <w:t>PHP không phụ thuộc vào bất kỳ nền tảng nào. Các ứng dụng dựa trên PHP có thể chạy trên mọi hệ điều hành như UNIX, Linux, Windows,…</w:t>
      </w:r>
    </w:p>
    <w:p w14:paraId="2C4D18FE" w14:textId="60D78546" w:rsidR="00DA3814" w:rsidRDefault="00DA3814" w:rsidP="00EB377F">
      <w:pPr>
        <w:spacing w:line="360" w:lineRule="auto"/>
        <w:ind w:firstLine="720"/>
        <w:jc w:val="both"/>
      </w:pPr>
      <w:r w:rsidRPr="00DA3814">
        <w:t>Các ứng dụng dựa trên PHP có thể được tải và kết nối với cơ sở dữ liệu một cách dễ dàng. PHP thường được ưa chuộng vì tốc độ tải nhanh hơn qua kết nối internet chậm so với các ngôn ngữ lập trình khác.</w:t>
      </w:r>
    </w:p>
    <w:p w14:paraId="4BA1921D" w14:textId="578C421E" w:rsidR="00DA3814" w:rsidRDefault="00DA3814" w:rsidP="00EB377F">
      <w:pPr>
        <w:spacing w:line="360" w:lineRule="auto"/>
        <w:ind w:firstLine="720"/>
        <w:jc w:val="both"/>
      </w:pPr>
      <w:r w:rsidRPr="00DA3814">
        <w:t>PHP dễ học hơn vì nó đơn giản và trực tiếp, và người quen thuộc với lập trình C có thể dễ dàng làm việc với nó.</w:t>
      </w:r>
    </w:p>
    <w:p w14:paraId="51716CB0" w14:textId="53994216" w:rsidR="00DA3814" w:rsidRDefault="00DA3814" w:rsidP="00EB377F">
      <w:pPr>
        <w:spacing w:line="360" w:lineRule="auto"/>
        <w:ind w:firstLine="720"/>
        <w:jc w:val="both"/>
      </w:pPr>
      <w:r w:rsidRPr="00DA3814">
        <w:t>PHP đã ổn định hơn trong vài năm qua nhờ việc cung cấp hỗ trợ liên tục cho các phiên bản khác nhau.</w:t>
      </w:r>
    </w:p>
    <w:p w14:paraId="417D2CB1" w14:textId="3E7ADB2D" w:rsidR="00DA3814" w:rsidRDefault="00DA3814" w:rsidP="00EB377F">
      <w:pPr>
        <w:spacing w:line="360" w:lineRule="auto"/>
        <w:ind w:firstLine="720"/>
        <w:jc w:val="both"/>
      </w:pPr>
      <w:r w:rsidRPr="00DA3814">
        <w:lastRenderedPageBreak/>
        <w:t>PHP hỗ trợ tái sử dụng mã code tương đương, không cần phải viết mã dài và cấu trúc phức tạp cho các sự kiện trong ứng dụng web.</w:t>
      </w:r>
    </w:p>
    <w:p w14:paraId="3FF9DF46" w14:textId="20FCD288" w:rsidR="001D1411" w:rsidRDefault="001D1411" w:rsidP="00EB377F">
      <w:pPr>
        <w:spacing w:line="360" w:lineRule="auto"/>
        <w:ind w:firstLine="720"/>
        <w:jc w:val="both"/>
      </w:pPr>
      <w:r w:rsidRPr="001D1411">
        <w:t>Các module kết nối cơ sở dữ liệu được tích hợp sẵn trong PHP giúp kết nối cơ sở dữ liệu một cách dễ dàng, giảm bớt rắc rối và thời gian cho việc phát triển các ứng dụng web và các trang web dựa trên nội dung.</w:t>
      </w:r>
    </w:p>
    <w:p w14:paraId="6F366912" w14:textId="590FE895" w:rsidR="001D1411" w:rsidRDefault="001D1411" w:rsidP="00EB377F">
      <w:pPr>
        <w:spacing w:line="360" w:lineRule="auto"/>
        <w:ind w:firstLine="720"/>
        <w:jc w:val="both"/>
      </w:pPr>
      <w:r w:rsidRPr="001D1411">
        <w:t>Khả năng linh hoạt của PHP cho phép kết hợp hiệu quả với nhiều ngôn ngữ lập trình khác nhau, giúp phần mềm sử dụng công nghệ hiệu quả nhất cho từng tính năng cụ thể.</w:t>
      </w:r>
    </w:p>
    <w:p w14:paraId="557669F2" w14:textId="0221CD88" w:rsidR="001D1411" w:rsidRDefault="001D1411" w:rsidP="00EB377F">
      <w:pPr>
        <w:spacing w:line="360" w:lineRule="auto"/>
        <w:ind w:firstLine="720"/>
        <w:jc w:val="both"/>
        <w:rPr>
          <w:b/>
          <w:bCs/>
        </w:rPr>
      </w:pPr>
      <w:r w:rsidRPr="001D1411">
        <w:rPr>
          <w:b/>
          <w:bCs/>
        </w:rPr>
        <w:t>Nhược điểm:</w:t>
      </w:r>
    </w:p>
    <w:p w14:paraId="70000BF3" w14:textId="15500C5F" w:rsidR="001D1411" w:rsidRDefault="001D1411" w:rsidP="00EB377F">
      <w:pPr>
        <w:spacing w:line="360" w:lineRule="auto"/>
        <w:ind w:firstLine="720"/>
        <w:jc w:val="both"/>
      </w:pPr>
      <w:r w:rsidRPr="001D1411">
        <w:t>PHP không được coi là an toàn với mức độ mã nguồn mở của nó, bởi vì các tập tin văn bản ASCII thường có sẵn một cách dễ dàng.</w:t>
      </w:r>
    </w:p>
    <w:p w14:paraId="3A55E51E" w14:textId="77F232B0" w:rsidR="001D1411" w:rsidRDefault="001D1411" w:rsidP="00EB377F">
      <w:pPr>
        <w:spacing w:line="360" w:lineRule="auto"/>
        <w:ind w:firstLine="720"/>
        <w:jc w:val="both"/>
      </w:pPr>
      <w:r w:rsidRPr="001D1411">
        <w:t>PHP không được khuyến khích sử dụng cho các ứng dụng web có nội dung lớn.</w:t>
      </w:r>
    </w:p>
    <w:p w14:paraId="16A9ED85" w14:textId="6C7CC9CF" w:rsidR="001D1411" w:rsidRDefault="001D1411" w:rsidP="00EB377F">
      <w:pPr>
        <w:spacing w:line="360" w:lineRule="auto"/>
        <w:ind w:firstLine="720"/>
        <w:jc w:val="both"/>
      </w:pPr>
      <w:r w:rsidRPr="001D1411">
        <w:t>PHP có kiểu dữ liệu yếu, có thể dẫn đến việc cung cấp dữ liệu và thông tin không chính xác cho người dùng.</w:t>
      </w:r>
    </w:p>
    <w:p w14:paraId="5419EDAB" w14:textId="45C1FC31" w:rsidR="001D1411" w:rsidRDefault="001D1411" w:rsidP="00EB377F">
      <w:pPr>
        <w:spacing w:line="360" w:lineRule="auto"/>
        <w:ind w:firstLine="720"/>
        <w:jc w:val="both"/>
      </w:pPr>
      <w:r w:rsidRPr="001D1411">
        <w:t>Các framework PHP cần học cách sử dụng các chức năng tích hợp sẵn trong PHP để tránh việc viết thêm mã code.</w:t>
      </w:r>
    </w:p>
    <w:p w14:paraId="62AF3EC6" w14:textId="676B3966" w:rsidR="008B3F54" w:rsidRDefault="008B3F54" w:rsidP="00EB377F">
      <w:pPr>
        <w:spacing w:line="360" w:lineRule="auto"/>
        <w:ind w:firstLine="720"/>
        <w:jc w:val="both"/>
      </w:pPr>
      <w:r w:rsidRPr="008B3F54">
        <w:t>Sử dụng quá nhiều tính năng của các framework và công cụ PHP có thể làm giảm hiệu suất của các ứng dụng trực tuyến.</w:t>
      </w:r>
      <w:r>
        <w:tab/>
      </w:r>
    </w:p>
    <w:p w14:paraId="0955A8B7" w14:textId="58B9282E" w:rsidR="008B3F54" w:rsidRDefault="008B3F54" w:rsidP="00EB377F">
      <w:pPr>
        <w:spacing w:line="360" w:lineRule="auto"/>
        <w:ind w:firstLine="720"/>
        <w:jc w:val="both"/>
      </w:pPr>
      <w:r w:rsidRPr="008B3F54">
        <w:t>Các framework PHP không giống nhau về hành vi cũng như hiệu suất và tính năng của chúng.</w:t>
      </w:r>
    </w:p>
    <w:p w14:paraId="50BF562A" w14:textId="3290562C" w:rsidR="008B3F54" w:rsidRDefault="008B3F54" w:rsidP="00EB377F">
      <w:pPr>
        <w:spacing w:line="360" w:lineRule="auto"/>
        <w:ind w:firstLine="720"/>
        <w:jc w:val="both"/>
      </w:pPr>
      <w:r w:rsidRPr="008B3F54">
        <w:t>Mặc dù PHP là một công cụ mạnh mẽ được hỗ trợ bởi một cộng đồng lớn và có nhiều tài liệu tham khảo, nhưng vẫn có các ngôn ngữ lập trình dễ hơn cho các ứng dụng web.</w:t>
      </w:r>
    </w:p>
    <w:p w14:paraId="0A878640" w14:textId="7D96A7FB" w:rsidR="008B3F54" w:rsidRDefault="008B3F54" w:rsidP="00EB377F">
      <w:pPr>
        <w:spacing w:line="360" w:lineRule="auto"/>
        <w:ind w:firstLine="720"/>
        <w:jc w:val="both"/>
      </w:pPr>
      <w:r w:rsidRPr="008B3F54">
        <w:t>Cộng đồng phát triển rộng rãi tin rằng PHP có khả năng xử lý lỗi kém. PHP thiếu các công cụ gỡ lỗi cần thiết để tìm kiếm lỗi và cảnh báo, so với các ngôn ngữ lập trình khác.</w:t>
      </w:r>
    </w:p>
    <w:p w14:paraId="1B79BCBC" w14:textId="5C97200A" w:rsidR="00A5369E" w:rsidRDefault="00A5369E" w:rsidP="00A5369E">
      <w:pPr>
        <w:pStyle w:val="Heading3"/>
        <w:numPr>
          <w:ilvl w:val="0"/>
          <w:numId w:val="5"/>
        </w:numPr>
        <w:tabs>
          <w:tab w:val="left" w:pos="1134"/>
        </w:tabs>
        <w:spacing w:before="0" w:after="0" w:line="360" w:lineRule="auto"/>
        <w:ind w:left="284" w:firstLine="0"/>
        <w:rPr>
          <w:rFonts w:cs="Times New Roman"/>
          <w:i w:val="0"/>
        </w:rPr>
      </w:pPr>
      <w:bookmarkStart w:id="8" w:name="_Toc218073506"/>
      <w:r w:rsidRPr="00A5369E">
        <w:rPr>
          <w:rFonts w:cs="Times New Roman"/>
          <w:i w:val="0"/>
        </w:rPr>
        <w:t>Ứng dụng thực tế của PHP</w:t>
      </w:r>
      <w:bookmarkEnd w:id="8"/>
    </w:p>
    <w:p w14:paraId="243FB0C5" w14:textId="76872713" w:rsidR="00A5369E" w:rsidRDefault="00A5369E" w:rsidP="00A5369E">
      <w:pPr>
        <w:spacing w:line="360" w:lineRule="auto"/>
        <w:ind w:firstLine="720"/>
      </w:pPr>
      <w:r>
        <w:t>Một số ứng dụng web phổ biến có thể được tạo ra bằng PHP bao gồm:</w:t>
      </w:r>
    </w:p>
    <w:p w14:paraId="3A6D2B11" w14:textId="77777777" w:rsidR="00A5369E" w:rsidRDefault="00A5369E" w:rsidP="00A5369E">
      <w:pPr>
        <w:spacing w:line="360" w:lineRule="auto"/>
        <w:ind w:firstLine="720"/>
        <w:jc w:val="both"/>
      </w:pPr>
      <w:r>
        <w:t>PHP là ngôn ngữ phổ biến nhất để phát triển trang web và ứng dụng web. Nhờ khả năng dễ học, dễ sử dụng và tích hợp tốt với HTML, CSS và JavaScript, PHP giúp các nhà phát triển tạo ra các trang web và ứng dụng web tương tác, hiệu quả và tùy chỉnh cao.</w:t>
      </w:r>
    </w:p>
    <w:p w14:paraId="0919F92E" w14:textId="77777777" w:rsidR="00A5369E" w:rsidRDefault="00A5369E" w:rsidP="00A5369E">
      <w:pPr>
        <w:spacing w:line="360" w:lineRule="auto"/>
        <w:ind w:firstLine="720"/>
        <w:jc w:val="both"/>
      </w:pPr>
      <w:r>
        <w:lastRenderedPageBreak/>
        <w:t>PHP là lựa chọn phổ biến cho việc phát triển các hệ thống quản lý nội dung (CMS) vì khả năng quản lý nội dung dễ dàng, khả năng mở rộng cao và cộng đồng người dùng lớn. Một số CMS phổ biến được xây dựng bằng PHP bao gồm: WordPress, Joomla!, Drupal, Magento,…</w:t>
      </w:r>
    </w:p>
    <w:p w14:paraId="4479108F" w14:textId="77777777" w:rsidR="00A5369E" w:rsidRDefault="00A5369E" w:rsidP="00A5369E">
      <w:pPr>
        <w:spacing w:line="360" w:lineRule="auto"/>
        <w:ind w:firstLine="720"/>
        <w:jc w:val="both"/>
      </w:pPr>
      <w:r>
        <w:t>Các ứng dụng thương mại điện tử: Kinh doanh trực tuyến là không thể thiếu trong mọi doanh nghiệp ngày nay. Một số ứng dụng thương mại điện tử phổ biến được xây dựng bằng PHP như: Magento, WooCommerce, OpenCart, v.v.</w:t>
      </w:r>
    </w:p>
    <w:p w14:paraId="218B0A2F" w14:textId="58BE1BED" w:rsidR="00C11FBE" w:rsidRPr="001D1411" w:rsidRDefault="00A5369E" w:rsidP="00CD53F4">
      <w:pPr>
        <w:spacing w:line="360" w:lineRule="auto"/>
        <w:jc w:val="both"/>
      </w:pPr>
      <w:r>
        <w:t>Ứng dụng dựa trên GUI: PHP cũng có thể được sử dụng để tạo các ứng dụng dựa trên Giao diện Người dùng Đồ họa (Graphical User Interface – GUI) cho máy tính để bàn. Các công cụ phổ biến cho phép viết script bằng PHP là PHP-GTK 2 và ZZEE PHP GUI, chúng biên dịch PHP thành file .exe có thể chạy độc lập.</w:t>
      </w:r>
    </w:p>
    <w:p w14:paraId="2AC4CCFB" w14:textId="60C57354" w:rsidR="00372DBB" w:rsidRDefault="002E25FE" w:rsidP="006D71B5">
      <w:pPr>
        <w:pStyle w:val="Heading2-TimesNewRowman"/>
        <w:numPr>
          <w:ilvl w:val="0"/>
          <w:numId w:val="3"/>
        </w:numPr>
        <w:spacing w:line="360" w:lineRule="auto"/>
        <w:ind w:left="0" w:firstLine="0"/>
      </w:pPr>
      <w:bookmarkStart w:id="9" w:name="_Toc218073507"/>
      <w:r>
        <w:t>Ngôn ngữ Javasrcipt</w:t>
      </w:r>
      <w:bookmarkEnd w:id="9"/>
    </w:p>
    <w:p w14:paraId="5AF88396" w14:textId="2AEB95D1" w:rsidR="006D71B5" w:rsidRDefault="003C5818" w:rsidP="006D71B5">
      <w:pPr>
        <w:pStyle w:val="Heading3"/>
        <w:numPr>
          <w:ilvl w:val="0"/>
          <w:numId w:val="12"/>
        </w:numPr>
        <w:tabs>
          <w:tab w:val="left" w:pos="1134"/>
        </w:tabs>
        <w:spacing w:before="0" w:after="0" w:line="360" w:lineRule="auto"/>
        <w:ind w:left="284" w:firstLine="0"/>
        <w:rPr>
          <w:rFonts w:cs="Times New Roman"/>
          <w:i w:val="0"/>
        </w:rPr>
      </w:pPr>
      <w:bookmarkStart w:id="10" w:name="_Toc218073508"/>
      <w:r>
        <w:rPr>
          <w:rFonts w:cs="Times New Roman"/>
          <w:i w:val="0"/>
        </w:rPr>
        <w:t>Khái niêm Javascript</w:t>
      </w:r>
      <w:bookmarkEnd w:id="10"/>
    </w:p>
    <w:p w14:paraId="3795C13A" w14:textId="3A539FA6" w:rsidR="003C5818" w:rsidRDefault="008559F1" w:rsidP="008559F1">
      <w:pPr>
        <w:jc w:val="center"/>
      </w:pPr>
      <w:r>
        <w:rPr>
          <w:noProof/>
          <w:lang w:val="en-AU" w:eastAsia="en-AU"/>
        </w:rPr>
        <w:drawing>
          <wp:inline distT="0" distB="0" distL="0" distR="0" wp14:anchorId="46A3AE70" wp14:editId="629F3626">
            <wp:extent cx="3048000" cy="1714500"/>
            <wp:effectExtent l="0" t="0" r="0" b="0"/>
            <wp:docPr id="546358834" name="Picture 3" descr="A yellow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358834" name="Picture 3" descr="A yellow and white logo&#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0" cy="1714500"/>
                    </a:xfrm>
                    <a:prstGeom prst="rect">
                      <a:avLst/>
                    </a:prstGeom>
                    <a:noFill/>
                    <a:ln>
                      <a:noFill/>
                    </a:ln>
                  </pic:spPr>
                </pic:pic>
              </a:graphicData>
            </a:graphic>
          </wp:inline>
        </w:drawing>
      </w:r>
    </w:p>
    <w:p w14:paraId="775D59D9" w14:textId="51122C5D" w:rsidR="008559F1" w:rsidRPr="00082490" w:rsidRDefault="000A6B41" w:rsidP="00D86BDD">
      <w:pPr>
        <w:pStyle w:val="hnh"/>
      </w:pPr>
      <w:bookmarkStart w:id="11" w:name="_Toc218491820"/>
      <w:r>
        <w:t>Hình 1.2</w:t>
      </w:r>
      <w:r w:rsidR="008559F1" w:rsidRPr="00082490">
        <w:t xml:space="preserve"> </w:t>
      </w:r>
      <w:r w:rsidR="00082490" w:rsidRPr="00082490">
        <w:t>Javascript</w:t>
      </w:r>
      <w:bookmarkEnd w:id="11"/>
    </w:p>
    <w:p w14:paraId="0ADCF97F" w14:textId="10422B11" w:rsidR="006D71B5" w:rsidRPr="00F93EB7" w:rsidRDefault="003C5818" w:rsidP="00CD53F4">
      <w:pPr>
        <w:spacing w:line="360" w:lineRule="auto"/>
        <w:ind w:firstLine="720"/>
        <w:jc w:val="both"/>
      </w:pPr>
      <w:r w:rsidRPr="003C5818">
        <w:t>JavaScript, còn được viết tắt là JS, là một ngôn ngữ lập trình, chạy dưới dạng ngôn ngữ kịch bản phía máy khách trong môi trường hosting. Môi trường hosting phổ biến nhất là trình duyệt web, dùng ngôn ngữ này để tạo tính tương tác cho trang web.</w:t>
      </w:r>
    </w:p>
    <w:p w14:paraId="5A5C351B" w14:textId="6EF777A2" w:rsidR="006D71B5" w:rsidRPr="00F93EB7" w:rsidRDefault="002E3D9A" w:rsidP="006D71B5">
      <w:pPr>
        <w:pStyle w:val="Heading3"/>
        <w:numPr>
          <w:ilvl w:val="0"/>
          <w:numId w:val="12"/>
        </w:numPr>
        <w:tabs>
          <w:tab w:val="left" w:pos="1134"/>
        </w:tabs>
        <w:spacing w:before="0" w:after="0" w:line="360" w:lineRule="auto"/>
        <w:ind w:left="284" w:firstLine="0"/>
        <w:rPr>
          <w:rFonts w:cs="Times New Roman"/>
          <w:i w:val="0"/>
        </w:rPr>
      </w:pPr>
      <w:bookmarkStart w:id="12" w:name="_Toc218073509"/>
      <w:r>
        <w:rPr>
          <w:rFonts w:cs="Times New Roman"/>
          <w:i w:val="0"/>
        </w:rPr>
        <w:t>Cách thức hoạt động</w:t>
      </w:r>
      <w:bookmarkEnd w:id="12"/>
    </w:p>
    <w:p w14:paraId="40568083" w14:textId="77777777" w:rsidR="002E3D9A" w:rsidRPr="002E3D9A" w:rsidRDefault="002E3D9A" w:rsidP="002E3D9A">
      <w:pPr>
        <w:spacing w:line="360" w:lineRule="auto"/>
        <w:ind w:firstLine="720"/>
      </w:pPr>
      <w:r w:rsidRPr="002E3D9A">
        <w:t>Đối với JavaScript phía máy khách (client-side)</w:t>
      </w:r>
    </w:p>
    <w:p w14:paraId="518CEF97" w14:textId="77777777" w:rsidR="002E3D9A" w:rsidRPr="002E3D9A" w:rsidRDefault="002E3D9A" w:rsidP="002E3D9A">
      <w:pPr>
        <w:spacing w:line="360" w:lineRule="auto"/>
        <w:ind w:firstLine="720"/>
      </w:pPr>
      <w:r w:rsidRPr="002E3D9A">
        <w:t>Công cụ JavaScript được tích hợp sẵn bên trong hầu hết các trình duyệt web phổ biến. </w:t>
      </w:r>
    </w:p>
    <w:p w14:paraId="26D05111" w14:textId="77777777" w:rsidR="002E3D9A" w:rsidRPr="002E3D9A" w:rsidRDefault="002E3D9A" w:rsidP="002E3D9A">
      <w:pPr>
        <w:numPr>
          <w:ilvl w:val="0"/>
          <w:numId w:val="17"/>
        </w:numPr>
        <w:spacing w:line="360" w:lineRule="auto"/>
      </w:pPr>
      <w:r w:rsidRPr="002E3D9A">
        <w:t>Trình duyệt thực hiện tải trang web khi có người truy cập.</w:t>
      </w:r>
    </w:p>
    <w:p w14:paraId="20C2D185" w14:textId="77777777" w:rsidR="002E3D9A" w:rsidRPr="002E3D9A" w:rsidRDefault="002E3D9A" w:rsidP="002E3D9A">
      <w:pPr>
        <w:numPr>
          <w:ilvl w:val="0"/>
          <w:numId w:val="17"/>
        </w:numPr>
        <w:spacing w:line="360" w:lineRule="auto"/>
      </w:pPr>
      <w:r w:rsidRPr="002E3D9A">
        <w:t>Trình duyệt chuyển đổi trang web đó và tất cả các phần tử của nó (button, nhãn dán, hộp thả xuống,…) thành dạng cấu trúc dữ liệu gọi là DOM (tạm dịch: Mô hình Đối tượng Tài liệu).</w:t>
      </w:r>
    </w:p>
    <w:p w14:paraId="6CEC94B6" w14:textId="77777777" w:rsidR="002E3D9A" w:rsidRPr="002E3D9A" w:rsidRDefault="002E3D9A" w:rsidP="002E3D9A">
      <w:pPr>
        <w:numPr>
          <w:ilvl w:val="0"/>
          <w:numId w:val="17"/>
        </w:numPr>
        <w:spacing w:line="360" w:lineRule="auto"/>
      </w:pPr>
      <w:r w:rsidRPr="002E3D9A">
        <w:lastRenderedPageBreak/>
        <w:t>Công cụ JavaScript của trình duyệt thực hiện chuyển mã JavaScript thành mã byte.</w:t>
      </w:r>
    </w:p>
    <w:p w14:paraId="4B11E933" w14:textId="77777777" w:rsidR="002E3D9A" w:rsidRPr="002E3D9A" w:rsidRDefault="002E3D9A" w:rsidP="002E3D9A">
      <w:pPr>
        <w:numPr>
          <w:ilvl w:val="0"/>
          <w:numId w:val="17"/>
        </w:numPr>
        <w:spacing w:line="360" w:lineRule="auto"/>
      </w:pPr>
      <w:r w:rsidRPr="002E3D9A">
        <w:t>Khi có sự kiện xảy ra, ví dụ như nhấp vào button, việc thực thi code block JavaScript liên kết sẽ được kích hoạt.</w:t>
      </w:r>
    </w:p>
    <w:p w14:paraId="092C36B4" w14:textId="77777777" w:rsidR="002E3D9A" w:rsidRPr="002E3D9A" w:rsidRDefault="002E3D9A" w:rsidP="002E3D9A">
      <w:pPr>
        <w:numPr>
          <w:ilvl w:val="0"/>
          <w:numId w:val="17"/>
        </w:numPr>
        <w:spacing w:line="360" w:lineRule="auto"/>
      </w:pPr>
      <w:r w:rsidRPr="002E3D9A">
        <w:t>Công cụ JavaScript diễn giải mã byte và tạo thay đổi đối với DOM.</w:t>
      </w:r>
    </w:p>
    <w:p w14:paraId="003B3D75" w14:textId="77777777" w:rsidR="002E3D9A" w:rsidRPr="002E3D9A" w:rsidRDefault="002E3D9A" w:rsidP="002E3D9A">
      <w:pPr>
        <w:numPr>
          <w:ilvl w:val="0"/>
          <w:numId w:val="17"/>
        </w:numPr>
        <w:spacing w:line="360" w:lineRule="auto"/>
      </w:pPr>
      <w:r w:rsidRPr="002E3D9A">
        <w:t>Trình duyệt hiển thị DOM mới.</w:t>
      </w:r>
    </w:p>
    <w:p w14:paraId="7BB16F77" w14:textId="77777777" w:rsidR="002E3D9A" w:rsidRPr="002E3D9A" w:rsidRDefault="002E3D9A" w:rsidP="002E3D9A">
      <w:pPr>
        <w:spacing w:line="360" w:lineRule="auto"/>
        <w:ind w:firstLine="720"/>
      </w:pPr>
      <w:r w:rsidRPr="002E3D9A">
        <w:t>Đối với JavaScript phía máy chủ (server-side)</w:t>
      </w:r>
    </w:p>
    <w:p w14:paraId="610E30C0" w14:textId="77777777" w:rsidR="002E3D9A" w:rsidRPr="002E3D9A" w:rsidRDefault="002E3D9A" w:rsidP="002E3D9A">
      <w:pPr>
        <w:spacing w:line="360" w:lineRule="auto"/>
        <w:ind w:firstLine="720"/>
      </w:pPr>
      <w:r w:rsidRPr="002E3D9A">
        <w:t>Công cụ JavaScript nằm trực tiếp trên server. JavaScript phía máy chủ có thể thực hiện:</w:t>
      </w:r>
    </w:p>
    <w:p w14:paraId="78711C06" w14:textId="77777777" w:rsidR="002E3D9A" w:rsidRPr="002E3D9A" w:rsidRDefault="002E3D9A" w:rsidP="002E3D9A">
      <w:pPr>
        <w:numPr>
          <w:ilvl w:val="0"/>
          <w:numId w:val="18"/>
        </w:numPr>
        <w:spacing w:line="360" w:lineRule="auto"/>
      </w:pPr>
      <w:r w:rsidRPr="002E3D9A">
        <w:t>Truy cập cơ sở dữ liệu</w:t>
      </w:r>
    </w:p>
    <w:p w14:paraId="264D1010" w14:textId="77777777" w:rsidR="002E3D9A" w:rsidRPr="002E3D9A" w:rsidRDefault="002E3D9A" w:rsidP="002E3D9A">
      <w:pPr>
        <w:numPr>
          <w:ilvl w:val="0"/>
          <w:numId w:val="18"/>
        </w:numPr>
        <w:spacing w:line="360" w:lineRule="auto"/>
      </w:pPr>
      <w:r w:rsidRPr="002E3D9A">
        <w:t>Thực hiện các tính toán logic khác nhau</w:t>
      </w:r>
    </w:p>
    <w:p w14:paraId="112BDB57" w14:textId="7004AC45" w:rsidR="002A786C" w:rsidRPr="002A786C" w:rsidRDefault="002E3D9A" w:rsidP="002A786C">
      <w:pPr>
        <w:numPr>
          <w:ilvl w:val="0"/>
          <w:numId w:val="18"/>
        </w:numPr>
        <w:spacing w:line="360" w:lineRule="auto"/>
      </w:pPr>
      <w:r w:rsidRPr="002E3D9A">
        <w:t>Phản hồi các sự kiện khác nhau do hệ điều hành của máy chủ kích hoạt.</w:t>
      </w:r>
    </w:p>
    <w:p w14:paraId="0761AA1F" w14:textId="5D0505F1" w:rsidR="00372DBB" w:rsidRPr="00F93EB7" w:rsidRDefault="009C2504" w:rsidP="006D71B5">
      <w:pPr>
        <w:pStyle w:val="Heading3"/>
        <w:numPr>
          <w:ilvl w:val="0"/>
          <w:numId w:val="11"/>
        </w:numPr>
        <w:tabs>
          <w:tab w:val="left" w:pos="1134"/>
        </w:tabs>
        <w:spacing w:before="0" w:after="0" w:line="360" w:lineRule="auto"/>
        <w:ind w:left="270" w:firstLine="0"/>
        <w:rPr>
          <w:rFonts w:cs="Times New Roman"/>
          <w:i w:val="0"/>
        </w:rPr>
      </w:pPr>
      <w:bookmarkStart w:id="13" w:name="_Toc218073510"/>
      <w:r w:rsidRPr="009C2504">
        <w:rPr>
          <w:rFonts w:cs="Times New Roman"/>
          <w:i w:val="0"/>
        </w:rPr>
        <w:t>Các ưu điểm &amp; hạn chế đáng lưu ý của JavaScript</w:t>
      </w:r>
      <w:bookmarkEnd w:id="13"/>
    </w:p>
    <w:p w14:paraId="48C82899" w14:textId="141E722A" w:rsidR="00372DBB" w:rsidRPr="000914D7" w:rsidRDefault="009C2504" w:rsidP="000914D7">
      <w:pPr>
        <w:spacing w:line="360" w:lineRule="auto"/>
        <w:ind w:firstLine="720"/>
        <w:rPr>
          <w:b/>
          <w:bCs/>
        </w:rPr>
      </w:pPr>
      <w:r w:rsidRPr="000914D7">
        <w:rPr>
          <w:b/>
          <w:bCs/>
        </w:rPr>
        <w:t>7 ưu điểm nổi bật nhất của JavaScript</w:t>
      </w:r>
      <w:r w:rsidR="000914D7">
        <w:rPr>
          <w:b/>
          <w:bCs/>
        </w:rPr>
        <w:t>:</w:t>
      </w:r>
    </w:p>
    <w:p w14:paraId="40AD0E19" w14:textId="77777777" w:rsidR="009C2504" w:rsidRPr="009C2504" w:rsidRDefault="009C2504" w:rsidP="009C2504">
      <w:pPr>
        <w:numPr>
          <w:ilvl w:val="0"/>
          <w:numId w:val="19"/>
        </w:numPr>
        <w:tabs>
          <w:tab w:val="num" w:pos="720"/>
        </w:tabs>
        <w:spacing w:line="360" w:lineRule="auto"/>
      </w:pPr>
      <w:r w:rsidRPr="009C2504">
        <w:t>Không cần bất kỳ thiết lập môi trường nào.</w:t>
      </w:r>
    </w:p>
    <w:p w14:paraId="4A02B4EA" w14:textId="77777777" w:rsidR="009C2504" w:rsidRPr="009C2504" w:rsidRDefault="009C2504" w:rsidP="009C2504">
      <w:pPr>
        <w:numPr>
          <w:ilvl w:val="0"/>
          <w:numId w:val="19"/>
        </w:numPr>
        <w:tabs>
          <w:tab w:val="num" w:pos="720"/>
        </w:tabs>
        <w:spacing w:line="360" w:lineRule="auto"/>
      </w:pPr>
      <w:r w:rsidRPr="009C2504">
        <w:t>Chạy trên cả máy khách và máy chủ.</w:t>
      </w:r>
    </w:p>
    <w:p w14:paraId="64E35B0F" w14:textId="77777777" w:rsidR="009C2504" w:rsidRPr="009C2504" w:rsidRDefault="009C2504" w:rsidP="009C2504">
      <w:pPr>
        <w:numPr>
          <w:ilvl w:val="0"/>
          <w:numId w:val="19"/>
        </w:numPr>
        <w:tabs>
          <w:tab w:val="num" w:pos="720"/>
        </w:tabs>
        <w:spacing w:line="360" w:lineRule="auto"/>
      </w:pPr>
      <w:r w:rsidRPr="009C2504">
        <w:t>Chạy trên hầu hết các thiết bị.</w:t>
      </w:r>
    </w:p>
    <w:p w14:paraId="0129376E" w14:textId="77777777" w:rsidR="009C2504" w:rsidRPr="009C2504" w:rsidRDefault="009C2504" w:rsidP="009C2504">
      <w:pPr>
        <w:numPr>
          <w:ilvl w:val="0"/>
          <w:numId w:val="19"/>
        </w:numPr>
        <w:tabs>
          <w:tab w:val="num" w:pos="720"/>
        </w:tabs>
        <w:spacing w:line="360" w:lineRule="auto"/>
      </w:pPr>
      <w:r w:rsidRPr="009C2504">
        <w:t>Cho phép phát triển cả front-end và back-end</w:t>
      </w:r>
    </w:p>
    <w:p w14:paraId="2540166F" w14:textId="77777777" w:rsidR="009C2504" w:rsidRPr="009C2504" w:rsidRDefault="009C2504" w:rsidP="009C2504">
      <w:pPr>
        <w:numPr>
          <w:ilvl w:val="0"/>
          <w:numId w:val="19"/>
        </w:numPr>
        <w:tabs>
          <w:tab w:val="num" w:pos="720"/>
        </w:tabs>
        <w:spacing w:line="360" w:lineRule="auto"/>
      </w:pPr>
      <w:r w:rsidRPr="009C2504">
        <w:t>Có các phiên bản cập nhật thường xuyên.</w:t>
      </w:r>
    </w:p>
    <w:p w14:paraId="26A95EE4" w14:textId="77777777" w:rsidR="009C2504" w:rsidRPr="009C2504" w:rsidRDefault="009C2504" w:rsidP="009C2504">
      <w:pPr>
        <w:numPr>
          <w:ilvl w:val="0"/>
          <w:numId w:val="19"/>
        </w:numPr>
        <w:tabs>
          <w:tab w:val="num" w:pos="720"/>
        </w:tabs>
        <w:spacing w:line="360" w:lineRule="auto"/>
      </w:pPr>
      <w:r w:rsidRPr="009C2504">
        <w:t>Có mã nguồn mở.</w:t>
      </w:r>
    </w:p>
    <w:p w14:paraId="4AAA2981" w14:textId="77777777" w:rsidR="009C2504" w:rsidRPr="009C2504" w:rsidRDefault="009C2504" w:rsidP="009C2504">
      <w:pPr>
        <w:numPr>
          <w:ilvl w:val="0"/>
          <w:numId w:val="19"/>
        </w:numPr>
        <w:tabs>
          <w:tab w:val="num" w:pos="720"/>
        </w:tabs>
        <w:spacing w:line="360" w:lineRule="auto"/>
      </w:pPr>
      <w:r w:rsidRPr="009C2504">
        <w:t>Có nhiều framework &amp; thư viện.</w:t>
      </w:r>
    </w:p>
    <w:p w14:paraId="4AF2C15E" w14:textId="7A4715DB" w:rsidR="009C2504" w:rsidRDefault="000914D7" w:rsidP="002F177F">
      <w:pPr>
        <w:spacing w:line="360" w:lineRule="auto"/>
        <w:ind w:firstLine="720"/>
        <w:rPr>
          <w:b/>
          <w:bCs/>
        </w:rPr>
      </w:pPr>
      <w:r>
        <w:rPr>
          <w:b/>
          <w:bCs/>
        </w:rPr>
        <w:t>H</w:t>
      </w:r>
      <w:r w:rsidRPr="000914D7">
        <w:rPr>
          <w:b/>
          <w:bCs/>
        </w:rPr>
        <w:t>ạn chế</w:t>
      </w:r>
      <w:r>
        <w:rPr>
          <w:b/>
          <w:bCs/>
        </w:rPr>
        <w:t>:</w:t>
      </w:r>
    </w:p>
    <w:p w14:paraId="2AAF0AC3" w14:textId="77777777" w:rsidR="000914D7" w:rsidRPr="000914D7" w:rsidRDefault="000914D7" w:rsidP="000914D7">
      <w:pPr>
        <w:spacing w:line="360" w:lineRule="auto"/>
        <w:ind w:firstLine="720"/>
        <w:rPr>
          <w:b/>
          <w:bCs/>
        </w:rPr>
      </w:pPr>
      <w:r w:rsidRPr="000914D7">
        <w:rPr>
          <w:b/>
          <w:bCs/>
        </w:rPr>
        <w:t xml:space="preserve">Rủi ro bảo mật: </w:t>
      </w:r>
    </w:p>
    <w:p w14:paraId="6BAA2BDB" w14:textId="3A339B9B" w:rsidR="000914D7" w:rsidRPr="000914D7" w:rsidRDefault="000914D7" w:rsidP="000914D7">
      <w:pPr>
        <w:spacing w:line="360" w:lineRule="auto"/>
        <w:ind w:firstLine="720"/>
        <w:jc w:val="both"/>
      </w:pPr>
      <w:r w:rsidRPr="000914D7">
        <w:t>JavaScript có thể được sử dụng để tải dữ liệu bằng AJAX hoặc bằng cách thao tác với các thẻ tải dữ liệu như &lt;img&gt;, &lt;object&gt;, &lt;script&gt;. Các cuộc tấn công này được gọi là tấn công tập lệnh chéo trang.</w:t>
      </w:r>
    </w:p>
    <w:p w14:paraId="7A615C01" w14:textId="77777777" w:rsidR="000914D7" w:rsidRPr="000914D7" w:rsidRDefault="000914D7" w:rsidP="000914D7">
      <w:pPr>
        <w:spacing w:line="360" w:lineRule="auto"/>
        <w:ind w:firstLine="720"/>
        <w:rPr>
          <w:b/>
          <w:bCs/>
        </w:rPr>
      </w:pPr>
      <w:r w:rsidRPr="000914D7">
        <w:rPr>
          <w:b/>
          <w:bCs/>
        </w:rPr>
        <w:t xml:space="preserve">Hiệu suất: </w:t>
      </w:r>
    </w:p>
    <w:p w14:paraId="7AE83914" w14:textId="79D6A2E1" w:rsidR="000914D7" w:rsidRPr="000914D7" w:rsidRDefault="000914D7" w:rsidP="000914D7">
      <w:pPr>
        <w:spacing w:line="360" w:lineRule="auto"/>
        <w:ind w:firstLine="720"/>
        <w:jc w:val="both"/>
      </w:pPr>
      <w:r w:rsidRPr="000914D7">
        <w:t>JavaScript có hiệu suất hạn chế hơn các ngôn ngữ truyền thống. Một chương trình phức tạp nếu viết bằng ngôn ngữ này sẽ chạy tương đối chậm. Dù vậy, nó thường được dùng để thực hiện các tác vụ đơn giản trong trình duyệt, do đó hiệu suất không được coi là một hạn chế quá lớn.</w:t>
      </w:r>
    </w:p>
    <w:p w14:paraId="39E2B2E5" w14:textId="77777777" w:rsidR="000914D7" w:rsidRPr="000914D7" w:rsidRDefault="000914D7" w:rsidP="000914D7">
      <w:pPr>
        <w:spacing w:line="360" w:lineRule="auto"/>
        <w:ind w:firstLine="720"/>
        <w:rPr>
          <w:b/>
          <w:bCs/>
        </w:rPr>
      </w:pPr>
      <w:r w:rsidRPr="000914D7">
        <w:rPr>
          <w:b/>
          <w:bCs/>
        </w:rPr>
        <w:t xml:space="preserve">Độ phức tạp: </w:t>
      </w:r>
    </w:p>
    <w:p w14:paraId="5EF2B34C" w14:textId="5633A47B" w:rsidR="00A81B1D" w:rsidRPr="00F93EB7" w:rsidRDefault="000914D7" w:rsidP="00A81B1D">
      <w:pPr>
        <w:spacing w:line="360" w:lineRule="auto"/>
        <w:ind w:firstLine="720"/>
        <w:jc w:val="both"/>
      </w:pPr>
      <w:r w:rsidRPr="000914D7">
        <w:lastRenderedPageBreak/>
        <w:t>Để có thể viết các tập lệnh nâng cao bằng JavaScript, developer cần có kiến ​​thức sâu về tất cả các khái niệm lập trình, các đối tượng ngôn ngữ cốt lõi, các đối tượng phía máy khách và máy chủ.</w:t>
      </w:r>
    </w:p>
    <w:p w14:paraId="1FD5553C" w14:textId="058B0BED" w:rsidR="00A81B1D" w:rsidRDefault="00A81B1D" w:rsidP="00A81B1D">
      <w:pPr>
        <w:pStyle w:val="Heading2-TimesNewRowman"/>
        <w:numPr>
          <w:ilvl w:val="0"/>
          <w:numId w:val="3"/>
        </w:numPr>
        <w:spacing w:line="360" w:lineRule="auto"/>
        <w:ind w:left="0" w:firstLine="0"/>
      </w:pPr>
      <w:bookmarkStart w:id="14" w:name="_Toc218073511"/>
      <w:r>
        <w:t>Ngôn ngữ SQL</w:t>
      </w:r>
      <w:r w:rsidR="00666FDF">
        <w:t>(MySQL)</w:t>
      </w:r>
      <w:bookmarkEnd w:id="14"/>
    </w:p>
    <w:p w14:paraId="618A3985" w14:textId="288E861C" w:rsidR="00666FDF" w:rsidRDefault="00666FDF" w:rsidP="00666FDF">
      <w:pPr>
        <w:pStyle w:val="Heading3"/>
        <w:numPr>
          <w:ilvl w:val="2"/>
          <w:numId w:val="20"/>
        </w:numPr>
        <w:tabs>
          <w:tab w:val="left" w:pos="1134"/>
        </w:tabs>
        <w:spacing w:before="0" w:after="0" w:line="360" w:lineRule="auto"/>
        <w:rPr>
          <w:rFonts w:cs="Times New Roman"/>
          <w:i w:val="0"/>
        </w:rPr>
      </w:pPr>
      <w:bookmarkStart w:id="15" w:name="_Toc218073512"/>
      <w:r>
        <w:rPr>
          <w:rFonts w:cs="Times New Roman"/>
          <w:i w:val="0"/>
        </w:rPr>
        <w:t>Khái niệm</w:t>
      </w:r>
      <w:bookmarkEnd w:id="15"/>
    </w:p>
    <w:p w14:paraId="4975640C" w14:textId="3EB8C1BB" w:rsidR="00404AB5" w:rsidRDefault="00404AB5" w:rsidP="00D71490">
      <w:pPr>
        <w:jc w:val="center"/>
      </w:pPr>
      <w:r>
        <w:rPr>
          <w:noProof/>
          <w:lang w:val="en-AU" w:eastAsia="en-AU"/>
        </w:rPr>
        <w:drawing>
          <wp:inline distT="0" distB="0" distL="0" distR="0" wp14:anchorId="2AF1F959" wp14:editId="50ECF701">
            <wp:extent cx="4122420" cy="1714500"/>
            <wp:effectExtent l="0" t="0" r="0" b="0"/>
            <wp:docPr id="1784153656" name="Picture 4" descr="A logo with a dolph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53656" name="Picture 4" descr="A logo with a dolphin&#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22420" cy="1714500"/>
                    </a:xfrm>
                    <a:prstGeom prst="rect">
                      <a:avLst/>
                    </a:prstGeom>
                    <a:noFill/>
                    <a:ln>
                      <a:noFill/>
                    </a:ln>
                  </pic:spPr>
                </pic:pic>
              </a:graphicData>
            </a:graphic>
          </wp:inline>
        </w:drawing>
      </w:r>
    </w:p>
    <w:p w14:paraId="211158C2" w14:textId="1F5AAF8A" w:rsidR="00404AB5" w:rsidRPr="00D71490" w:rsidRDefault="00404AB5" w:rsidP="00D86BDD">
      <w:pPr>
        <w:pStyle w:val="hnh"/>
      </w:pPr>
      <w:bookmarkStart w:id="16" w:name="_Toc218491821"/>
      <w:r w:rsidRPr="00D71490">
        <w:t>Hình 1.3</w:t>
      </w:r>
      <w:r w:rsidR="00D86BDD">
        <w:t>. MySQL</w:t>
      </w:r>
      <w:bookmarkEnd w:id="16"/>
    </w:p>
    <w:p w14:paraId="005DB37A" w14:textId="165A8DE3" w:rsidR="00666FDF" w:rsidRPr="00666FDF" w:rsidRDefault="0027741B" w:rsidP="0027741B">
      <w:pPr>
        <w:spacing w:line="360" w:lineRule="auto"/>
        <w:ind w:firstLine="720"/>
        <w:jc w:val="both"/>
      </w:pPr>
      <w:r w:rsidRPr="0027741B">
        <w:t>MySQL là một hệ quản trị cơ sở dữ liệu quan hệ (Relational Database Management System - RDBMS) mã nguồn mở, sử dụng ngôn ngữ truy vấn cấu trúc (SQL) để quản lý và thao tác dữ liệu. MySQL tổ chức và lưu trữ dữ liệu dưới dạng các bảng, trong đó các bảng có thể liên kết với nhau thông qua các khóa (keys).</w:t>
      </w:r>
    </w:p>
    <w:p w14:paraId="57EB52F7" w14:textId="0FA1633B" w:rsidR="0027741B" w:rsidRPr="00404AB5" w:rsidRDefault="0027741B" w:rsidP="0027741B">
      <w:pPr>
        <w:pStyle w:val="Heading3"/>
        <w:numPr>
          <w:ilvl w:val="2"/>
          <w:numId w:val="20"/>
        </w:numPr>
        <w:tabs>
          <w:tab w:val="left" w:pos="1134"/>
        </w:tabs>
        <w:spacing w:before="0" w:after="0" w:line="360" w:lineRule="auto"/>
        <w:rPr>
          <w:rFonts w:cs="Times New Roman"/>
          <w:i w:val="0"/>
        </w:rPr>
      </w:pPr>
      <w:bookmarkStart w:id="17" w:name="_Toc218073513"/>
      <w:r w:rsidRPr="0027741B">
        <w:rPr>
          <w:rFonts w:cs="Times New Roman"/>
          <w:i w:val="0"/>
        </w:rPr>
        <w:t>Lịch sử phát triển của MySQL</w:t>
      </w:r>
      <w:bookmarkEnd w:id="17"/>
    </w:p>
    <w:p w14:paraId="2A5366B8" w14:textId="77777777" w:rsidR="00404AB5" w:rsidRPr="00404AB5" w:rsidRDefault="00404AB5" w:rsidP="00404AB5">
      <w:pPr>
        <w:spacing w:line="360" w:lineRule="auto"/>
        <w:ind w:firstLine="720"/>
        <w:jc w:val="both"/>
      </w:pPr>
      <w:r w:rsidRPr="00404AB5">
        <w:t>MySQL được tạo ra bởi ba nhà phát triển: Michael Widenius, David Axmark và Allan Larsson vào năm 1995. Họ muốn tạo ra một hệ quản trị cơ sở dữ liệu nhanh, đáng tin cậy và dễ sử dụng cho các dự án của mình.</w:t>
      </w:r>
    </w:p>
    <w:p w14:paraId="5C985C1C" w14:textId="77777777" w:rsidR="00404AB5" w:rsidRPr="00404AB5" w:rsidRDefault="00404AB5" w:rsidP="00404AB5">
      <w:pPr>
        <w:spacing w:line="360" w:lineRule="auto"/>
        <w:jc w:val="both"/>
      </w:pPr>
      <w:r w:rsidRPr="00404AB5">
        <w:t>Năm 2008, công ty Sun Microsystems mua lại MySQL AB, công ty phát triển MySQL, với giá 1 tỷ USD. Sau đó, vào năm 2010, Oracle Corporation mua lại Sun Microsystems, và từ đó, MySQL trở thành một phần của Oracle.</w:t>
      </w:r>
    </w:p>
    <w:p w14:paraId="1F4AC0A1" w14:textId="21737F25" w:rsidR="00666FDF" w:rsidRPr="001860CF" w:rsidRDefault="00D71490" w:rsidP="0017399F">
      <w:pPr>
        <w:pStyle w:val="Heading3"/>
        <w:numPr>
          <w:ilvl w:val="2"/>
          <w:numId w:val="21"/>
        </w:numPr>
        <w:tabs>
          <w:tab w:val="left" w:pos="1134"/>
        </w:tabs>
        <w:spacing w:before="0" w:after="0" w:line="360" w:lineRule="auto"/>
        <w:rPr>
          <w:i w:val="0"/>
        </w:rPr>
      </w:pPr>
      <w:bookmarkStart w:id="18" w:name="_Toc218073514"/>
      <w:r w:rsidRPr="001860CF">
        <w:rPr>
          <w:rFonts w:cs="Times New Roman"/>
          <w:i w:val="0"/>
        </w:rPr>
        <w:t>Ưu, nhược điểm của MySQL</w:t>
      </w:r>
      <w:bookmarkEnd w:id="18"/>
    </w:p>
    <w:p w14:paraId="0B949A0B" w14:textId="0D279048" w:rsidR="00372DBB" w:rsidRDefault="00D71490" w:rsidP="00D71490">
      <w:pPr>
        <w:spacing w:line="360" w:lineRule="auto"/>
        <w:ind w:firstLine="720"/>
        <w:rPr>
          <w:b/>
          <w:bCs/>
        </w:rPr>
      </w:pPr>
      <w:r w:rsidRPr="00D71490">
        <w:rPr>
          <w:b/>
          <w:bCs/>
        </w:rPr>
        <w:t>Ưu điểm</w:t>
      </w:r>
      <w:r>
        <w:rPr>
          <w:b/>
          <w:bCs/>
        </w:rPr>
        <w:t>:</w:t>
      </w:r>
    </w:p>
    <w:p w14:paraId="000AA41C" w14:textId="77777777" w:rsidR="00D71490" w:rsidRPr="00D71490" w:rsidRDefault="00D71490" w:rsidP="00D71490">
      <w:pPr>
        <w:numPr>
          <w:ilvl w:val="0"/>
          <w:numId w:val="22"/>
        </w:numPr>
        <w:spacing w:line="360" w:lineRule="auto"/>
      </w:pPr>
      <w:r w:rsidRPr="00D71490">
        <w:t>MySQL là phần mềm mã nguồn mở, cho phép người dùng sử dụng và tùy chỉnh mà không cần phải trả phí.</w:t>
      </w:r>
    </w:p>
    <w:p w14:paraId="334687E3" w14:textId="77777777" w:rsidR="00D71490" w:rsidRPr="00D71490" w:rsidRDefault="00D71490" w:rsidP="00D71490">
      <w:pPr>
        <w:numPr>
          <w:ilvl w:val="0"/>
          <w:numId w:val="22"/>
        </w:numPr>
        <w:spacing w:line="360" w:lineRule="auto"/>
      </w:pPr>
      <w:r w:rsidRPr="00D71490">
        <w:t>Được thiết kế để xử lý dữ liệu nhanh chóng và hiệu quả, MySQL phù hợp với các ứng dụng web đòi hỏi tốc độ cao và khả năng phản hồi nhanh.</w:t>
      </w:r>
    </w:p>
    <w:p w14:paraId="33D7CE68" w14:textId="77777777" w:rsidR="00D71490" w:rsidRPr="00D71490" w:rsidRDefault="00D71490" w:rsidP="00D71490">
      <w:pPr>
        <w:numPr>
          <w:ilvl w:val="0"/>
          <w:numId w:val="22"/>
        </w:numPr>
        <w:spacing w:line="360" w:lineRule="auto"/>
      </w:pPr>
      <w:r w:rsidRPr="00D71490">
        <w:t>Có nhiều tài liệu, hướng dẫn về cú pháp SQL phù hợp với cả người mới bắt đầu.</w:t>
      </w:r>
    </w:p>
    <w:p w14:paraId="79164312" w14:textId="77777777" w:rsidR="00D71490" w:rsidRPr="00D71490" w:rsidRDefault="00D71490" w:rsidP="0017399F">
      <w:pPr>
        <w:numPr>
          <w:ilvl w:val="0"/>
          <w:numId w:val="22"/>
        </w:numPr>
        <w:spacing w:line="360" w:lineRule="auto"/>
        <w:jc w:val="both"/>
      </w:pPr>
      <w:r w:rsidRPr="00D71490">
        <w:lastRenderedPageBreak/>
        <w:t>Cung cấp nhiều tính năng bảo mật như xác thực người dùng, mã hóa dữ liệu và quản lý quyền truy cập chi tiết, giúp bảo vệ dữ liệu quan trọng.</w:t>
      </w:r>
    </w:p>
    <w:p w14:paraId="6617FAD4" w14:textId="77777777" w:rsidR="00D71490" w:rsidRPr="00D71490" w:rsidRDefault="00D71490" w:rsidP="0017399F">
      <w:pPr>
        <w:numPr>
          <w:ilvl w:val="0"/>
          <w:numId w:val="22"/>
        </w:numPr>
        <w:spacing w:line="360" w:lineRule="auto"/>
        <w:jc w:val="both"/>
      </w:pPr>
      <w:r w:rsidRPr="00D71490">
        <w:t>MySQL có thể xử lý từ các cơ sở dữ liệu nhỏ đến các hệ thống lớn với hàng triệu bản ghi, dễ dàng mở rộng khi nhu cầu tăng lên mà không cần thay đổi cấu trúc hệ thống.</w:t>
      </w:r>
    </w:p>
    <w:p w14:paraId="40FE896E" w14:textId="77777777" w:rsidR="00D71490" w:rsidRDefault="00D71490" w:rsidP="0017399F">
      <w:pPr>
        <w:numPr>
          <w:ilvl w:val="0"/>
          <w:numId w:val="22"/>
        </w:numPr>
        <w:spacing w:line="360" w:lineRule="auto"/>
        <w:jc w:val="both"/>
      </w:pPr>
      <w:r w:rsidRPr="00D71490">
        <w:t>Hỗ trợ các tính năng transaction đảm bảo tính toàn vẹn và nhất quán của dữ liệu, giúp quản lý các thao tác dữ liệu phức tạp.</w:t>
      </w:r>
    </w:p>
    <w:p w14:paraId="3C2E5FBD" w14:textId="42C792F1" w:rsidR="00D71490" w:rsidRDefault="00D71490" w:rsidP="00D71490">
      <w:pPr>
        <w:spacing w:line="360" w:lineRule="auto"/>
        <w:ind w:left="720"/>
        <w:rPr>
          <w:b/>
          <w:bCs/>
        </w:rPr>
      </w:pPr>
      <w:r w:rsidRPr="00FE3B69">
        <w:rPr>
          <w:b/>
          <w:bCs/>
        </w:rPr>
        <w:t>Nhược điểm:</w:t>
      </w:r>
    </w:p>
    <w:p w14:paraId="09EA123B" w14:textId="77777777" w:rsidR="00FE3B69" w:rsidRPr="00FE3B69" w:rsidRDefault="00FE3B69" w:rsidP="0017399F">
      <w:pPr>
        <w:numPr>
          <w:ilvl w:val="0"/>
          <w:numId w:val="23"/>
        </w:numPr>
        <w:spacing w:line="360" w:lineRule="auto"/>
        <w:jc w:val="both"/>
      </w:pPr>
      <w:r w:rsidRPr="00FE3B69">
        <w:t>So với các hệ quản trị cơ sở dữ liệu như PostgreSQL, MySQL thiếu một số tính năng nâng cao như hỗ trợ đầy đủ cho các truy vấn phức tạp, hệ thống kiểu dữ liệu phong phú hơn, và các tính năng phân tích dữ liệu tiên tiến.</w:t>
      </w:r>
    </w:p>
    <w:p w14:paraId="73CA0F83" w14:textId="77777777" w:rsidR="00FE3B69" w:rsidRPr="00FE3B69" w:rsidRDefault="00FE3B69" w:rsidP="0017399F">
      <w:pPr>
        <w:numPr>
          <w:ilvl w:val="0"/>
          <w:numId w:val="23"/>
        </w:numPr>
        <w:spacing w:line="360" w:lineRule="auto"/>
        <w:jc w:val="both"/>
      </w:pPr>
      <w:r w:rsidRPr="00FE3B69">
        <w:t>MySQL có thể gặp vấn đề về hiệu suất, thời gian phản hồi chậm khi xử lý lượng dữ liệu cực kỳ lớn hoặc các truy vấn rất phức tạp,</w:t>
      </w:r>
    </w:p>
    <w:p w14:paraId="29C209A1" w14:textId="77777777" w:rsidR="00FE3B69" w:rsidRPr="00FE3B69" w:rsidRDefault="00FE3B69" w:rsidP="0017399F">
      <w:pPr>
        <w:numPr>
          <w:ilvl w:val="0"/>
          <w:numId w:val="23"/>
        </w:numPr>
        <w:spacing w:line="360" w:lineRule="auto"/>
        <w:jc w:val="both"/>
      </w:pPr>
      <w:r w:rsidRPr="00FE3B69">
        <w:t>Một số tính năng không thể tùy chỉnh hoặc mở rộng theo nhu cầu cụ thể của doanh nghiệp, hạn chế khả năng thích ứng với các yêu cầu đặc thù.</w:t>
      </w:r>
    </w:p>
    <w:p w14:paraId="13F834D7" w14:textId="77777777" w:rsidR="00FE3B69" w:rsidRPr="00FE3B69" w:rsidRDefault="00FE3B69" w:rsidP="0017399F">
      <w:pPr>
        <w:numPr>
          <w:ilvl w:val="0"/>
          <w:numId w:val="23"/>
        </w:numPr>
        <w:spacing w:line="360" w:lineRule="auto"/>
        <w:jc w:val="both"/>
      </w:pPr>
      <w:r w:rsidRPr="00FE3B69">
        <w:t>Việc quản lý quyền truy cập chi tiết cho nhiều người dùng và vai trò khác nhau có thể trở nên phức tạp và khó khăn.</w:t>
      </w:r>
    </w:p>
    <w:p w14:paraId="340FDD4B" w14:textId="77777777" w:rsidR="00FE3B69" w:rsidRPr="00FE3B69" w:rsidRDefault="00FE3B69" w:rsidP="0017399F">
      <w:pPr>
        <w:numPr>
          <w:ilvl w:val="0"/>
          <w:numId w:val="23"/>
        </w:numPr>
        <w:spacing w:line="360" w:lineRule="auto"/>
        <w:jc w:val="both"/>
      </w:pPr>
      <w:r w:rsidRPr="00FE3B69">
        <w:t>Mặc dù có cộng đồng lớn, nhưng việc không có hỗ trợ chính thức miễn phí từ nhà phát triển có thể gây khó khăn khi gặp các vấn đề phức tạp hoặc lỗi hệ thống nghiêm trọng.</w:t>
      </w:r>
    </w:p>
    <w:p w14:paraId="1039BBEA" w14:textId="73A68ED9" w:rsidR="00FE3B69" w:rsidRDefault="00FE3B69" w:rsidP="0017399F">
      <w:pPr>
        <w:numPr>
          <w:ilvl w:val="0"/>
          <w:numId w:val="23"/>
        </w:numPr>
        <w:spacing w:line="360" w:lineRule="auto"/>
        <w:jc w:val="both"/>
      </w:pPr>
      <w:r w:rsidRPr="00FE3B69">
        <w:t>MySQL có một số mở rộng và khác biệt so với chuẩn SQL, điều này có thể gây khó khăn khi chuyển đổi hoặc tích hợp với các hệ quản trị cơ sở dữ liệu khác.</w:t>
      </w:r>
    </w:p>
    <w:p w14:paraId="69FB5C06" w14:textId="49D12C20" w:rsidR="00FE3B69" w:rsidRDefault="00FE3B69" w:rsidP="00FE3B69">
      <w:pPr>
        <w:pStyle w:val="Heading2-TimesNewRowman"/>
        <w:numPr>
          <w:ilvl w:val="0"/>
          <w:numId w:val="3"/>
        </w:numPr>
        <w:spacing w:line="360" w:lineRule="auto"/>
        <w:ind w:left="0" w:firstLine="0"/>
      </w:pPr>
      <w:bookmarkStart w:id="19" w:name="_Toc218073515"/>
      <w:r>
        <w:t xml:space="preserve">Ngôn ngữ </w:t>
      </w:r>
      <w:r w:rsidR="001860CF">
        <w:t>CSS (</w:t>
      </w:r>
      <w:r w:rsidR="001860CF" w:rsidRPr="001860CF">
        <w:t>Cascading Style Sheets</w:t>
      </w:r>
      <w:r w:rsidR="001860CF">
        <w:t>)</w:t>
      </w:r>
      <w:bookmarkEnd w:id="19"/>
    </w:p>
    <w:p w14:paraId="42E58236" w14:textId="5374E7C6" w:rsidR="001860CF" w:rsidRDefault="001860CF" w:rsidP="001860CF">
      <w:pPr>
        <w:pStyle w:val="Heading3"/>
        <w:numPr>
          <w:ilvl w:val="2"/>
          <w:numId w:val="25"/>
        </w:numPr>
        <w:tabs>
          <w:tab w:val="left" w:pos="1134"/>
        </w:tabs>
        <w:spacing w:before="0" w:after="0" w:line="360" w:lineRule="auto"/>
        <w:rPr>
          <w:rFonts w:cs="Times New Roman"/>
          <w:i w:val="0"/>
        </w:rPr>
      </w:pPr>
      <w:bookmarkStart w:id="20" w:name="_Toc218073516"/>
      <w:r>
        <w:rPr>
          <w:rFonts w:cs="Times New Roman"/>
          <w:i w:val="0"/>
        </w:rPr>
        <w:t>Khái niệm</w:t>
      </w:r>
      <w:bookmarkEnd w:id="20"/>
    </w:p>
    <w:p w14:paraId="603708C8" w14:textId="2610F871" w:rsidR="00A674F8" w:rsidRDefault="00A674F8" w:rsidP="00A674F8">
      <w:pPr>
        <w:jc w:val="center"/>
      </w:pPr>
      <w:r>
        <w:rPr>
          <w:noProof/>
          <w:lang w:val="en-AU" w:eastAsia="en-AU"/>
        </w:rPr>
        <w:drawing>
          <wp:inline distT="0" distB="0" distL="0" distR="0" wp14:anchorId="3968E4AA" wp14:editId="3090B351">
            <wp:extent cx="3429000" cy="1714500"/>
            <wp:effectExtent l="0" t="0" r="0" b="0"/>
            <wp:docPr id="1202768784" name="Picture 5"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68784" name="Picture 5" descr="A blue and white logo&#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29000" cy="1714500"/>
                    </a:xfrm>
                    <a:prstGeom prst="rect">
                      <a:avLst/>
                    </a:prstGeom>
                    <a:noFill/>
                    <a:ln>
                      <a:noFill/>
                    </a:ln>
                  </pic:spPr>
                </pic:pic>
              </a:graphicData>
            </a:graphic>
          </wp:inline>
        </w:drawing>
      </w:r>
    </w:p>
    <w:p w14:paraId="288B5843" w14:textId="2C5E93C3" w:rsidR="00A674F8" w:rsidRPr="00A674F8" w:rsidRDefault="00A674F8" w:rsidP="00D86BDD">
      <w:pPr>
        <w:pStyle w:val="hnh"/>
      </w:pPr>
      <w:bookmarkStart w:id="21" w:name="_Toc218491822"/>
      <w:r w:rsidRPr="00A674F8">
        <w:t>Hình 1.4 Ngôn ngữ CSS</w:t>
      </w:r>
      <w:bookmarkEnd w:id="21"/>
    </w:p>
    <w:p w14:paraId="3E25A5A9" w14:textId="492A2DAD" w:rsidR="004C556C" w:rsidRPr="004C556C" w:rsidRDefault="00A674F8" w:rsidP="00A674F8">
      <w:pPr>
        <w:spacing w:line="360" w:lineRule="auto"/>
        <w:ind w:firstLine="720"/>
        <w:jc w:val="both"/>
      </w:pPr>
      <w:r w:rsidRPr="00A674F8">
        <w:lastRenderedPageBreak/>
        <w:t>CSS là viết tắt của Cascading Style Sheets, nó là một ngôn ngữ được sử dụng để tìm và định dạng lại các phần tử được tạo ra bởi các ngôn ngữ đánh dấu (HTML). Nói ngắn gọn hơn là ngôn ngữ tạo phong cách cho trang web. Bạn có thể hiểu đơn giản rằng, nếu HTML đóng vai trò định dạng các phần tử trên website như việc tạo ra các đoạn văn bản, các tiêu đề, bảng,…thì CSS sẽ giúp chúng ta có thể thêm style vào các phần tử HTML đó như đổi bố cục, màu sắc trang, đổi màu chữ, font chữ, thay đổi cấu trúc</w:t>
      </w:r>
      <w:r>
        <w:t>.</w:t>
      </w:r>
    </w:p>
    <w:p w14:paraId="54B23AA5" w14:textId="6AA243B8" w:rsidR="00F93D56" w:rsidRDefault="00173125" w:rsidP="00F93D56">
      <w:pPr>
        <w:pStyle w:val="Heading3"/>
        <w:numPr>
          <w:ilvl w:val="2"/>
          <w:numId w:val="25"/>
        </w:numPr>
        <w:tabs>
          <w:tab w:val="left" w:pos="1134"/>
        </w:tabs>
        <w:spacing w:before="0" w:after="0" w:line="360" w:lineRule="auto"/>
        <w:rPr>
          <w:rFonts w:cs="Times New Roman"/>
          <w:i w:val="0"/>
        </w:rPr>
      </w:pPr>
      <w:bookmarkStart w:id="22" w:name="_Toc218073517"/>
      <w:r>
        <w:rPr>
          <w:rFonts w:cs="Times New Roman"/>
          <w:i w:val="0"/>
        </w:rPr>
        <w:t>Cách thức hoạt động</w:t>
      </w:r>
      <w:bookmarkEnd w:id="22"/>
    </w:p>
    <w:p w14:paraId="23E1B1A2" w14:textId="3A0E0952" w:rsidR="00173125" w:rsidRDefault="00173125" w:rsidP="00901665">
      <w:pPr>
        <w:spacing w:line="360" w:lineRule="auto"/>
        <w:ind w:firstLine="720"/>
        <w:jc w:val="both"/>
      </w:pPr>
      <w:r>
        <w:t>Khi một trình duyệt web (browser) hiển thị một tài liệu, nó phải kết hợp nội dung cùng với kiểu trình bày thông tin của tài liệu đó. Trình duyệt sẽ xử lý tài liệu theo một số giai đoạn, mà Green Academy đã liệt kê bên dưới. Tuy nhiên, hãy nhớ rằng đây là một phiên bản rất đơn giản của một chuỗi những gì sẽ xảy ra khi một trình duyệt tải một trang web, và các trình duyệt khác nhau sẽ xử lý quá trình này theo những cách khác nhau. Và đây là những gì sẽ xảy ra:</w:t>
      </w:r>
    </w:p>
    <w:p w14:paraId="5076A853" w14:textId="3BE0CC65" w:rsidR="00173125" w:rsidRDefault="00173125" w:rsidP="0017399F">
      <w:pPr>
        <w:pStyle w:val="ListParagraph"/>
        <w:numPr>
          <w:ilvl w:val="0"/>
          <w:numId w:val="26"/>
        </w:numPr>
        <w:spacing w:line="360" w:lineRule="auto"/>
        <w:jc w:val="both"/>
      </w:pPr>
      <w:r>
        <w:t>Trình duyệt sẽ tải HTML (ví dụ như: tải nó từ mạng)</w:t>
      </w:r>
    </w:p>
    <w:p w14:paraId="53369146" w14:textId="67BA6E3D" w:rsidR="00173125" w:rsidRDefault="00173125" w:rsidP="0017399F">
      <w:pPr>
        <w:pStyle w:val="ListParagraph"/>
        <w:numPr>
          <w:ilvl w:val="0"/>
          <w:numId w:val="26"/>
        </w:numPr>
        <w:spacing w:line="360" w:lineRule="auto"/>
        <w:jc w:val="both"/>
      </w:pPr>
      <w:r>
        <w:t>Trình duyệt chuyển đổi HTML thành DOM (Mô hình đối tượng tài liệu). DOM đại diện cho tài liệu trong bộ nhớ của máy tính.</w:t>
      </w:r>
    </w:p>
    <w:p w14:paraId="36EDA1EA" w14:textId="4A301BB1" w:rsidR="00173125" w:rsidRDefault="00173125" w:rsidP="0017399F">
      <w:pPr>
        <w:pStyle w:val="ListParagraph"/>
        <w:numPr>
          <w:ilvl w:val="0"/>
          <w:numId w:val="26"/>
        </w:numPr>
        <w:spacing w:line="360" w:lineRule="auto"/>
        <w:jc w:val="both"/>
      </w:pPr>
      <w:r>
        <w:t>Sau đó, trình duyệt sẽ tìm nạp hầu hết các tài nguyên được liên kết với tài liệu HTML, chẳng hạn như hình ảnh và video được nhúng … và CSS được liên kết! JavaScript được xử lý sau trong quá trình này. Green Academy sẽ nói về ngôn ngữ JavaScript sau ở bài viết sau để giữ cho mọi thứ đơn giản hơn.</w:t>
      </w:r>
    </w:p>
    <w:p w14:paraId="43AB7094" w14:textId="423D714B" w:rsidR="00173125" w:rsidRDefault="00173125" w:rsidP="0017399F">
      <w:pPr>
        <w:pStyle w:val="ListParagraph"/>
        <w:numPr>
          <w:ilvl w:val="0"/>
          <w:numId w:val="26"/>
        </w:numPr>
        <w:spacing w:line="360" w:lineRule="auto"/>
        <w:jc w:val="both"/>
      </w:pPr>
      <w:r>
        <w:t>Trình duyệt phân tích cú pháp CSS đã tìm nạp và sắp xếp các quy tắc khác nhau theo loại của chúng thành các “nhóm” khác nhau, ví dụ: phần tử, lớp, ID, v.v. Dựa trên các bộ chọn mà nó tìm thấy, trình duyệt sẽ tìm ra các quy tắc nên được áp dụng cho các nodes trong DOM và đính kèm kiểu cho chúng theo yêu cầu (bước trung gian này được gọi là cây kết xuất).</w:t>
      </w:r>
    </w:p>
    <w:p w14:paraId="6DB6C107" w14:textId="32A34026" w:rsidR="00173125" w:rsidRDefault="00173125" w:rsidP="0017399F">
      <w:pPr>
        <w:pStyle w:val="ListParagraph"/>
        <w:numPr>
          <w:ilvl w:val="0"/>
          <w:numId w:val="26"/>
        </w:numPr>
        <w:spacing w:line="360" w:lineRule="auto"/>
        <w:jc w:val="both"/>
      </w:pPr>
      <w:r>
        <w:t>Cây kết xuất được bố trí trong cấu trúc mà nó sẽ xuất hiện sau khi các quy tắc đã được áp dụng cho nó.</w:t>
      </w:r>
    </w:p>
    <w:p w14:paraId="7CB2EB9C" w14:textId="17182B8C" w:rsidR="00173125" w:rsidRPr="00173125" w:rsidRDefault="00173125" w:rsidP="0017399F">
      <w:pPr>
        <w:pStyle w:val="ListParagraph"/>
        <w:numPr>
          <w:ilvl w:val="0"/>
          <w:numId w:val="26"/>
        </w:numPr>
        <w:spacing w:line="360" w:lineRule="auto"/>
        <w:jc w:val="both"/>
      </w:pPr>
      <w:r>
        <w:t>Sau tất cả, hiển thị trực quan của trang sẽ được hiển thị trên màn hình (giai đoạn này được gọi là painting).</w:t>
      </w:r>
    </w:p>
    <w:p w14:paraId="729F7293" w14:textId="77777777" w:rsidR="00FE3B69" w:rsidRPr="00FE3B69" w:rsidRDefault="00FE3B69" w:rsidP="0017399F">
      <w:pPr>
        <w:spacing w:line="360" w:lineRule="auto"/>
        <w:jc w:val="both"/>
      </w:pPr>
    </w:p>
    <w:p w14:paraId="5EE65ECD" w14:textId="77777777" w:rsidR="00372DBB" w:rsidRPr="00F93EB7" w:rsidRDefault="00372DBB" w:rsidP="002F177F">
      <w:pPr>
        <w:spacing w:line="360" w:lineRule="auto"/>
      </w:pPr>
    </w:p>
    <w:p w14:paraId="46CFD143" w14:textId="77777777" w:rsidR="006D71B5" w:rsidRPr="00F93EB7" w:rsidRDefault="006D71B5" w:rsidP="006D71B5">
      <w:pPr>
        <w:pStyle w:val="Heading1"/>
        <w:spacing w:line="360" w:lineRule="auto"/>
      </w:pPr>
      <w:bookmarkStart w:id="23" w:name="_Toc218073518"/>
      <w:r w:rsidRPr="00F93EB7">
        <w:rPr>
          <w:b/>
          <w:bCs/>
        </w:rPr>
        <w:lastRenderedPageBreak/>
        <w:t xml:space="preserve">Phần </w:t>
      </w:r>
      <w:r>
        <w:rPr>
          <w:b/>
          <w:bCs/>
        </w:rPr>
        <w:t>2</w:t>
      </w:r>
      <w:r w:rsidRPr="00F93EB7">
        <w:rPr>
          <w:b/>
          <w:bCs/>
        </w:rPr>
        <w:t>:</w:t>
      </w:r>
      <w:r w:rsidRPr="00F93EB7">
        <w:rPr>
          <w:b/>
          <w:bCs/>
        </w:rPr>
        <w:br/>
      </w:r>
      <w:r>
        <w:rPr>
          <w:b/>
          <w:bCs/>
        </w:rPr>
        <w:t>PHÂN TÍCH THIẾT KẾ HỆ THỐNG</w:t>
      </w:r>
      <w:bookmarkEnd w:id="23"/>
    </w:p>
    <w:p w14:paraId="2D9BDBAC" w14:textId="77777777" w:rsidR="006D71B5" w:rsidRDefault="006D71B5" w:rsidP="006D71B5">
      <w:pPr>
        <w:pStyle w:val="Heading2-TimesNewRowman"/>
        <w:numPr>
          <w:ilvl w:val="0"/>
          <w:numId w:val="13"/>
        </w:numPr>
        <w:spacing w:line="360" w:lineRule="auto"/>
        <w:ind w:left="0" w:firstLine="0"/>
      </w:pPr>
      <w:bookmarkStart w:id="24" w:name="_Toc218073519"/>
      <w:r>
        <w:t>MÔ TẢ ĐỀ TÀI</w:t>
      </w:r>
      <w:bookmarkEnd w:id="24"/>
    </w:p>
    <w:p w14:paraId="4F471147" w14:textId="77777777" w:rsidR="00EB751B" w:rsidRDefault="00EB751B" w:rsidP="00EB751B">
      <w:pPr>
        <w:spacing w:line="360" w:lineRule="auto"/>
        <w:jc w:val="both"/>
      </w:pPr>
      <w:r>
        <w:t xml:space="preserve">             Bài toán “Xây dựng website trang sức bạc” đặt ra yêu cầu thiết kế và triển khai một hệ thống thương mại điện tử chuyên biệt, vừa phục vụ nhu cầu mua sắm trực tuyến của khách hàng, vừa hỗ trợ quản trị viên quản lý sản phẩm, đơn hàng và dữ liệu kinh doanh một cách hiệu quả. Về phía khách hàng, website cần cung cấp giao diện thân thiện, dễ sử dụng, cho phép người dùng xem chi tiết sản phẩm với hình ảnh, giá bán, giá khuyến mãi, mô tả và chính sách bảo hành. Khách hàng có thể thêm sản phẩm vào giỏ hàng, thực hiện thanh toán trực tuyến qua nhiều phương thức, theo dõi trạng thái đơn hàng (chờ xử lý, đang giao, hoàn thành) và nhận hỗ trợ tư vấn qua chat hoặc liên hệ trực tiếp.</w:t>
      </w:r>
    </w:p>
    <w:p w14:paraId="746EA8AE" w14:textId="77777777" w:rsidR="00EB751B" w:rsidRDefault="00EB751B" w:rsidP="00EB751B">
      <w:pPr>
        <w:spacing w:line="360" w:lineRule="auto"/>
        <w:ind w:firstLine="720"/>
        <w:jc w:val="both"/>
      </w:pPr>
      <w:r>
        <w:t>Về phía quản trị viên, hệ thống phải có các chức năng quản lý toàn diện: thêm, sửa, xóa danh mục và sản phẩm; quản lý banner quảng cáo và mã QR thanh toán; theo dõi và xử lý đơn hàng; quản lý thông tin người dùng; tiếp nhận và phản hồi liên hệ; hỗ trợ khách hàng qua chat; đồng thời hiển thị báo cáo doanh thu, số lượng sản phẩm và đơn hàng theo từng tháng/năm. Ngoài ra, hệ thống cần đảm bảo tính bảo mật, tốc độ xử lý và khả năng mở rộng để đáp ứng nhu cầu kinh doanh lâu dài.</w:t>
      </w:r>
    </w:p>
    <w:p w14:paraId="544A1DE3" w14:textId="77777777" w:rsidR="00C749AC" w:rsidRDefault="00EB751B" w:rsidP="00EB751B">
      <w:pPr>
        <w:spacing w:line="360" w:lineRule="auto"/>
        <w:ind w:firstLine="720"/>
        <w:jc w:val="both"/>
      </w:pPr>
      <w:r>
        <w:t>Bài toán này mang ý nghĩa thực tiễn cao: giúp doanh nghiệp trang sức bạc xây dựng một kênh bán hàng trực tuyến hiện đại, nâng cao trải nghiệm khách hàng, mở rộng thị trường và tăng hiệu quả quản lý. Đồng thời, đây cũng là cơ hội để người thực hiện áp dụng kiến thức công nghệ web vào một dự án hoàn chỉnh, từ phân tích yêu cầu, thiết kế hệ thống, lập trình giao diện và chức năng, cho đến triển khai và kiểm thử. Như vậy, bài toán không chỉ có giá trị học thuật mà còn có khả năng ứng dụng ngay trong thực tế, kết hợp giữa tri thức công nghệ và giá trị kinh doanh, tạo ra một sản phẩm mang tính bền vững và hữu ích cho cả người học lẫn doanh nghiệp.</w:t>
      </w:r>
    </w:p>
    <w:p w14:paraId="3A695EEA" w14:textId="3BBECF62" w:rsidR="006D71B5" w:rsidRDefault="006D71B5" w:rsidP="006D71B5">
      <w:pPr>
        <w:pStyle w:val="Heading2-TimesNewRowman"/>
        <w:numPr>
          <w:ilvl w:val="0"/>
          <w:numId w:val="13"/>
        </w:numPr>
        <w:spacing w:line="360" w:lineRule="auto"/>
        <w:ind w:left="0" w:firstLine="0"/>
      </w:pPr>
      <w:bookmarkStart w:id="25" w:name="_Toc218073520"/>
      <w:r>
        <w:lastRenderedPageBreak/>
        <w:t>PHÂN TÍCH THIẾT KẾ HỆ THỐNG</w:t>
      </w:r>
      <w:bookmarkEnd w:id="25"/>
    </w:p>
    <w:p w14:paraId="776AFB7D" w14:textId="59DBD137" w:rsidR="006D71B5" w:rsidRPr="00F93EB7" w:rsidRDefault="006D71B5" w:rsidP="006D71B5">
      <w:pPr>
        <w:pStyle w:val="Heading3"/>
        <w:numPr>
          <w:ilvl w:val="0"/>
          <w:numId w:val="15"/>
        </w:numPr>
        <w:tabs>
          <w:tab w:val="left" w:pos="1134"/>
        </w:tabs>
        <w:spacing w:before="0" w:after="0" w:line="360" w:lineRule="auto"/>
        <w:ind w:left="270" w:firstLine="0"/>
        <w:rPr>
          <w:rFonts w:cs="Times New Roman"/>
          <w:i w:val="0"/>
        </w:rPr>
      </w:pPr>
      <w:bookmarkStart w:id="26" w:name="_Toc218073521"/>
      <w:r>
        <w:rPr>
          <w:rFonts w:cs="Times New Roman"/>
          <w:i w:val="0"/>
        </w:rPr>
        <w:t>Mô hình ERD</w:t>
      </w:r>
      <w:r w:rsidR="00C749AC">
        <w:rPr>
          <w:rFonts w:cs="Times New Roman"/>
          <w:i w:val="0"/>
        </w:rPr>
        <w:t xml:space="preserve"> (Mô hình dữ liệu mức quan niệm)</w:t>
      </w:r>
      <w:bookmarkEnd w:id="26"/>
    </w:p>
    <w:p w14:paraId="5E3EEB5C" w14:textId="58351DFC" w:rsidR="006D71B5" w:rsidRDefault="003B5839" w:rsidP="00F152C4">
      <w:pPr>
        <w:spacing w:line="360" w:lineRule="auto"/>
        <w:ind w:firstLine="720"/>
        <w:jc w:val="both"/>
      </w:pPr>
      <w:r w:rsidRPr="003B5839">
        <w:rPr>
          <w:noProof/>
          <w:lang w:val="en-AU" w:eastAsia="en-AU"/>
        </w:rPr>
        <w:drawing>
          <wp:inline distT="0" distB="0" distL="0" distR="0" wp14:anchorId="08CC3E37" wp14:editId="2028E908">
            <wp:extent cx="5760720" cy="2916555"/>
            <wp:effectExtent l="0" t="0" r="0" b="0"/>
            <wp:docPr id="21085847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584766" name="Picture 1" descr="A screenshot of a computer&#10;&#10;AI-generated content may be incorrect."/>
                    <pic:cNvPicPr/>
                  </pic:nvPicPr>
                  <pic:blipFill>
                    <a:blip r:embed="rId14"/>
                    <a:stretch>
                      <a:fillRect/>
                    </a:stretch>
                  </pic:blipFill>
                  <pic:spPr>
                    <a:xfrm>
                      <a:off x="0" y="0"/>
                      <a:ext cx="5760720" cy="2916555"/>
                    </a:xfrm>
                    <a:prstGeom prst="rect">
                      <a:avLst/>
                    </a:prstGeom>
                  </pic:spPr>
                </pic:pic>
              </a:graphicData>
            </a:graphic>
          </wp:inline>
        </w:drawing>
      </w:r>
    </w:p>
    <w:p w14:paraId="66A28D6B" w14:textId="13A4995D" w:rsidR="00401876" w:rsidRPr="00401876" w:rsidRDefault="00401876" w:rsidP="00D86BDD">
      <w:pPr>
        <w:pStyle w:val="hnh"/>
      </w:pPr>
      <w:bookmarkStart w:id="27" w:name="_Toc218491823"/>
      <w:r w:rsidRPr="00401876">
        <w:t>Hình 2.1 Sơ đồ ERD</w:t>
      </w:r>
      <w:bookmarkEnd w:id="27"/>
    </w:p>
    <w:p w14:paraId="5A20B294" w14:textId="09CF78F4" w:rsidR="00F152C4" w:rsidRDefault="00B2564A" w:rsidP="00B2564A">
      <w:pPr>
        <w:spacing w:line="360" w:lineRule="auto"/>
        <w:ind w:firstLine="720"/>
        <w:rPr>
          <w:b/>
          <w:bCs/>
        </w:rPr>
      </w:pPr>
      <w:r w:rsidRPr="00B2564A">
        <w:rPr>
          <w:b/>
          <w:bCs/>
        </w:rPr>
        <w:t>Quan hệ:</w:t>
      </w:r>
    </w:p>
    <w:p w14:paraId="4634791C" w14:textId="3E472E36" w:rsidR="00B2564A" w:rsidRPr="00B2564A" w:rsidRDefault="00B2564A" w:rsidP="00B2564A">
      <w:pPr>
        <w:pStyle w:val="ListParagraph"/>
        <w:numPr>
          <w:ilvl w:val="0"/>
          <w:numId w:val="27"/>
        </w:numPr>
        <w:spacing w:line="360" w:lineRule="auto"/>
      </w:pPr>
      <w:r w:rsidRPr="00B2564A">
        <w:t xml:space="preserve">users 1 </w:t>
      </w:r>
      <w:r w:rsidR="000A02E8">
        <w:t xml:space="preserve">- </w:t>
      </w:r>
      <w:r w:rsidRPr="00B2564A">
        <w:t>N orders</w:t>
      </w:r>
    </w:p>
    <w:p w14:paraId="1C213B2B" w14:textId="491C681B" w:rsidR="00B2564A" w:rsidRPr="00B2564A" w:rsidRDefault="00B2564A" w:rsidP="00B2564A">
      <w:pPr>
        <w:pStyle w:val="ListParagraph"/>
        <w:numPr>
          <w:ilvl w:val="0"/>
          <w:numId w:val="27"/>
        </w:numPr>
        <w:spacing w:line="360" w:lineRule="auto"/>
      </w:pPr>
      <w:r w:rsidRPr="00B2564A">
        <w:t>orders 1</w:t>
      </w:r>
      <w:r w:rsidR="000A02E8">
        <w:t xml:space="preserve"> - </w:t>
      </w:r>
      <w:r w:rsidRPr="00B2564A">
        <w:t>N order_detail</w:t>
      </w:r>
    </w:p>
    <w:p w14:paraId="6F1792FF" w14:textId="68909FAB" w:rsidR="00B2564A" w:rsidRPr="00B2564A" w:rsidRDefault="00B2564A" w:rsidP="00B2564A">
      <w:pPr>
        <w:pStyle w:val="ListParagraph"/>
        <w:numPr>
          <w:ilvl w:val="0"/>
          <w:numId w:val="27"/>
        </w:numPr>
        <w:spacing w:line="360" w:lineRule="auto"/>
      </w:pPr>
      <w:r w:rsidRPr="00B2564A">
        <w:t xml:space="preserve">products 1 </w:t>
      </w:r>
      <w:r w:rsidR="000A02E8">
        <w:t>-</w:t>
      </w:r>
      <w:r w:rsidRPr="00B2564A">
        <w:t xml:space="preserve"> N order_details</w:t>
      </w:r>
    </w:p>
    <w:p w14:paraId="24CF6D2A" w14:textId="2F142F67" w:rsidR="00B2564A" w:rsidRPr="00B2564A" w:rsidRDefault="00B2564A" w:rsidP="00B2564A">
      <w:pPr>
        <w:pStyle w:val="ListParagraph"/>
        <w:numPr>
          <w:ilvl w:val="0"/>
          <w:numId w:val="27"/>
        </w:numPr>
        <w:spacing w:line="360" w:lineRule="auto"/>
      </w:pPr>
      <w:r w:rsidRPr="00B2564A">
        <w:t xml:space="preserve">categories 1 </w:t>
      </w:r>
      <w:r w:rsidR="000A02E8">
        <w:t>-</w:t>
      </w:r>
      <w:r w:rsidRPr="00B2564A">
        <w:t xml:space="preserve"> N products</w:t>
      </w:r>
    </w:p>
    <w:p w14:paraId="20525662" w14:textId="11D6CEA8" w:rsidR="00B2564A" w:rsidRPr="00B2564A" w:rsidRDefault="00B2564A" w:rsidP="00B2564A">
      <w:pPr>
        <w:pStyle w:val="ListParagraph"/>
        <w:numPr>
          <w:ilvl w:val="0"/>
          <w:numId w:val="27"/>
        </w:numPr>
        <w:spacing w:line="360" w:lineRule="auto"/>
      </w:pPr>
      <w:r w:rsidRPr="00B2564A">
        <w:t xml:space="preserve">users 1 </w:t>
      </w:r>
      <w:r w:rsidR="000A02E8">
        <w:t>-</w:t>
      </w:r>
      <w:r w:rsidRPr="00B2564A">
        <w:t xml:space="preserve"> N feedbacks</w:t>
      </w:r>
    </w:p>
    <w:p w14:paraId="54AEEF85" w14:textId="63029253" w:rsidR="00B2564A" w:rsidRDefault="00B2564A" w:rsidP="00B2564A">
      <w:pPr>
        <w:pStyle w:val="ListParagraph"/>
        <w:numPr>
          <w:ilvl w:val="0"/>
          <w:numId w:val="27"/>
        </w:numPr>
        <w:spacing w:line="360" w:lineRule="auto"/>
      </w:pPr>
      <w:r w:rsidRPr="00B2564A">
        <w:t xml:space="preserve">products 1 </w:t>
      </w:r>
      <w:r w:rsidR="000A02E8">
        <w:t>-</w:t>
      </w:r>
      <w:r w:rsidRPr="00B2564A">
        <w:t xml:space="preserve"> N feedbacks</w:t>
      </w:r>
    </w:p>
    <w:p w14:paraId="600DAF00" w14:textId="76240F7F" w:rsidR="00F35FA8" w:rsidRDefault="00F35FA8" w:rsidP="00D86BDD">
      <w:pPr>
        <w:spacing w:line="360" w:lineRule="auto"/>
        <w:ind w:firstLine="720"/>
        <w:jc w:val="both"/>
      </w:pPr>
      <w:r>
        <w:t>Sơ đồ ERD của hệ thống website bán trang sức được xây dựng nhằm mô tả các thực thể dữ liệu và mối quan hệ giữa chúng. Các bảng nghiệp vụ chính gồm Người dùng (users), Danh mục (categories), Sản phẩm (products), Đơn hàng (orders) và Chi tiết đơn hàng (order_details).</w:t>
      </w:r>
    </w:p>
    <w:p w14:paraId="6DBA1D5E" w14:textId="69F62064" w:rsidR="00F35FA8" w:rsidRDefault="00F35FA8" w:rsidP="00F35FA8">
      <w:pPr>
        <w:spacing w:line="360" w:lineRule="auto"/>
        <w:ind w:firstLine="720"/>
        <w:jc w:val="both"/>
      </w:pPr>
      <w:r>
        <w:t>Trong đó, mỗi người dùng có thể tạo nhiều đơn hàng. Mỗi đơn hàng bao gồm nhiều sản phẩm, được quản lý thông qua bảng order_details</w:t>
      </w:r>
      <w:r w:rsidR="00100EB0">
        <w:t xml:space="preserve">. </w:t>
      </w:r>
      <w:r>
        <w:t xml:space="preserve">Mỗi sản phẩm thuộc về một danh mục duy nhất </w:t>
      </w:r>
    </w:p>
    <w:p w14:paraId="2AC7B121" w14:textId="2C4898D2" w:rsidR="00F35FA8" w:rsidRDefault="00F35FA8" w:rsidP="00401876">
      <w:pPr>
        <w:spacing w:line="360" w:lineRule="auto"/>
        <w:ind w:left="284" w:firstLine="720"/>
        <w:jc w:val="both"/>
      </w:pPr>
      <w:r>
        <w:t>Ngoài ra, hệ thống cho phép người dùng đánh giá sản phẩm thông qua bảng Đánh giá, có quan hệ với cả bảng users và products. Các bảng Tin tức, Liên hệ và Tin nhắn được thiết kế độc lập nhằm phục vụ các chức năng hỗ trợ của hệ thống.</w:t>
      </w:r>
    </w:p>
    <w:p w14:paraId="32306C38" w14:textId="77777777" w:rsidR="00B2564A" w:rsidRPr="00F93EB7" w:rsidRDefault="00B2564A" w:rsidP="00B2564A">
      <w:pPr>
        <w:spacing w:line="360" w:lineRule="auto"/>
        <w:ind w:firstLine="720"/>
      </w:pPr>
    </w:p>
    <w:p w14:paraId="3356ADEC" w14:textId="26C7AC42" w:rsidR="006D71B5" w:rsidRPr="00A37737" w:rsidRDefault="00C749AC" w:rsidP="00A37737">
      <w:pPr>
        <w:pStyle w:val="Heading3"/>
        <w:numPr>
          <w:ilvl w:val="0"/>
          <w:numId w:val="15"/>
        </w:numPr>
        <w:tabs>
          <w:tab w:val="left" w:pos="1134"/>
        </w:tabs>
        <w:spacing w:before="0" w:after="0" w:line="360" w:lineRule="auto"/>
        <w:ind w:left="284" w:firstLine="0"/>
        <w:rPr>
          <w:rFonts w:cs="Times New Roman"/>
          <w:i w:val="0"/>
        </w:rPr>
      </w:pPr>
      <w:bookmarkStart w:id="28" w:name="_Toc218073522"/>
      <w:r>
        <w:rPr>
          <w:rFonts w:cs="Times New Roman"/>
          <w:i w:val="0"/>
        </w:rPr>
        <w:lastRenderedPageBreak/>
        <w:t>Lược đồ CSDL (Mô hình dữ liệu mức logic)</w:t>
      </w:r>
      <w:bookmarkEnd w:id="28"/>
    </w:p>
    <w:p w14:paraId="1F5B0496" w14:textId="33D44A12" w:rsidR="006D71B5" w:rsidRPr="002A786C" w:rsidRDefault="001017AF" w:rsidP="00D86BDD">
      <w:pPr>
        <w:pStyle w:val="bang"/>
      </w:pPr>
      <w:bookmarkStart w:id="29" w:name="_Toc208052840"/>
      <w:bookmarkStart w:id="30" w:name="_Toc218073711"/>
      <w:r w:rsidRPr="001017AF">
        <w:t xml:space="preserve">Bảng 2. </w:t>
      </w:r>
      <w:r w:rsidR="008D0540">
        <w:fldChar w:fldCharType="begin"/>
      </w:r>
      <w:r w:rsidR="008D0540">
        <w:instrText xml:space="preserve"> SEQ Bảng_2. \* ARABIC </w:instrText>
      </w:r>
      <w:r w:rsidR="008D0540">
        <w:fldChar w:fldCharType="separate"/>
      </w:r>
      <w:r w:rsidR="00A6595D">
        <w:rPr>
          <w:noProof/>
        </w:rPr>
        <w:t>1</w:t>
      </w:r>
      <w:r w:rsidR="008D0540">
        <w:rPr>
          <w:noProof/>
        </w:rPr>
        <w:fldChar w:fldCharType="end"/>
      </w:r>
      <w:r w:rsidRPr="001017AF">
        <w:t xml:space="preserve"> </w:t>
      </w:r>
      <w:r>
        <w:t xml:space="preserve"> </w:t>
      </w:r>
      <w:r w:rsidR="006D71B5">
        <w:t>Bảng</w:t>
      </w:r>
      <w:bookmarkEnd w:id="29"/>
      <w:r w:rsidR="00DD4D44">
        <w:t xml:space="preserve"> người dùng( users)</w:t>
      </w:r>
      <w:bookmarkEnd w:id="30"/>
    </w:p>
    <w:tbl>
      <w:tblPr>
        <w:tblStyle w:val="TableGrid"/>
        <w:tblW w:w="9062" w:type="dxa"/>
        <w:tblLook w:val="04A0" w:firstRow="1" w:lastRow="0" w:firstColumn="1" w:lastColumn="0" w:noHBand="0" w:noVBand="1"/>
      </w:tblPr>
      <w:tblGrid>
        <w:gridCol w:w="1531"/>
        <w:gridCol w:w="1905"/>
        <w:gridCol w:w="2491"/>
        <w:gridCol w:w="3135"/>
      </w:tblGrid>
      <w:tr w:rsidR="00C749AC" w:rsidRPr="002A786C" w14:paraId="1F48B1BE" w14:textId="77777777" w:rsidTr="00775494">
        <w:tc>
          <w:tcPr>
            <w:tcW w:w="1615" w:type="dxa"/>
            <w:vAlign w:val="center"/>
          </w:tcPr>
          <w:p w14:paraId="01CBBDC5" w14:textId="77777777" w:rsidR="00C749AC" w:rsidRPr="002A786C" w:rsidRDefault="00C749AC" w:rsidP="005E7D58">
            <w:pPr>
              <w:spacing w:line="360" w:lineRule="auto"/>
              <w:jc w:val="center"/>
              <w:rPr>
                <w:b/>
              </w:rPr>
            </w:pPr>
            <w:r>
              <w:rPr>
                <w:b/>
              </w:rPr>
              <w:t>Thuộc tính</w:t>
            </w:r>
          </w:p>
        </w:tc>
        <w:tc>
          <w:tcPr>
            <w:tcW w:w="2371" w:type="dxa"/>
            <w:vAlign w:val="center"/>
          </w:tcPr>
          <w:p w14:paraId="003BE8CA" w14:textId="77777777" w:rsidR="00C749AC" w:rsidRPr="002A786C" w:rsidRDefault="00C749AC" w:rsidP="005E7D58">
            <w:pPr>
              <w:spacing w:line="360" w:lineRule="auto"/>
              <w:jc w:val="center"/>
              <w:rPr>
                <w:b/>
              </w:rPr>
            </w:pPr>
            <w:r>
              <w:rPr>
                <w:b/>
              </w:rPr>
              <w:t>Mô tả</w:t>
            </w:r>
          </w:p>
        </w:tc>
        <w:tc>
          <w:tcPr>
            <w:tcW w:w="1679" w:type="dxa"/>
          </w:tcPr>
          <w:p w14:paraId="155E4609" w14:textId="77777777" w:rsidR="00C749AC" w:rsidRPr="002A786C" w:rsidRDefault="00C749AC" w:rsidP="005E7D58">
            <w:pPr>
              <w:spacing w:line="360" w:lineRule="auto"/>
              <w:jc w:val="center"/>
              <w:rPr>
                <w:b/>
              </w:rPr>
            </w:pPr>
            <w:r>
              <w:rPr>
                <w:b/>
              </w:rPr>
              <w:t>Kiểu dữ liệu</w:t>
            </w:r>
          </w:p>
        </w:tc>
        <w:tc>
          <w:tcPr>
            <w:tcW w:w="3397" w:type="dxa"/>
          </w:tcPr>
          <w:p w14:paraId="5CB177AB" w14:textId="77777777" w:rsidR="00C749AC" w:rsidRDefault="00C749AC" w:rsidP="005E7D58">
            <w:pPr>
              <w:spacing w:line="360" w:lineRule="auto"/>
              <w:jc w:val="center"/>
              <w:rPr>
                <w:b/>
              </w:rPr>
            </w:pPr>
            <w:r>
              <w:rPr>
                <w:b/>
              </w:rPr>
              <w:t>Ràng buộc</w:t>
            </w:r>
          </w:p>
        </w:tc>
      </w:tr>
      <w:tr w:rsidR="00C749AC" w:rsidRPr="002A786C" w14:paraId="0496E7C6" w14:textId="77777777" w:rsidTr="00775494">
        <w:tc>
          <w:tcPr>
            <w:tcW w:w="1615" w:type="dxa"/>
          </w:tcPr>
          <w:p w14:paraId="42D7789A" w14:textId="7A9A1717" w:rsidR="00C749AC" w:rsidRPr="002A786C" w:rsidRDefault="00AC6520" w:rsidP="005E7D58">
            <w:pPr>
              <w:tabs>
                <w:tab w:val="left" w:pos="313"/>
              </w:tabs>
              <w:spacing w:line="360" w:lineRule="auto"/>
              <w:jc w:val="center"/>
            </w:pPr>
            <w:r>
              <w:t>Id</w:t>
            </w:r>
          </w:p>
        </w:tc>
        <w:tc>
          <w:tcPr>
            <w:tcW w:w="2371" w:type="dxa"/>
          </w:tcPr>
          <w:p w14:paraId="5F3A76B9" w14:textId="3300680B" w:rsidR="00C749AC" w:rsidRPr="002A786C" w:rsidRDefault="002536AF" w:rsidP="005E7D58">
            <w:pPr>
              <w:spacing w:line="360" w:lineRule="auto"/>
              <w:jc w:val="center"/>
            </w:pPr>
            <w:r w:rsidRPr="002536AF">
              <w:t>Mã người dùng</w:t>
            </w:r>
          </w:p>
        </w:tc>
        <w:tc>
          <w:tcPr>
            <w:tcW w:w="1679" w:type="dxa"/>
          </w:tcPr>
          <w:p w14:paraId="60E97BAF" w14:textId="716842F2" w:rsidR="00C749AC" w:rsidRPr="002A786C" w:rsidRDefault="002536AF" w:rsidP="005E7D58">
            <w:pPr>
              <w:spacing w:line="360" w:lineRule="auto"/>
              <w:jc w:val="center"/>
            </w:pPr>
            <w:r w:rsidRPr="002536AF">
              <w:t>VARCHAR(100)</w:t>
            </w:r>
          </w:p>
        </w:tc>
        <w:tc>
          <w:tcPr>
            <w:tcW w:w="3397" w:type="dxa"/>
          </w:tcPr>
          <w:p w14:paraId="783AD8AA" w14:textId="162F77AD" w:rsidR="00C749AC" w:rsidRPr="002A786C" w:rsidRDefault="00543D4B" w:rsidP="005E7D58">
            <w:pPr>
              <w:spacing w:line="360" w:lineRule="auto"/>
              <w:jc w:val="center"/>
            </w:pPr>
            <w:r w:rsidRPr="00543D4B">
              <w:t>PK, AUTO_INCREMENT</w:t>
            </w:r>
          </w:p>
        </w:tc>
      </w:tr>
      <w:tr w:rsidR="00C749AC" w:rsidRPr="002A786C" w14:paraId="724BE9D6" w14:textId="77777777" w:rsidTr="00775494">
        <w:tc>
          <w:tcPr>
            <w:tcW w:w="1615" w:type="dxa"/>
          </w:tcPr>
          <w:p w14:paraId="2C464DB4" w14:textId="170C140F" w:rsidR="00C749AC" w:rsidRPr="002A786C" w:rsidRDefault="00AC6520" w:rsidP="005E7D58">
            <w:pPr>
              <w:tabs>
                <w:tab w:val="left" w:pos="313"/>
              </w:tabs>
              <w:spacing w:line="360" w:lineRule="auto"/>
              <w:jc w:val="center"/>
            </w:pPr>
            <w:r w:rsidRPr="00AC6520">
              <w:t>fullname</w:t>
            </w:r>
          </w:p>
        </w:tc>
        <w:tc>
          <w:tcPr>
            <w:tcW w:w="2371" w:type="dxa"/>
          </w:tcPr>
          <w:p w14:paraId="201FC3C4" w14:textId="6986A038" w:rsidR="00C749AC" w:rsidRPr="002A786C" w:rsidRDefault="002536AF" w:rsidP="005E7D58">
            <w:pPr>
              <w:spacing w:line="360" w:lineRule="auto"/>
              <w:jc w:val="center"/>
            </w:pPr>
            <w:r w:rsidRPr="002536AF">
              <w:t>Họ tên</w:t>
            </w:r>
          </w:p>
        </w:tc>
        <w:tc>
          <w:tcPr>
            <w:tcW w:w="1679" w:type="dxa"/>
          </w:tcPr>
          <w:p w14:paraId="7DA5F3B7" w14:textId="0C558CAD" w:rsidR="00C749AC" w:rsidRPr="002A786C" w:rsidRDefault="002536AF" w:rsidP="005E7D58">
            <w:pPr>
              <w:spacing w:line="360" w:lineRule="auto"/>
              <w:jc w:val="center"/>
            </w:pPr>
            <w:r w:rsidRPr="002536AF">
              <w:t>VARCHAR(100)</w:t>
            </w:r>
          </w:p>
        </w:tc>
        <w:tc>
          <w:tcPr>
            <w:tcW w:w="3397" w:type="dxa"/>
          </w:tcPr>
          <w:p w14:paraId="6283B88D" w14:textId="2CA55871" w:rsidR="00C749AC" w:rsidRPr="002A786C" w:rsidRDefault="00775494" w:rsidP="005E7D58">
            <w:pPr>
              <w:spacing w:line="360" w:lineRule="auto"/>
              <w:jc w:val="center"/>
            </w:pPr>
            <w:r w:rsidRPr="00775494">
              <w:t>NOT NULL</w:t>
            </w:r>
          </w:p>
        </w:tc>
      </w:tr>
      <w:tr w:rsidR="00DD4D44" w:rsidRPr="002A786C" w14:paraId="39CB91CB" w14:textId="77777777" w:rsidTr="00775494">
        <w:tc>
          <w:tcPr>
            <w:tcW w:w="1615" w:type="dxa"/>
          </w:tcPr>
          <w:p w14:paraId="43B13DC0" w14:textId="40D11BBF" w:rsidR="00DD4D44" w:rsidRPr="002A786C" w:rsidRDefault="00AC6520" w:rsidP="005E7D58">
            <w:pPr>
              <w:tabs>
                <w:tab w:val="left" w:pos="313"/>
              </w:tabs>
              <w:spacing w:line="360" w:lineRule="auto"/>
              <w:jc w:val="center"/>
            </w:pPr>
            <w:r w:rsidRPr="00AC6520">
              <w:t>email</w:t>
            </w:r>
          </w:p>
        </w:tc>
        <w:tc>
          <w:tcPr>
            <w:tcW w:w="2371" w:type="dxa"/>
          </w:tcPr>
          <w:p w14:paraId="019AD747" w14:textId="06639EFB" w:rsidR="00DD4D44" w:rsidRPr="002A786C" w:rsidRDefault="002536AF" w:rsidP="005E7D58">
            <w:pPr>
              <w:spacing w:line="360" w:lineRule="auto"/>
              <w:jc w:val="center"/>
            </w:pPr>
            <w:r w:rsidRPr="002536AF">
              <w:t>Email</w:t>
            </w:r>
          </w:p>
        </w:tc>
        <w:tc>
          <w:tcPr>
            <w:tcW w:w="1679" w:type="dxa"/>
          </w:tcPr>
          <w:p w14:paraId="2C41812E" w14:textId="29B62C20" w:rsidR="00DD4D44" w:rsidRPr="002A786C" w:rsidRDefault="009C6736" w:rsidP="005E7D58">
            <w:pPr>
              <w:spacing w:line="360" w:lineRule="auto"/>
              <w:jc w:val="center"/>
            </w:pPr>
            <w:r w:rsidRPr="009C6736">
              <w:t>VARCHAR(20)</w:t>
            </w:r>
          </w:p>
        </w:tc>
        <w:tc>
          <w:tcPr>
            <w:tcW w:w="3397" w:type="dxa"/>
          </w:tcPr>
          <w:p w14:paraId="68059900" w14:textId="5D0627F0" w:rsidR="00DD4D44" w:rsidRPr="002A786C" w:rsidRDefault="00775494" w:rsidP="005E7D58">
            <w:pPr>
              <w:spacing w:line="360" w:lineRule="auto"/>
              <w:jc w:val="center"/>
            </w:pPr>
            <w:r w:rsidRPr="00775494">
              <w:t>UNIQUE</w:t>
            </w:r>
          </w:p>
        </w:tc>
      </w:tr>
      <w:tr w:rsidR="00DD4D44" w:rsidRPr="002A786C" w14:paraId="7F99C488" w14:textId="77777777" w:rsidTr="00775494">
        <w:tc>
          <w:tcPr>
            <w:tcW w:w="1615" w:type="dxa"/>
          </w:tcPr>
          <w:p w14:paraId="1C41F638" w14:textId="01C9DEF8" w:rsidR="00DD4D44" w:rsidRPr="002A786C" w:rsidRDefault="00AC6520" w:rsidP="005E7D58">
            <w:pPr>
              <w:tabs>
                <w:tab w:val="left" w:pos="313"/>
              </w:tabs>
              <w:spacing w:line="360" w:lineRule="auto"/>
              <w:jc w:val="center"/>
            </w:pPr>
            <w:r w:rsidRPr="00AC6520">
              <w:t>phone</w:t>
            </w:r>
          </w:p>
        </w:tc>
        <w:tc>
          <w:tcPr>
            <w:tcW w:w="2371" w:type="dxa"/>
          </w:tcPr>
          <w:p w14:paraId="298F91D8" w14:textId="0EFA7D6C" w:rsidR="00DD4D44" w:rsidRPr="002A786C" w:rsidRDefault="002536AF" w:rsidP="005E7D58">
            <w:pPr>
              <w:spacing w:line="360" w:lineRule="auto"/>
              <w:jc w:val="center"/>
            </w:pPr>
            <w:r w:rsidRPr="002536AF">
              <w:t>SĐT</w:t>
            </w:r>
          </w:p>
        </w:tc>
        <w:tc>
          <w:tcPr>
            <w:tcW w:w="167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3D4B" w:rsidRPr="00543D4B" w14:paraId="3B5E9E65" w14:textId="77777777">
              <w:trPr>
                <w:tblCellSpacing w:w="15" w:type="dxa"/>
              </w:trPr>
              <w:tc>
                <w:tcPr>
                  <w:tcW w:w="0" w:type="auto"/>
                  <w:vAlign w:val="center"/>
                  <w:hideMark/>
                </w:tcPr>
                <w:p w14:paraId="515EC2A9" w14:textId="77777777" w:rsidR="00543D4B" w:rsidRPr="00543D4B" w:rsidRDefault="00543D4B" w:rsidP="005E7D58">
                  <w:pPr>
                    <w:spacing w:line="360" w:lineRule="auto"/>
                    <w:jc w:val="center"/>
                  </w:pPr>
                </w:p>
              </w:tc>
            </w:tr>
          </w:tbl>
          <w:p w14:paraId="37EF49BB" w14:textId="77777777" w:rsidR="00543D4B" w:rsidRPr="00543D4B" w:rsidRDefault="00543D4B" w:rsidP="005E7D58">
            <w:pPr>
              <w:spacing w:line="360" w:lineRule="auto"/>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5"/>
            </w:tblGrid>
            <w:tr w:rsidR="00543D4B" w:rsidRPr="00543D4B" w14:paraId="12F467D9" w14:textId="77777777">
              <w:trPr>
                <w:tblCellSpacing w:w="15" w:type="dxa"/>
              </w:trPr>
              <w:tc>
                <w:tcPr>
                  <w:tcW w:w="0" w:type="auto"/>
                  <w:vAlign w:val="center"/>
                  <w:hideMark/>
                </w:tcPr>
                <w:p w14:paraId="71EC57E2" w14:textId="77777777" w:rsidR="00543D4B" w:rsidRPr="00543D4B" w:rsidRDefault="00543D4B" w:rsidP="005E7D58">
                  <w:pPr>
                    <w:spacing w:line="360" w:lineRule="auto"/>
                    <w:jc w:val="center"/>
                  </w:pPr>
                  <w:r w:rsidRPr="00543D4B">
                    <w:t>VARCHAR(255)</w:t>
                  </w:r>
                </w:p>
              </w:tc>
            </w:tr>
          </w:tbl>
          <w:p w14:paraId="03DADA99" w14:textId="77777777" w:rsidR="00DD4D44" w:rsidRPr="002A786C" w:rsidRDefault="00DD4D44" w:rsidP="005E7D58">
            <w:pPr>
              <w:spacing w:line="360" w:lineRule="auto"/>
              <w:jc w:val="center"/>
            </w:pPr>
          </w:p>
        </w:tc>
        <w:tc>
          <w:tcPr>
            <w:tcW w:w="339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5494" w:rsidRPr="00775494" w14:paraId="767EB4BB" w14:textId="77777777">
              <w:trPr>
                <w:tblCellSpacing w:w="15" w:type="dxa"/>
              </w:trPr>
              <w:tc>
                <w:tcPr>
                  <w:tcW w:w="0" w:type="auto"/>
                  <w:vAlign w:val="center"/>
                  <w:hideMark/>
                </w:tcPr>
                <w:p w14:paraId="78B29803" w14:textId="77777777" w:rsidR="00775494" w:rsidRPr="00775494" w:rsidRDefault="00775494" w:rsidP="005E7D58">
                  <w:pPr>
                    <w:spacing w:line="360" w:lineRule="auto"/>
                    <w:jc w:val="center"/>
                  </w:pPr>
                </w:p>
              </w:tc>
            </w:tr>
          </w:tbl>
          <w:p w14:paraId="75E85DB2" w14:textId="77777777" w:rsidR="00775494" w:rsidRPr="00775494" w:rsidRDefault="00775494" w:rsidP="005E7D58">
            <w:pPr>
              <w:spacing w:line="360" w:lineRule="auto"/>
              <w:jc w:val="center"/>
              <w:rPr>
                <w:vanish/>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83"/>
            </w:tblGrid>
            <w:tr w:rsidR="00775494" w:rsidRPr="00775494" w14:paraId="5D22EF73" w14:textId="77777777" w:rsidTr="005E7D58">
              <w:trPr>
                <w:tblCellSpacing w:w="15" w:type="dxa"/>
                <w:jc w:val="center"/>
              </w:trPr>
              <w:tc>
                <w:tcPr>
                  <w:tcW w:w="0" w:type="auto"/>
                  <w:vAlign w:val="center"/>
                  <w:hideMark/>
                </w:tcPr>
                <w:p w14:paraId="6E5F67ED" w14:textId="77777777" w:rsidR="00775494" w:rsidRPr="00775494" w:rsidRDefault="00775494" w:rsidP="005E7D58">
                  <w:pPr>
                    <w:spacing w:line="360" w:lineRule="auto"/>
                    <w:jc w:val="center"/>
                  </w:pPr>
                  <w:r w:rsidRPr="00775494">
                    <w:t>NOT NULL</w:t>
                  </w:r>
                </w:p>
              </w:tc>
            </w:tr>
          </w:tbl>
          <w:p w14:paraId="7E00CBDC" w14:textId="77777777" w:rsidR="00DD4D44" w:rsidRPr="002A786C" w:rsidRDefault="00DD4D44" w:rsidP="005E7D58">
            <w:pPr>
              <w:spacing w:line="360" w:lineRule="auto"/>
              <w:jc w:val="center"/>
            </w:pPr>
          </w:p>
        </w:tc>
      </w:tr>
      <w:tr w:rsidR="00DD4D44" w:rsidRPr="002A786C" w14:paraId="25C130EC" w14:textId="77777777" w:rsidTr="00775494">
        <w:tc>
          <w:tcPr>
            <w:tcW w:w="1615" w:type="dxa"/>
          </w:tcPr>
          <w:p w14:paraId="28F4C4D3" w14:textId="0B39A085" w:rsidR="00DD4D44" w:rsidRPr="002A786C" w:rsidRDefault="00AC6520" w:rsidP="005E7D58">
            <w:pPr>
              <w:tabs>
                <w:tab w:val="left" w:pos="313"/>
              </w:tabs>
              <w:spacing w:line="360" w:lineRule="auto"/>
              <w:jc w:val="center"/>
            </w:pPr>
            <w:r w:rsidRPr="00AC6520">
              <w:t>password</w:t>
            </w:r>
          </w:p>
        </w:tc>
        <w:tc>
          <w:tcPr>
            <w:tcW w:w="2371" w:type="dxa"/>
          </w:tcPr>
          <w:p w14:paraId="512FA333" w14:textId="3232CE7C" w:rsidR="00DD4D44" w:rsidRPr="002A786C" w:rsidRDefault="002536AF" w:rsidP="005E7D58">
            <w:pPr>
              <w:spacing w:line="360" w:lineRule="auto"/>
              <w:jc w:val="center"/>
            </w:pPr>
            <w:r w:rsidRPr="002536AF">
              <w:t>Mật khẩu</w:t>
            </w:r>
          </w:p>
        </w:tc>
        <w:tc>
          <w:tcPr>
            <w:tcW w:w="1679" w:type="dxa"/>
          </w:tcPr>
          <w:p w14:paraId="2B94BF7C" w14:textId="17F08297" w:rsidR="00DD4D44" w:rsidRPr="002A786C" w:rsidRDefault="00543D4B" w:rsidP="005E7D58">
            <w:pPr>
              <w:spacing w:line="360" w:lineRule="auto"/>
              <w:jc w:val="center"/>
            </w:pPr>
            <w:r w:rsidRPr="00543D4B">
              <w:t>TEXT</w:t>
            </w:r>
          </w:p>
        </w:tc>
        <w:tc>
          <w:tcPr>
            <w:tcW w:w="3397" w:type="dxa"/>
          </w:tcPr>
          <w:p w14:paraId="0482B75E" w14:textId="24D909DA" w:rsidR="00DD4D44" w:rsidRPr="002A786C" w:rsidRDefault="00775494" w:rsidP="005E7D58">
            <w:pPr>
              <w:spacing w:line="360" w:lineRule="auto"/>
              <w:jc w:val="center"/>
            </w:pPr>
            <w:r w:rsidRPr="00775494">
              <w:t>NOT NULL</w:t>
            </w:r>
          </w:p>
        </w:tc>
      </w:tr>
      <w:tr w:rsidR="00DD4D44" w:rsidRPr="002A786C" w14:paraId="0876463B" w14:textId="77777777" w:rsidTr="00775494">
        <w:tc>
          <w:tcPr>
            <w:tcW w:w="1615" w:type="dxa"/>
          </w:tcPr>
          <w:p w14:paraId="7FEC1483" w14:textId="1692D03A" w:rsidR="00DD4D44" w:rsidRPr="002A786C" w:rsidRDefault="00AC6520" w:rsidP="005E7D58">
            <w:pPr>
              <w:tabs>
                <w:tab w:val="left" w:pos="313"/>
              </w:tabs>
              <w:spacing w:line="360" w:lineRule="auto"/>
              <w:jc w:val="center"/>
            </w:pPr>
            <w:r w:rsidRPr="00AC6520">
              <w:t>address</w:t>
            </w:r>
          </w:p>
        </w:tc>
        <w:tc>
          <w:tcPr>
            <w:tcW w:w="2371" w:type="dxa"/>
          </w:tcPr>
          <w:p w14:paraId="1EDBF3A8" w14:textId="127B25A2" w:rsidR="00DD4D44" w:rsidRPr="002A786C" w:rsidRDefault="002536AF" w:rsidP="005E7D58">
            <w:pPr>
              <w:spacing w:line="360" w:lineRule="auto"/>
              <w:jc w:val="center"/>
            </w:pPr>
            <w:r w:rsidRPr="002536AF">
              <w:t>Địa chỉ</w:t>
            </w:r>
          </w:p>
        </w:tc>
        <w:tc>
          <w:tcPr>
            <w:tcW w:w="1679" w:type="dxa"/>
          </w:tcPr>
          <w:p w14:paraId="771F367D" w14:textId="77777777" w:rsidR="00DD4D44" w:rsidRPr="002A786C" w:rsidRDefault="00DD4D44" w:rsidP="005E7D58">
            <w:pPr>
              <w:spacing w:line="360" w:lineRule="auto"/>
              <w:jc w:val="center"/>
            </w:pPr>
          </w:p>
        </w:tc>
        <w:tc>
          <w:tcPr>
            <w:tcW w:w="3397" w:type="dxa"/>
          </w:tcPr>
          <w:p w14:paraId="037A5E0A" w14:textId="61EC14B0" w:rsidR="00DD4D44" w:rsidRPr="002A786C" w:rsidRDefault="00775494" w:rsidP="005E7D58">
            <w:pPr>
              <w:spacing w:line="360" w:lineRule="auto"/>
              <w:jc w:val="center"/>
            </w:pPr>
            <w:r>
              <w:t>NULL</w:t>
            </w:r>
          </w:p>
        </w:tc>
      </w:tr>
      <w:tr w:rsidR="00DD4D44" w:rsidRPr="002A786C" w14:paraId="3794571E" w14:textId="77777777" w:rsidTr="00775494">
        <w:tc>
          <w:tcPr>
            <w:tcW w:w="1615" w:type="dxa"/>
          </w:tcPr>
          <w:p w14:paraId="04BB2795" w14:textId="3B571AE9" w:rsidR="00DD4D44" w:rsidRPr="002A786C" w:rsidRDefault="002536AF" w:rsidP="005E7D58">
            <w:pPr>
              <w:tabs>
                <w:tab w:val="left" w:pos="313"/>
              </w:tabs>
              <w:spacing w:line="360" w:lineRule="auto"/>
              <w:jc w:val="center"/>
            </w:pPr>
            <w:r w:rsidRPr="002536AF">
              <w:t>role</w:t>
            </w:r>
          </w:p>
        </w:tc>
        <w:tc>
          <w:tcPr>
            <w:tcW w:w="23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536AF" w:rsidRPr="002536AF" w14:paraId="641F1893" w14:textId="77777777">
              <w:trPr>
                <w:tblCellSpacing w:w="15" w:type="dxa"/>
              </w:trPr>
              <w:tc>
                <w:tcPr>
                  <w:tcW w:w="0" w:type="auto"/>
                  <w:vAlign w:val="center"/>
                  <w:hideMark/>
                </w:tcPr>
                <w:p w14:paraId="35F070AB" w14:textId="77777777" w:rsidR="002536AF" w:rsidRPr="002536AF" w:rsidRDefault="002536AF" w:rsidP="005E7D58">
                  <w:pPr>
                    <w:spacing w:line="360" w:lineRule="auto"/>
                    <w:jc w:val="center"/>
                  </w:pPr>
                </w:p>
              </w:tc>
            </w:tr>
          </w:tbl>
          <w:p w14:paraId="17FEB20C" w14:textId="77777777" w:rsidR="002536AF" w:rsidRPr="002536AF" w:rsidRDefault="002536AF" w:rsidP="005E7D58">
            <w:pPr>
              <w:spacing w:line="360" w:lineRule="auto"/>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0"/>
            </w:tblGrid>
            <w:tr w:rsidR="002536AF" w:rsidRPr="002536AF" w14:paraId="442A8E5D" w14:textId="77777777">
              <w:trPr>
                <w:tblCellSpacing w:w="15" w:type="dxa"/>
              </w:trPr>
              <w:tc>
                <w:tcPr>
                  <w:tcW w:w="0" w:type="auto"/>
                  <w:vAlign w:val="center"/>
                  <w:hideMark/>
                </w:tcPr>
                <w:p w14:paraId="21012664" w14:textId="77777777" w:rsidR="002536AF" w:rsidRPr="002536AF" w:rsidRDefault="002536AF" w:rsidP="005E7D58">
                  <w:pPr>
                    <w:spacing w:line="360" w:lineRule="auto"/>
                    <w:jc w:val="center"/>
                  </w:pPr>
                  <w:r w:rsidRPr="002536AF">
                    <w:t>Vai trò</w:t>
                  </w:r>
                </w:p>
              </w:tc>
            </w:tr>
          </w:tbl>
          <w:p w14:paraId="1AEA3501" w14:textId="77777777" w:rsidR="00DD4D44" w:rsidRPr="002A786C" w:rsidRDefault="00DD4D44" w:rsidP="005E7D58">
            <w:pPr>
              <w:spacing w:line="360" w:lineRule="auto"/>
              <w:jc w:val="center"/>
            </w:pPr>
          </w:p>
        </w:tc>
        <w:tc>
          <w:tcPr>
            <w:tcW w:w="1679" w:type="dxa"/>
          </w:tcPr>
          <w:p w14:paraId="260031D8" w14:textId="1FFF4E0C" w:rsidR="00DD4D44" w:rsidRPr="002A786C" w:rsidRDefault="00543D4B" w:rsidP="005E7D58">
            <w:pPr>
              <w:spacing w:line="360" w:lineRule="auto"/>
              <w:jc w:val="center"/>
            </w:pPr>
            <w:r w:rsidRPr="00543D4B">
              <w:t>ENUM('admin','user')</w:t>
            </w:r>
          </w:p>
        </w:tc>
        <w:tc>
          <w:tcPr>
            <w:tcW w:w="3397" w:type="dxa"/>
          </w:tcPr>
          <w:p w14:paraId="7084F412" w14:textId="6B7AB60D" w:rsidR="00DD4D44" w:rsidRPr="002A786C" w:rsidRDefault="00775494" w:rsidP="005E7D58">
            <w:pPr>
              <w:spacing w:line="360" w:lineRule="auto"/>
              <w:jc w:val="center"/>
            </w:pPr>
            <w:r w:rsidRPr="00775494">
              <w:t>NOT NULL</w:t>
            </w:r>
          </w:p>
        </w:tc>
      </w:tr>
      <w:tr w:rsidR="00DD4D44" w:rsidRPr="002A786C" w14:paraId="2F055DC6" w14:textId="77777777" w:rsidTr="00775494">
        <w:tc>
          <w:tcPr>
            <w:tcW w:w="1615" w:type="dxa"/>
          </w:tcPr>
          <w:p w14:paraId="5E87196F" w14:textId="5C094EA5" w:rsidR="00DD4D44" w:rsidRPr="002A786C" w:rsidRDefault="002536AF" w:rsidP="005E7D58">
            <w:pPr>
              <w:tabs>
                <w:tab w:val="left" w:pos="313"/>
              </w:tabs>
              <w:spacing w:line="360" w:lineRule="auto"/>
              <w:jc w:val="center"/>
            </w:pPr>
            <w:r w:rsidRPr="002536AF">
              <w:t>status</w:t>
            </w:r>
          </w:p>
        </w:tc>
        <w:tc>
          <w:tcPr>
            <w:tcW w:w="23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536AF" w:rsidRPr="002536AF" w14:paraId="2AF1BE2D" w14:textId="77777777">
              <w:trPr>
                <w:tblCellSpacing w:w="15" w:type="dxa"/>
              </w:trPr>
              <w:tc>
                <w:tcPr>
                  <w:tcW w:w="0" w:type="auto"/>
                  <w:vAlign w:val="center"/>
                  <w:hideMark/>
                </w:tcPr>
                <w:p w14:paraId="2F6759EE" w14:textId="77777777" w:rsidR="002536AF" w:rsidRPr="002536AF" w:rsidRDefault="002536AF" w:rsidP="005E7D58">
                  <w:pPr>
                    <w:spacing w:line="360" w:lineRule="auto"/>
                    <w:jc w:val="center"/>
                  </w:pPr>
                </w:p>
              </w:tc>
            </w:tr>
          </w:tbl>
          <w:p w14:paraId="17199F77" w14:textId="77777777" w:rsidR="002536AF" w:rsidRPr="002536AF" w:rsidRDefault="002536AF" w:rsidP="005E7D58">
            <w:pPr>
              <w:spacing w:line="360" w:lineRule="auto"/>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6"/>
            </w:tblGrid>
            <w:tr w:rsidR="002536AF" w:rsidRPr="002536AF" w14:paraId="2B3838B4" w14:textId="77777777">
              <w:trPr>
                <w:tblCellSpacing w:w="15" w:type="dxa"/>
              </w:trPr>
              <w:tc>
                <w:tcPr>
                  <w:tcW w:w="0" w:type="auto"/>
                  <w:vAlign w:val="center"/>
                  <w:hideMark/>
                </w:tcPr>
                <w:p w14:paraId="4D0746E9" w14:textId="77777777" w:rsidR="002536AF" w:rsidRPr="002536AF" w:rsidRDefault="002536AF" w:rsidP="005E7D58">
                  <w:pPr>
                    <w:spacing w:line="360" w:lineRule="auto"/>
                    <w:jc w:val="center"/>
                  </w:pPr>
                  <w:r w:rsidRPr="002536AF">
                    <w:t>Trạng thái</w:t>
                  </w:r>
                </w:p>
              </w:tc>
            </w:tr>
          </w:tbl>
          <w:p w14:paraId="7FE7A192" w14:textId="77777777" w:rsidR="00DD4D44" w:rsidRPr="002A786C" w:rsidRDefault="00DD4D44" w:rsidP="005E7D58">
            <w:pPr>
              <w:spacing w:line="360" w:lineRule="auto"/>
              <w:jc w:val="center"/>
            </w:pPr>
          </w:p>
        </w:tc>
        <w:tc>
          <w:tcPr>
            <w:tcW w:w="1679" w:type="dxa"/>
          </w:tcPr>
          <w:p w14:paraId="742E4D9B" w14:textId="5170DFE8" w:rsidR="00DD4D44" w:rsidRPr="002A786C" w:rsidRDefault="00543D4B" w:rsidP="005E7D58">
            <w:pPr>
              <w:spacing w:line="360" w:lineRule="auto"/>
              <w:jc w:val="center"/>
            </w:pPr>
            <w:r w:rsidRPr="00543D4B">
              <w:t>TINYINT</w:t>
            </w:r>
          </w:p>
        </w:tc>
        <w:tc>
          <w:tcPr>
            <w:tcW w:w="3397" w:type="dxa"/>
          </w:tcPr>
          <w:p w14:paraId="2F641EFB" w14:textId="0A6C892E" w:rsidR="00DD4D44" w:rsidRPr="002A786C" w:rsidRDefault="00775494" w:rsidP="005E7D58">
            <w:pPr>
              <w:spacing w:line="360" w:lineRule="auto"/>
              <w:jc w:val="center"/>
            </w:pPr>
            <w:r w:rsidRPr="00775494">
              <w:t>DEFAULT 1</w:t>
            </w:r>
          </w:p>
        </w:tc>
      </w:tr>
      <w:tr w:rsidR="00DD4D44" w:rsidRPr="002A786C" w14:paraId="4E650D83" w14:textId="77777777" w:rsidTr="00775494">
        <w:tc>
          <w:tcPr>
            <w:tcW w:w="1615" w:type="dxa"/>
          </w:tcPr>
          <w:p w14:paraId="57FC8283" w14:textId="50B179D0" w:rsidR="00DD4D44" w:rsidRPr="002A786C" w:rsidRDefault="002536AF" w:rsidP="005E7D58">
            <w:pPr>
              <w:tabs>
                <w:tab w:val="left" w:pos="313"/>
              </w:tabs>
              <w:spacing w:line="360" w:lineRule="auto"/>
              <w:jc w:val="center"/>
            </w:pPr>
            <w:r w:rsidRPr="002536AF">
              <w:t>created_at</w:t>
            </w:r>
          </w:p>
        </w:tc>
        <w:tc>
          <w:tcPr>
            <w:tcW w:w="2371" w:type="dxa"/>
          </w:tcPr>
          <w:p w14:paraId="0D27CF95" w14:textId="5E0CBD1A" w:rsidR="00DD4D44" w:rsidRPr="002A786C" w:rsidRDefault="002536AF" w:rsidP="005E7D58">
            <w:pPr>
              <w:spacing w:line="360" w:lineRule="auto"/>
              <w:jc w:val="center"/>
            </w:pPr>
            <w:r w:rsidRPr="002536AF">
              <w:t>Ngày tạo</w:t>
            </w:r>
          </w:p>
        </w:tc>
        <w:tc>
          <w:tcPr>
            <w:tcW w:w="1679" w:type="dxa"/>
          </w:tcPr>
          <w:p w14:paraId="4B53417F" w14:textId="63E0420D" w:rsidR="00DD4D44" w:rsidRPr="002A786C" w:rsidRDefault="00543D4B" w:rsidP="005E7D58">
            <w:pPr>
              <w:spacing w:line="360" w:lineRule="auto"/>
              <w:jc w:val="center"/>
            </w:pPr>
            <w:r w:rsidRPr="00543D4B">
              <w:t>TIMESTAMP</w:t>
            </w:r>
          </w:p>
        </w:tc>
        <w:tc>
          <w:tcPr>
            <w:tcW w:w="3397" w:type="dxa"/>
          </w:tcPr>
          <w:p w14:paraId="54049215" w14:textId="2F28FDA4" w:rsidR="00DD4D44" w:rsidRPr="002A786C" w:rsidRDefault="00775494" w:rsidP="005E7D58">
            <w:pPr>
              <w:spacing w:line="360" w:lineRule="auto"/>
              <w:jc w:val="center"/>
            </w:pPr>
            <w:r>
              <w:t>…</w:t>
            </w:r>
          </w:p>
        </w:tc>
      </w:tr>
      <w:tr w:rsidR="00AC6520" w:rsidRPr="002A786C" w14:paraId="25DE0DFD" w14:textId="77777777" w:rsidTr="00775494">
        <w:tc>
          <w:tcPr>
            <w:tcW w:w="1615" w:type="dxa"/>
          </w:tcPr>
          <w:p w14:paraId="2F15172C" w14:textId="612C966B" w:rsidR="00AC6520" w:rsidRPr="002A786C" w:rsidRDefault="002536AF" w:rsidP="005E7D58">
            <w:pPr>
              <w:tabs>
                <w:tab w:val="left" w:pos="313"/>
              </w:tabs>
              <w:spacing w:line="360" w:lineRule="auto"/>
              <w:jc w:val="center"/>
            </w:pPr>
            <w:r w:rsidRPr="002536AF">
              <w:t>updated_at</w:t>
            </w:r>
          </w:p>
        </w:tc>
        <w:tc>
          <w:tcPr>
            <w:tcW w:w="2371" w:type="dxa"/>
          </w:tcPr>
          <w:p w14:paraId="5726B8F7" w14:textId="09102DA6" w:rsidR="00AC6520" w:rsidRPr="002A786C" w:rsidRDefault="002536AF" w:rsidP="005E7D58">
            <w:pPr>
              <w:spacing w:line="360" w:lineRule="auto"/>
              <w:jc w:val="center"/>
            </w:pPr>
            <w:r w:rsidRPr="002536AF">
              <w:t>Ngày cập nhật</w:t>
            </w:r>
          </w:p>
        </w:tc>
        <w:tc>
          <w:tcPr>
            <w:tcW w:w="1679" w:type="dxa"/>
          </w:tcPr>
          <w:p w14:paraId="0392CE99" w14:textId="7AA6577C" w:rsidR="00AC6520" w:rsidRPr="002A786C" w:rsidRDefault="00543D4B" w:rsidP="005E7D58">
            <w:pPr>
              <w:spacing w:line="360" w:lineRule="auto"/>
              <w:jc w:val="center"/>
            </w:pPr>
            <w:r w:rsidRPr="00543D4B">
              <w:t>TIMESTAMP</w:t>
            </w:r>
          </w:p>
        </w:tc>
        <w:tc>
          <w:tcPr>
            <w:tcW w:w="3397" w:type="dxa"/>
          </w:tcPr>
          <w:p w14:paraId="320C8884" w14:textId="2DBA7269" w:rsidR="00AC6520" w:rsidRPr="002A786C" w:rsidRDefault="00775494" w:rsidP="005E7D58">
            <w:pPr>
              <w:spacing w:line="360" w:lineRule="auto"/>
              <w:jc w:val="center"/>
            </w:pPr>
            <w:r>
              <w:t>…</w:t>
            </w:r>
          </w:p>
        </w:tc>
      </w:tr>
    </w:tbl>
    <w:p w14:paraId="6556B72B" w14:textId="60642CE6" w:rsidR="006D71B5" w:rsidRDefault="006D71B5" w:rsidP="005E7D58">
      <w:pPr>
        <w:spacing w:line="360" w:lineRule="auto"/>
      </w:pPr>
    </w:p>
    <w:p w14:paraId="75B066B9" w14:textId="1FD93811" w:rsidR="005E7D58" w:rsidRPr="002A786C" w:rsidRDefault="005E7D58" w:rsidP="00D86BDD">
      <w:pPr>
        <w:pStyle w:val="bang"/>
      </w:pPr>
      <w:bookmarkStart w:id="31" w:name="_Toc218073712"/>
      <w:r w:rsidRPr="001017AF">
        <w:t xml:space="preserve">Bảng 2. </w:t>
      </w:r>
      <w:r w:rsidR="00F73D26">
        <w:t>2</w:t>
      </w:r>
      <w:r w:rsidRPr="001017AF">
        <w:t xml:space="preserve"> </w:t>
      </w:r>
      <w:r>
        <w:t xml:space="preserve"> Bảng </w:t>
      </w:r>
      <w:r w:rsidR="00F33AA5">
        <w:t>d</w:t>
      </w:r>
      <w:r w:rsidR="00F33AA5" w:rsidRPr="00F33AA5">
        <w:t>anh mục sản phẩm</w:t>
      </w:r>
      <w:bookmarkEnd w:id="31"/>
    </w:p>
    <w:tbl>
      <w:tblPr>
        <w:tblStyle w:val="TableGrid"/>
        <w:tblW w:w="9062" w:type="dxa"/>
        <w:tblLook w:val="04A0" w:firstRow="1" w:lastRow="0" w:firstColumn="1" w:lastColumn="0" w:noHBand="0" w:noVBand="1"/>
      </w:tblPr>
      <w:tblGrid>
        <w:gridCol w:w="1536"/>
        <w:gridCol w:w="1902"/>
        <w:gridCol w:w="2491"/>
        <w:gridCol w:w="3133"/>
      </w:tblGrid>
      <w:tr w:rsidR="005E7D58" w:rsidRPr="002A786C" w14:paraId="40C1516E" w14:textId="77777777" w:rsidTr="005163C0">
        <w:tc>
          <w:tcPr>
            <w:tcW w:w="1536" w:type="dxa"/>
            <w:vAlign w:val="center"/>
          </w:tcPr>
          <w:p w14:paraId="746425BF" w14:textId="77777777" w:rsidR="005E7D58" w:rsidRPr="002A786C" w:rsidRDefault="005E7D58" w:rsidP="0034312C">
            <w:pPr>
              <w:spacing w:line="360" w:lineRule="auto"/>
              <w:jc w:val="center"/>
              <w:rPr>
                <w:b/>
              </w:rPr>
            </w:pPr>
            <w:r>
              <w:rPr>
                <w:b/>
              </w:rPr>
              <w:t>Thuộc tính</w:t>
            </w:r>
          </w:p>
        </w:tc>
        <w:tc>
          <w:tcPr>
            <w:tcW w:w="1902" w:type="dxa"/>
            <w:vAlign w:val="center"/>
          </w:tcPr>
          <w:p w14:paraId="41091336" w14:textId="77777777" w:rsidR="005E7D58" w:rsidRPr="002A786C" w:rsidRDefault="005E7D58" w:rsidP="0034312C">
            <w:pPr>
              <w:spacing w:line="360" w:lineRule="auto"/>
              <w:jc w:val="center"/>
              <w:rPr>
                <w:b/>
              </w:rPr>
            </w:pPr>
            <w:r>
              <w:rPr>
                <w:b/>
              </w:rPr>
              <w:t>Mô tả</w:t>
            </w:r>
          </w:p>
        </w:tc>
        <w:tc>
          <w:tcPr>
            <w:tcW w:w="2491" w:type="dxa"/>
          </w:tcPr>
          <w:p w14:paraId="1432DE27" w14:textId="77777777" w:rsidR="005E7D58" w:rsidRPr="002A786C" w:rsidRDefault="005E7D58" w:rsidP="0034312C">
            <w:pPr>
              <w:spacing w:line="360" w:lineRule="auto"/>
              <w:jc w:val="center"/>
              <w:rPr>
                <w:b/>
              </w:rPr>
            </w:pPr>
            <w:r>
              <w:rPr>
                <w:b/>
              </w:rPr>
              <w:t>Kiểu dữ liệu</w:t>
            </w:r>
          </w:p>
        </w:tc>
        <w:tc>
          <w:tcPr>
            <w:tcW w:w="3133" w:type="dxa"/>
          </w:tcPr>
          <w:p w14:paraId="7E814858" w14:textId="77777777" w:rsidR="005E7D58" w:rsidRDefault="005E7D58" w:rsidP="0034312C">
            <w:pPr>
              <w:spacing w:line="360" w:lineRule="auto"/>
              <w:jc w:val="center"/>
              <w:rPr>
                <w:b/>
              </w:rPr>
            </w:pPr>
            <w:r>
              <w:rPr>
                <w:b/>
              </w:rPr>
              <w:t>Ràng buộc</w:t>
            </w:r>
          </w:p>
        </w:tc>
      </w:tr>
      <w:tr w:rsidR="005E7D58" w:rsidRPr="002A786C" w14:paraId="79B03786" w14:textId="77777777" w:rsidTr="005163C0">
        <w:tc>
          <w:tcPr>
            <w:tcW w:w="1536" w:type="dxa"/>
          </w:tcPr>
          <w:p w14:paraId="535DAD5F" w14:textId="77777777" w:rsidR="005E7D58" w:rsidRPr="002A786C" w:rsidRDefault="005E7D58" w:rsidP="0034312C">
            <w:pPr>
              <w:tabs>
                <w:tab w:val="left" w:pos="313"/>
              </w:tabs>
              <w:spacing w:line="360" w:lineRule="auto"/>
              <w:jc w:val="center"/>
            </w:pPr>
            <w:r>
              <w:t>Id</w:t>
            </w:r>
          </w:p>
        </w:tc>
        <w:tc>
          <w:tcPr>
            <w:tcW w:w="1902" w:type="dxa"/>
          </w:tcPr>
          <w:p w14:paraId="4BD0E922" w14:textId="25D1A3F8" w:rsidR="005E7D58" w:rsidRPr="002A786C" w:rsidRDefault="005163C0" w:rsidP="0034312C">
            <w:pPr>
              <w:spacing w:line="360" w:lineRule="auto"/>
              <w:jc w:val="center"/>
            </w:pPr>
            <w:r w:rsidRPr="005163C0">
              <w:t>Mã danh mục</w:t>
            </w:r>
          </w:p>
        </w:tc>
        <w:tc>
          <w:tcPr>
            <w:tcW w:w="2491" w:type="dxa"/>
          </w:tcPr>
          <w:p w14:paraId="288C8C1A" w14:textId="30CD8625" w:rsidR="005E7D58" w:rsidRPr="002A786C" w:rsidRDefault="00F73D26" w:rsidP="0034312C">
            <w:pPr>
              <w:spacing w:line="360" w:lineRule="auto"/>
              <w:jc w:val="center"/>
            </w:pPr>
            <w:r w:rsidRPr="00F73D26">
              <w:t>INT</w:t>
            </w:r>
          </w:p>
        </w:tc>
        <w:tc>
          <w:tcPr>
            <w:tcW w:w="3133" w:type="dxa"/>
          </w:tcPr>
          <w:p w14:paraId="32E7979D" w14:textId="588D4BF9" w:rsidR="005E7D58" w:rsidRPr="002A786C" w:rsidRDefault="00F73D26" w:rsidP="0034312C">
            <w:pPr>
              <w:spacing w:line="360" w:lineRule="auto"/>
              <w:jc w:val="center"/>
            </w:pPr>
            <w:r w:rsidRPr="00F73D26">
              <w:t>PK, AUTO_INCREMENT</w:t>
            </w:r>
          </w:p>
        </w:tc>
      </w:tr>
      <w:tr w:rsidR="005E7D58" w:rsidRPr="002A786C" w14:paraId="0AD724DA" w14:textId="77777777" w:rsidTr="005163C0">
        <w:tc>
          <w:tcPr>
            <w:tcW w:w="1536" w:type="dxa"/>
          </w:tcPr>
          <w:p w14:paraId="784F198B" w14:textId="11226F57" w:rsidR="005E7D58" w:rsidRPr="002A786C" w:rsidRDefault="005E7D58" w:rsidP="0034312C">
            <w:pPr>
              <w:tabs>
                <w:tab w:val="left" w:pos="313"/>
              </w:tabs>
              <w:spacing w:line="360" w:lineRule="auto"/>
              <w:jc w:val="center"/>
            </w:pPr>
            <w:r w:rsidRPr="00AC6520">
              <w:t>name</w:t>
            </w:r>
          </w:p>
        </w:tc>
        <w:tc>
          <w:tcPr>
            <w:tcW w:w="1902" w:type="dxa"/>
          </w:tcPr>
          <w:p w14:paraId="0D93F218" w14:textId="3E866443" w:rsidR="005E7D58" w:rsidRPr="002A786C" w:rsidRDefault="00F73D26" w:rsidP="0034312C">
            <w:pPr>
              <w:spacing w:line="360" w:lineRule="auto"/>
              <w:jc w:val="center"/>
            </w:pPr>
            <w:r w:rsidRPr="00F73D26">
              <w:t>Tên danh mục</w:t>
            </w:r>
          </w:p>
        </w:tc>
        <w:tc>
          <w:tcPr>
            <w:tcW w:w="2491" w:type="dxa"/>
          </w:tcPr>
          <w:p w14:paraId="7FBB3B49" w14:textId="7D74C594" w:rsidR="005E7D58" w:rsidRPr="002A786C" w:rsidRDefault="00F73D26" w:rsidP="0034312C">
            <w:pPr>
              <w:spacing w:line="360" w:lineRule="auto"/>
              <w:jc w:val="center"/>
            </w:pPr>
            <w:r w:rsidRPr="00F73D26">
              <w:t>VARCHAR(100)</w:t>
            </w:r>
          </w:p>
        </w:tc>
        <w:tc>
          <w:tcPr>
            <w:tcW w:w="3133" w:type="dxa"/>
          </w:tcPr>
          <w:p w14:paraId="4CDE650B" w14:textId="77777777" w:rsidR="005E7D58" w:rsidRPr="002A786C" w:rsidRDefault="005E7D58" w:rsidP="0034312C">
            <w:pPr>
              <w:spacing w:line="360" w:lineRule="auto"/>
              <w:jc w:val="center"/>
            </w:pPr>
            <w:r w:rsidRPr="00775494">
              <w:t>NOT NULL</w:t>
            </w:r>
          </w:p>
        </w:tc>
      </w:tr>
      <w:tr w:rsidR="005E7D58" w:rsidRPr="002A786C" w14:paraId="2441EBFC" w14:textId="77777777" w:rsidTr="005163C0">
        <w:tc>
          <w:tcPr>
            <w:tcW w:w="1536" w:type="dxa"/>
          </w:tcPr>
          <w:p w14:paraId="7AAD681A" w14:textId="7D9222D0" w:rsidR="005E7D58" w:rsidRPr="002A786C" w:rsidRDefault="00F33AA5" w:rsidP="0034312C">
            <w:pPr>
              <w:tabs>
                <w:tab w:val="left" w:pos="313"/>
              </w:tabs>
              <w:spacing w:line="360" w:lineRule="auto"/>
              <w:jc w:val="center"/>
            </w:pPr>
            <w:r w:rsidRPr="00F33AA5">
              <w:t>slug</w:t>
            </w:r>
          </w:p>
        </w:tc>
        <w:tc>
          <w:tcPr>
            <w:tcW w:w="1902" w:type="dxa"/>
          </w:tcPr>
          <w:p w14:paraId="697FB464" w14:textId="70E66F9C" w:rsidR="005E7D58" w:rsidRPr="002A786C" w:rsidRDefault="00F73D26" w:rsidP="0034312C">
            <w:pPr>
              <w:spacing w:line="360" w:lineRule="auto"/>
              <w:jc w:val="center"/>
            </w:pPr>
            <w:r w:rsidRPr="00F73D26">
              <w:t>Đường dẫn</w:t>
            </w:r>
          </w:p>
        </w:tc>
        <w:tc>
          <w:tcPr>
            <w:tcW w:w="2491" w:type="dxa"/>
          </w:tcPr>
          <w:p w14:paraId="63383F69" w14:textId="32206104" w:rsidR="005E7D58" w:rsidRPr="002A786C" w:rsidRDefault="00F73D26" w:rsidP="0034312C">
            <w:pPr>
              <w:spacing w:line="360" w:lineRule="auto"/>
              <w:jc w:val="center"/>
            </w:pPr>
            <w:r w:rsidRPr="00F73D26">
              <w:t>VARCHAR(100)</w:t>
            </w:r>
          </w:p>
        </w:tc>
        <w:tc>
          <w:tcPr>
            <w:tcW w:w="3133" w:type="dxa"/>
          </w:tcPr>
          <w:p w14:paraId="7FE58C3D" w14:textId="77777777" w:rsidR="005E7D58" w:rsidRPr="002A786C" w:rsidRDefault="005E7D58" w:rsidP="0034312C">
            <w:pPr>
              <w:spacing w:line="360" w:lineRule="auto"/>
              <w:jc w:val="center"/>
            </w:pPr>
            <w:r w:rsidRPr="00775494">
              <w:t>UNIQUE</w:t>
            </w:r>
          </w:p>
        </w:tc>
      </w:tr>
      <w:tr w:rsidR="005E7D58" w:rsidRPr="002A786C" w14:paraId="4061A5B1" w14:textId="77777777" w:rsidTr="005163C0">
        <w:tc>
          <w:tcPr>
            <w:tcW w:w="1536" w:type="dxa"/>
          </w:tcPr>
          <w:p w14:paraId="1006E4B6" w14:textId="6C607B94" w:rsidR="005E7D58" w:rsidRPr="002A786C" w:rsidRDefault="005163C0" w:rsidP="0034312C">
            <w:pPr>
              <w:tabs>
                <w:tab w:val="left" w:pos="313"/>
              </w:tabs>
              <w:spacing w:line="360" w:lineRule="auto"/>
              <w:jc w:val="center"/>
            </w:pPr>
            <w:r w:rsidRPr="005163C0">
              <w:t>description</w:t>
            </w:r>
          </w:p>
        </w:tc>
        <w:tc>
          <w:tcPr>
            <w:tcW w:w="1902" w:type="dxa"/>
          </w:tcPr>
          <w:p w14:paraId="7380DC80" w14:textId="023FA658" w:rsidR="005E7D58" w:rsidRPr="002A786C" w:rsidRDefault="00F73D26" w:rsidP="0034312C">
            <w:pPr>
              <w:spacing w:line="360" w:lineRule="auto"/>
              <w:jc w:val="center"/>
            </w:pPr>
            <w:r w:rsidRPr="00F73D26">
              <w:t>Mô tả</w:t>
            </w:r>
          </w:p>
        </w:tc>
        <w:tc>
          <w:tcPr>
            <w:tcW w:w="24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7D58" w:rsidRPr="00543D4B" w14:paraId="32E38189" w14:textId="77777777" w:rsidTr="0017399F">
              <w:trPr>
                <w:tblCellSpacing w:w="15" w:type="dxa"/>
              </w:trPr>
              <w:tc>
                <w:tcPr>
                  <w:tcW w:w="0" w:type="auto"/>
                  <w:vAlign w:val="center"/>
                  <w:hideMark/>
                </w:tcPr>
                <w:p w14:paraId="31981828" w14:textId="77777777" w:rsidR="005E7D58" w:rsidRPr="00543D4B" w:rsidRDefault="005E7D58" w:rsidP="0034312C">
                  <w:pPr>
                    <w:spacing w:line="360" w:lineRule="auto"/>
                    <w:jc w:val="center"/>
                  </w:pPr>
                </w:p>
              </w:tc>
            </w:tr>
          </w:tbl>
          <w:p w14:paraId="5CED37CA" w14:textId="77777777" w:rsidR="005E7D58" w:rsidRPr="00543D4B" w:rsidRDefault="005E7D58" w:rsidP="0034312C">
            <w:pPr>
              <w:spacing w:line="360" w:lineRule="auto"/>
              <w:jc w:val="center"/>
              <w:rPr>
                <w:vanish/>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755"/>
            </w:tblGrid>
            <w:tr w:rsidR="005E7D58" w:rsidRPr="00543D4B" w14:paraId="02B03D50" w14:textId="77777777" w:rsidTr="0034312C">
              <w:trPr>
                <w:tblCellSpacing w:w="15" w:type="dxa"/>
                <w:jc w:val="center"/>
              </w:trPr>
              <w:tc>
                <w:tcPr>
                  <w:tcW w:w="0" w:type="auto"/>
                  <w:vAlign w:val="center"/>
                  <w:hideMark/>
                </w:tcPr>
                <w:p w14:paraId="1382241E" w14:textId="06FD4A2D" w:rsidR="005E7D58" w:rsidRPr="00543D4B" w:rsidRDefault="00F73D26" w:rsidP="0034312C">
                  <w:pPr>
                    <w:spacing w:line="360" w:lineRule="auto"/>
                    <w:jc w:val="center"/>
                  </w:pPr>
                  <w:r w:rsidRPr="00F73D26">
                    <w:t>TEXT</w:t>
                  </w:r>
                </w:p>
              </w:tc>
            </w:tr>
          </w:tbl>
          <w:p w14:paraId="3E2CD232" w14:textId="77777777" w:rsidR="005E7D58" w:rsidRPr="002A786C" w:rsidRDefault="005E7D58" w:rsidP="0034312C">
            <w:pPr>
              <w:spacing w:line="360" w:lineRule="auto"/>
              <w:jc w:val="center"/>
            </w:pPr>
          </w:p>
        </w:tc>
        <w:tc>
          <w:tcPr>
            <w:tcW w:w="31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7D58" w:rsidRPr="00775494" w14:paraId="0CA7C9F2" w14:textId="77777777" w:rsidTr="0017399F">
              <w:trPr>
                <w:tblCellSpacing w:w="15" w:type="dxa"/>
              </w:trPr>
              <w:tc>
                <w:tcPr>
                  <w:tcW w:w="0" w:type="auto"/>
                  <w:vAlign w:val="center"/>
                  <w:hideMark/>
                </w:tcPr>
                <w:p w14:paraId="5888A17B" w14:textId="77777777" w:rsidR="005E7D58" w:rsidRPr="00775494" w:rsidRDefault="005E7D58" w:rsidP="0034312C">
                  <w:pPr>
                    <w:spacing w:line="360" w:lineRule="auto"/>
                    <w:jc w:val="center"/>
                  </w:pPr>
                </w:p>
              </w:tc>
            </w:tr>
          </w:tbl>
          <w:p w14:paraId="1BFB0FB9" w14:textId="77777777" w:rsidR="005E7D58" w:rsidRPr="00775494" w:rsidRDefault="005E7D58" w:rsidP="0034312C">
            <w:pPr>
              <w:spacing w:line="360" w:lineRule="auto"/>
              <w:jc w:val="center"/>
              <w:rPr>
                <w:vanish/>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784"/>
            </w:tblGrid>
            <w:tr w:rsidR="005E7D58" w:rsidRPr="00775494" w14:paraId="7FCD432D" w14:textId="77777777" w:rsidTr="0017399F">
              <w:trPr>
                <w:tblCellSpacing w:w="15" w:type="dxa"/>
                <w:jc w:val="center"/>
              </w:trPr>
              <w:tc>
                <w:tcPr>
                  <w:tcW w:w="0" w:type="auto"/>
                  <w:vAlign w:val="center"/>
                  <w:hideMark/>
                </w:tcPr>
                <w:p w14:paraId="0996F8A3" w14:textId="6E590938" w:rsidR="005E7D58" w:rsidRPr="00775494" w:rsidRDefault="00F73D26" w:rsidP="0034312C">
                  <w:pPr>
                    <w:spacing w:line="360" w:lineRule="auto"/>
                    <w:jc w:val="center"/>
                  </w:pPr>
                  <w:r>
                    <w:t>NULL</w:t>
                  </w:r>
                </w:p>
              </w:tc>
            </w:tr>
          </w:tbl>
          <w:p w14:paraId="00971DDF" w14:textId="77777777" w:rsidR="005E7D58" w:rsidRPr="002A786C" w:rsidRDefault="005E7D58" w:rsidP="0034312C">
            <w:pPr>
              <w:spacing w:line="360" w:lineRule="auto"/>
              <w:jc w:val="center"/>
            </w:pPr>
          </w:p>
        </w:tc>
      </w:tr>
      <w:tr w:rsidR="005E7D58" w:rsidRPr="002A786C" w14:paraId="4E4C4CED" w14:textId="77777777" w:rsidTr="005163C0">
        <w:tc>
          <w:tcPr>
            <w:tcW w:w="1536" w:type="dxa"/>
          </w:tcPr>
          <w:p w14:paraId="7D1E3B2F" w14:textId="41D1B0A1" w:rsidR="005E7D58" w:rsidRPr="002A786C" w:rsidRDefault="005163C0" w:rsidP="0034312C">
            <w:pPr>
              <w:tabs>
                <w:tab w:val="left" w:pos="313"/>
              </w:tabs>
              <w:spacing w:line="360" w:lineRule="auto"/>
              <w:jc w:val="center"/>
            </w:pPr>
            <w:r w:rsidRPr="005163C0">
              <w:t>image</w:t>
            </w:r>
          </w:p>
        </w:tc>
        <w:tc>
          <w:tcPr>
            <w:tcW w:w="1902" w:type="dxa"/>
          </w:tcPr>
          <w:p w14:paraId="0BD1751C" w14:textId="5D960FA0" w:rsidR="005E7D58" w:rsidRPr="002A786C" w:rsidRDefault="00F73D26" w:rsidP="0034312C">
            <w:pPr>
              <w:spacing w:line="360" w:lineRule="auto"/>
              <w:jc w:val="center"/>
            </w:pPr>
            <w:r w:rsidRPr="00F73D26">
              <w:t>Hình ảnh</w:t>
            </w:r>
          </w:p>
        </w:tc>
        <w:tc>
          <w:tcPr>
            <w:tcW w:w="2491" w:type="dxa"/>
          </w:tcPr>
          <w:p w14:paraId="7D867089" w14:textId="57B7B659" w:rsidR="005E7D58" w:rsidRPr="002A786C" w:rsidRDefault="00F73D26" w:rsidP="0034312C">
            <w:pPr>
              <w:spacing w:line="360" w:lineRule="auto"/>
              <w:jc w:val="center"/>
            </w:pPr>
            <w:r w:rsidRPr="00F73D26">
              <w:t>VARCHAR(255)</w:t>
            </w:r>
          </w:p>
        </w:tc>
        <w:tc>
          <w:tcPr>
            <w:tcW w:w="3133" w:type="dxa"/>
          </w:tcPr>
          <w:p w14:paraId="29982EE8" w14:textId="3149FFDA" w:rsidR="005E7D58" w:rsidRPr="002A786C" w:rsidRDefault="00F73D26" w:rsidP="0034312C">
            <w:pPr>
              <w:spacing w:line="360" w:lineRule="auto"/>
              <w:jc w:val="center"/>
            </w:pPr>
            <w:r>
              <w:t>NULL</w:t>
            </w:r>
          </w:p>
        </w:tc>
      </w:tr>
      <w:tr w:rsidR="005E7D58" w:rsidRPr="002A786C" w14:paraId="4D8582AF" w14:textId="77777777" w:rsidTr="005163C0">
        <w:tc>
          <w:tcPr>
            <w:tcW w:w="1536" w:type="dxa"/>
          </w:tcPr>
          <w:p w14:paraId="60300759" w14:textId="14289065" w:rsidR="005E7D58" w:rsidRPr="002A786C" w:rsidRDefault="005163C0" w:rsidP="0034312C">
            <w:pPr>
              <w:tabs>
                <w:tab w:val="left" w:pos="313"/>
              </w:tabs>
              <w:spacing w:line="360" w:lineRule="auto"/>
              <w:jc w:val="center"/>
            </w:pPr>
            <w:r w:rsidRPr="005163C0">
              <w:t>status</w:t>
            </w:r>
          </w:p>
        </w:tc>
        <w:tc>
          <w:tcPr>
            <w:tcW w:w="1902" w:type="dxa"/>
          </w:tcPr>
          <w:p w14:paraId="2D96C6B6" w14:textId="326169D6" w:rsidR="005E7D58" w:rsidRPr="002A786C" w:rsidRDefault="00F73D26" w:rsidP="0034312C">
            <w:pPr>
              <w:spacing w:line="360" w:lineRule="auto"/>
              <w:jc w:val="center"/>
            </w:pPr>
            <w:r w:rsidRPr="00F73D26">
              <w:t>Trạng thái</w:t>
            </w:r>
          </w:p>
        </w:tc>
        <w:tc>
          <w:tcPr>
            <w:tcW w:w="2491" w:type="dxa"/>
          </w:tcPr>
          <w:p w14:paraId="0C5204BE" w14:textId="79FD7813" w:rsidR="005E7D58" w:rsidRPr="002A786C" w:rsidRDefault="00F73D26" w:rsidP="0034312C">
            <w:pPr>
              <w:spacing w:line="360" w:lineRule="auto"/>
              <w:jc w:val="center"/>
            </w:pPr>
            <w:r w:rsidRPr="00F73D26">
              <w:t>TINYINT</w:t>
            </w:r>
          </w:p>
        </w:tc>
        <w:tc>
          <w:tcPr>
            <w:tcW w:w="3133" w:type="dxa"/>
          </w:tcPr>
          <w:p w14:paraId="418CB195" w14:textId="19D74866" w:rsidR="005E7D58" w:rsidRPr="002A786C" w:rsidRDefault="00F73D26" w:rsidP="0034312C">
            <w:pPr>
              <w:spacing w:line="360" w:lineRule="auto"/>
              <w:jc w:val="center"/>
            </w:pPr>
            <w:r w:rsidRPr="00775494">
              <w:t>DEFAULT 1</w:t>
            </w:r>
          </w:p>
        </w:tc>
      </w:tr>
      <w:tr w:rsidR="005E7D58" w:rsidRPr="002A786C" w14:paraId="7DD17812" w14:textId="77777777" w:rsidTr="005163C0">
        <w:tc>
          <w:tcPr>
            <w:tcW w:w="1536" w:type="dxa"/>
          </w:tcPr>
          <w:p w14:paraId="15F36073" w14:textId="6C5A2644" w:rsidR="005E7D58" w:rsidRPr="002A786C" w:rsidRDefault="005163C0" w:rsidP="0034312C">
            <w:pPr>
              <w:tabs>
                <w:tab w:val="left" w:pos="313"/>
              </w:tabs>
              <w:spacing w:line="360" w:lineRule="auto"/>
              <w:jc w:val="center"/>
            </w:pPr>
            <w:r w:rsidRPr="005163C0">
              <w:t>created_at</w:t>
            </w:r>
          </w:p>
        </w:tc>
        <w:tc>
          <w:tcPr>
            <w:tcW w:w="19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7D58" w:rsidRPr="002536AF" w14:paraId="6FF6A754" w14:textId="77777777" w:rsidTr="0017399F">
              <w:trPr>
                <w:tblCellSpacing w:w="15" w:type="dxa"/>
              </w:trPr>
              <w:tc>
                <w:tcPr>
                  <w:tcW w:w="0" w:type="auto"/>
                  <w:vAlign w:val="center"/>
                  <w:hideMark/>
                </w:tcPr>
                <w:p w14:paraId="34C7CC55" w14:textId="77777777" w:rsidR="005E7D58" w:rsidRPr="002536AF" w:rsidRDefault="005E7D58" w:rsidP="0034312C">
                  <w:pPr>
                    <w:spacing w:line="360" w:lineRule="auto"/>
                    <w:jc w:val="center"/>
                  </w:pPr>
                </w:p>
              </w:tc>
            </w:tr>
          </w:tbl>
          <w:p w14:paraId="647E222C" w14:textId="77777777" w:rsidR="005E7D58" w:rsidRPr="002536AF" w:rsidRDefault="005E7D58" w:rsidP="0034312C">
            <w:pPr>
              <w:spacing w:line="360" w:lineRule="auto"/>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tblGrid>
            <w:tr w:rsidR="005E7D58" w:rsidRPr="002536AF" w14:paraId="39FC9A1E" w14:textId="77777777" w:rsidTr="0017399F">
              <w:trPr>
                <w:tblCellSpacing w:w="15" w:type="dxa"/>
              </w:trPr>
              <w:tc>
                <w:tcPr>
                  <w:tcW w:w="0" w:type="auto"/>
                  <w:vAlign w:val="center"/>
                  <w:hideMark/>
                </w:tcPr>
                <w:p w14:paraId="55F1D81C" w14:textId="22D3A895" w:rsidR="005E7D58" w:rsidRPr="002536AF" w:rsidRDefault="00F73D26" w:rsidP="0034312C">
                  <w:pPr>
                    <w:spacing w:line="360" w:lineRule="auto"/>
                    <w:jc w:val="center"/>
                  </w:pPr>
                  <w:r w:rsidRPr="00F73D26">
                    <w:t>Ngày tạo</w:t>
                  </w:r>
                </w:p>
              </w:tc>
            </w:tr>
          </w:tbl>
          <w:p w14:paraId="2AB1329D" w14:textId="77777777" w:rsidR="005E7D58" w:rsidRPr="002A786C" w:rsidRDefault="005E7D58" w:rsidP="0034312C">
            <w:pPr>
              <w:spacing w:line="360" w:lineRule="auto"/>
              <w:jc w:val="center"/>
            </w:pPr>
          </w:p>
        </w:tc>
        <w:tc>
          <w:tcPr>
            <w:tcW w:w="2491" w:type="dxa"/>
          </w:tcPr>
          <w:p w14:paraId="6AEF6FF9" w14:textId="270F6FDE" w:rsidR="005E7D58" w:rsidRPr="002A786C" w:rsidRDefault="00F73D26" w:rsidP="0034312C">
            <w:pPr>
              <w:spacing w:line="360" w:lineRule="auto"/>
              <w:jc w:val="center"/>
            </w:pPr>
            <w:r w:rsidRPr="00F73D26">
              <w:t>TIMESTAMP</w:t>
            </w:r>
          </w:p>
        </w:tc>
        <w:tc>
          <w:tcPr>
            <w:tcW w:w="3133" w:type="dxa"/>
          </w:tcPr>
          <w:p w14:paraId="7EA79379" w14:textId="77FCD679" w:rsidR="005E7D58" w:rsidRPr="002A786C" w:rsidRDefault="00F73D26" w:rsidP="0034312C">
            <w:pPr>
              <w:spacing w:line="360" w:lineRule="auto"/>
              <w:jc w:val="center"/>
            </w:pPr>
            <w:r>
              <w:t>…</w:t>
            </w:r>
          </w:p>
        </w:tc>
      </w:tr>
      <w:tr w:rsidR="005E7D58" w:rsidRPr="002A786C" w14:paraId="3702276F" w14:textId="77777777" w:rsidTr="005163C0">
        <w:tc>
          <w:tcPr>
            <w:tcW w:w="1536" w:type="dxa"/>
          </w:tcPr>
          <w:p w14:paraId="67F85920" w14:textId="2FB3A6CC" w:rsidR="005E7D58" w:rsidRPr="002A786C" w:rsidRDefault="005163C0" w:rsidP="0034312C">
            <w:pPr>
              <w:tabs>
                <w:tab w:val="left" w:pos="313"/>
              </w:tabs>
              <w:spacing w:line="360" w:lineRule="auto"/>
              <w:jc w:val="center"/>
            </w:pPr>
            <w:r w:rsidRPr="005163C0">
              <w:t>updated_at</w:t>
            </w:r>
          </w:p>
        </w:tc>
        <w:tc>
          <w:tcPr>
            <w:tcW w:w="19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7D58" w:rsidRPr="002536AF" w14:paraId="7589CCEE" w14:textId="77777777" w:rsidTr="0017399F">
              <w:trPr>
                <w:tblCellSpacing w:w="15" w:type="dxa"/>
              </w:trPr>
              <w:tc>
                <w:tcPr>
                  <w:tcW w:w="0" w:type="auto"/>
                  <w:vAlign w:val="center"/>
                  <w:hideMark/>
                </w:tcPr>
                <w:p w14:paraId="3D8013F1" w14:textId="77777777" w:rsidR="005E7D58" w:rsidRPr="002536AF" w:rsidRDefault="005E7D58" w:rsidP="0034312C">
                  <w:pPr>
                    <w:spacing w:line="360" w:lineRule="auto"/>
                    <w:jc w:val="center"/>
                  </w:pPr>
                </w:p>
              </w:tc>
            </w:tr>
          </w:tbl>
          <w:p w14:paraId="4287B222" w14:textId="77777777" w:rsidR="005E7D58" w:rsidRPr="002536AF" w:rsidRDefault="005E7D58" w:rsidP="0034312C">
            <w:pPr>
              <w:spacing w:line="360" w:lineRule="auto"/>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2"/>
            </w:tblGrid>
            <w:tr w:rsidR="005E7D58" w:rsidRPr="002536AF" w14:paraId="5396942E" w14:textId="77777777" w:rsidTr="0017399F">
              <w:trPr>
                <w:tblCellSpacing w:w="15" w:type="dxa"/>
              </w:trPr>
              <w:tc>
                <w:tcPr>
                  <w:tcW w:w="0" w:type="auto"/>
                  <w:vAlign w:val="center"/>
                  <w:hideMark/>
                </w:tcPr>
                <w:p w14:paraId="6AC99CF0" w14:textId="24466F8E" w:rsidR="005E7D58" w:rsidRPr="002536AF" w:rsidRDefault="00F73D26" w:rsidP="0034312C">
                  <w:pPr>
                    <w:spacing w:line="360" w:lineRule="auto"/>
                    <w:jc w:val="center"/>
                  </w:pPr>
                  <w:r w:rsidRPr="00F73D26">
                    <w:t>Ngày cập nhật</w:t>
                  </w:r>
                </w:p>
              </w:tc>
            </w:tr>
          </w:tbl>
          <w:p w14:paraId="52BF7F41" w14:textId="77777777" w:rsidR="005E7D58" w:rsidRPr="002A786C" w:rsidRDefault="005E7D58" w:rsidP="0034312C">
            <w:pPr>
              <w:spacing w:line="360" w:lineRule="auto"/>
              <w:jc w:val="center"/>
            </w:pPr>
          </w:p>
        </w:tc>
        <w:tc>
          <w:tcPr>
            <w:tcW w:w="2491" w:type="dxa"/>
          </w:tcPr>
          <w:p w14:paraId="1781B296" w14:textId="74F41D2E" w:rsidR="005E7D58" w:rsidRPr="002A786C" w:rsidRDefault="00F73D26" w:rsidP="0034312C">
            <w:pPr>
              <w:spacing w:line="360" w:lineRule="auto"/>
              <w:jc w:val="center"/>
            </w:pPr>
            <w:r w:rsidRPr="00F73D26">
              <w:t>TIMESTAMP</w:t>
            </w:r>
          </w:p>
        </w:tc>
        <w:tc>
          <w:tcPr>
            <w:tcW w:w="3133" w:type="dxa"/>
          </w:tcPr>
          <w:p w14:paraId="65ACF364" w14:textId="4A42DF4F" w:rsidR="005E7D58" w:rsidRPr="002A786C" w:rsidRDefault="00F73D26" w:rsidP="0034312C">
            <w:pPr>
              <w:spacing w:line="360" w:lineRule="auto"/>
              <w:jc w:val="center"/>
            </w:pPr>
            <w:r>
              <w:t>…</w:t>
            </w:r>
          </w:p>
        </w:tc>
      </w:tr>
    </w:tbl>
    <w:p w14:paraId="781331C2" w14:textId="1B6993D1" w:rsidR="005E7D58" w:rsidRDefault="005E7D58" w:rsidP="005E7D58">
      <w:pPr>
        <w:spacing w:line="360" w:lineRule="auto"/>
      </w:pPr>
    </w:p>
    <w:p w14:paraId="1DEBD9B1" w14:textId="77777777" w:rsidR="00D86BDD" w:rsidRDefault="00D86BDD" w:rsidP="005E7D58">
      <w:pPr>
        <w:spacing w:line="360" w:lineRule="auto"/>
      </w:pPr>
    </w:p>
    <w:p w14:paraId="5122C45E" w14:textId="77777777" w:rsidR="00D86BDD" w:rsidRDefault="00D86BDD" w:rsidP="005E7D58">
      <w:pPr>
        <w:spacing w:line="360" w:lineRule="auto"/>
      </w:pPr>
    </w:p>
    <w:p w14:paraId="0EC02F39" w14:textId="77777777" w:rsidR="00D86BDD" w:rsidRDefault="00D86BDD" w:rsidP="005E7D58">
      <w:pPr>
        <w:spacing w:line="360" w:lineRule="auto"/>
      </w:pPr>
    </w:p>
    <w:p w14:paraId="22B6BCD1" w14:textId="77777777" w:rsidR="00D86BDD" w:rsidRDefault="00D86BDD" w:rsidP="005E7D58">
      <w:pPr>
        <w:spacing w:line="360" w:lineRule="auto"/>
      </w:pPr>
    </w:p>
    <w:p w14:paraId="74062633" w14:textId="498EAB28" w:rsidR="00F73D26" w:rsidRPr="002A786C" w:rsidRDefault="00F73D26" w:rsidP="00D86BDD">
      <w:pPr>
        <w:pStyle w:val="bang"/>
        <w:spacing w:line="360" w:lineRule="auto"/>
      </w:pPr>
      <w:bookmarkStart w:id="32" w:name="_Toc218073713"/>
      <w:r w:rsidRPr="001017AF">
        <w:lastRenderedPageBreak/>
        <w:t xml:space="preserve">Bảng 2. </w:t>
      </w:r>
      <w:r>
        <w:t>3</w:t>
      </w:r>
      <w:r w:rsidRPr="001017AF">
        <w:t xml:space="preserve"> </w:t>
      </w:r>
      <w:r>
        <w:t xml:space="preserve"> Bảng </w:t>
      </w:r>
      <w:r w:rsidR="00520F8F">
        <w:t>sản phẩm (</w:t>
      </w:r>
      <w:r w:rsidR="00520F8F" w:rsidRPr="00520F8F">
        <w:t>products</w:t>
      </w:r>
      <w:r w:rsidR="00520F8F">
        <w:t>)</w:t>
      </w:r>
      <w:bookmarkEnd w:id="32"/>
    </w:p>
    <w:tbl>
      <w:tblPr>
        <w:tblStyle w:val="TableGrid"/>
        <w:tblW w:w="9062" w:type="dxa"/>
        <w:tblLook w:val="04A0" w:firstRow="1" w:lastRow="0" w:firstColumn="1" w:lastColumn="0" w:noHBand="0" w:noVBand="1"/>
      </w:tblPr>
      <w:tblGrid>
        <w:gridCol w:w="1536"/>
        <w:gridCol w:w="1902"/>
        <w:gridCol w:w="2491"/>
        <w:gridCol w:w="3133"/>
      </w:tblGrid>
      <w:tr w:rsidR="00F73D26" w:rsidRPr="002A786C" w14:paraId="0B2CB67A" w14:textId="77777777" w:rsidTr="0017399F">
        <w:tc>
          <w:tcPr>
            <w:tcW w:w="1536" w:type="dxa"/>
            <w:vAlign w:val="center"/>
          </w:tcPr>
          <w:p w14:paraId="271A3C15" w14:textId="77777777" w:rsidR="00F73D26" w:rsidRPr="002A786C" w:rsidRDefault="00F73D26" w:rsidP="0017399F">
            <w:pPr>
              <w:spacing w:line="360" w:lineRule="auto"/>
              <w:jc w:val="center"/>
              <w:rPr>
                <w:b/>
              </w:rPr>
            </w:pPr>
            <w:r>
              <w:rPr>
                <w:b/>
              </w:rPr>
              <w:t>Thuộc tính</w:t>
            </w:r>
          </w:p>
        </w:tc>
        <w:tc>
          <w:tcPr>
            <w:tcW w:w="1902" w:type="dxa"/>
            <w:vAlign w:val="center"/>
          </w:tcPr>
          <w:p w14:paraId="347FAE79" w14:textId="77777777" w:rsidR="00F73D26" w:rsidRPr="002A786C" w:rsidRDefault="00F73D26" w:rsidP="0017399F">
            <w:pPr>
              <w:spacing w:line="360" w:lineRule="auto"/>
              <w:jc w:val="center"/>
              <w:rPr>
                <w:b/>
              </w:rPr>
            </w:pPr>
            <w:r>
              <w:rPr>
                <w:b/>
              </w:rPr>
              <w:t>Mô tả</w:t>
            </w:r>
          </w:p>
        </w:tc>
        <w:tc>
          <w:tcPr>
            <w:tcW w:w="2491" w:type="dxa"/>
          </w:tcPr>
          <w:p w14:paraId="21551E51" w14:textId="77777777" w:rsidR="00F73D26" w:rsidRPr="002A786C" w:rsidRDefault="00F73D26" w:rsidP="0017399F">
            <w:pPr>
              <w:spacing w:line="360" w:lineRule="auto"/>
              <w:jc w:val="center"/>
              <w:rPr>
                <w:b/>
              </w:rPr>
            </w:pPr>
            <w:r>
              <w:rPr>
                <w:b/>
              </w:rPr>
              <w:t>Kiểu dữ liệu</w:t>
            </w:r>
          </w:p>
        </w:tc>
        <w:tc>
          <w:tcPr>
            <w:tcW w:w="3133" w:type="dxa"/>
          </w:tcPr>
          <w:p w14:paraId="5978D268" w14:textId="77777777" w:rsidR="00F73D26" w:rsidRDefault="00F73D26" w:rsidP="0017399F">
            <w:pPr>
              <w:spacing w:line="360" w:lineRule="auto"/>
              <w:jc w:val="center"/>
              <w:rPr>
                <w:b/>
              </w:rPr>
            </w:pPr>
            <w:r>
              <w:rPr>
                <w:b/>
              </w:rPr>
              <w:t>Ràng buộc</w:t>
            </w:r>
          </w:p>
        </w:tc>
      </w:tr>
      <w:tr w:rsidR="00F73D26" w:rsidRPr="002A786C" w14:paraId="365F9722" w14:textId="77777777" w:rsidTr="0017399F">
        <w:tc>
          <w:tcPr>
            <w:tcW w:w="1536" w:type="dxa"/>
          </w:tcPr>
          <w:p w14:paraId="4D611FDD" w14:textId="77777777" w:rsidR="00F73D26" w:rsidRPr="002A786C" w:rsidRDefault="00F73D26" w:rsidP="0017399F">
            <w:pPr>
              <w:tabs>
                <w:tab w:val="left" w:pos="313"/>
              </w:tabs>
              <w:spacing w:line="360" w:lineRule="auto"/>
              <w:jc w:val="center"/>
            </w:pPr>
            <w:r>
              <w:t>Id</w:t>
            </w:r>
          </w:p>
        </w:tc>
        <w:tc>
          <w:tcPr>
            <w:tcW w:w="1902" w:type="dxa"/>
          </w:tcPr>
          <w:p w14:paraId="22104E4F" w14:textId="2AD398B2" w:rsidR="00F73D26" w:rsidRPr="002A786C" w:rsidRDefault="00202240" w:rsidP="0017399F">
            <w:pPr>
              <w:spacing w:line="360" w:lineRule="auto"/>
              <w:jc w:val="center"/>
            </w:pPr>
            <w:r w:rsidRPr="00202240">
              <w:t>Mã sản phẩm</w:t>
            </w:r>
          </w:p>
        </w:tc>
        <w:tc>
          <w:tcPr>
            <w:tcW w:w="2491" w:type="dxa"/>
          </w:tcPr>
          <w:p w14:paraId="6698EB30" w14:textId="77777777" w:rsidR="00F73D26" w:rsidRPr="002A786C" w:rsidRDefault="00F73D26" w:rsidP="0017399F">
            <w:pPr>
              <w:spacing w:line="360" w:lineRule="auto"/>
              <w:jc w:val="center"/>
            </w:pPr>
            <w:r w:rsidRPr="00F73D26">
              <w:t>INT</w:t>
            </w:r>
          </w:p>
        </w:tc>
        <w:tc>
          <w:tcPr>
            <w:tcW w:w="3133" w:type="dxa"/>
          </w:tcPr>
          <w:p w14:paraId="13837D03" w14:textId="77777777" w:rsidR="00F73D26" w:rsidRPr="002A786C" w:rsidRDefault="00F73D26" w:rsidP="0017399F">
            <w:pPr>
              <w:spacing w:line="360" w:lineRule="auto"/>
              <w:jc w:val="center"/>
            </w:pPr>
            <w:r w:rsidRPr="00F73D26">
              <w:t>PK, AUTO_INCREMENT</w:t>
            </w:r>
          </w:p>
        </w:tc>
      </w:tr>
      <w:tr w:rsidR="00F73D26" w:rsidRPr="002A786C" w14:paraId="5728BFCB" w14:textId="77777777" w:rsidTr="0017399F">
        <w:tc>
          <w:tcPr>
            <w:tcW w:w="1536" w:type="dxa"/>
          </w:tcPr>
          <w:p w14:paraId="0C35D24A" w14:textId="1CB143B5" w:rsidR="00F73D26" w:rsidRPr="002A786C" w:rsidRDefault="004C3237" w:rsidP="0017399F">
            <w:pPr>
              <w:tabs>
                <w:tab w:val="left" w:pos="313"/>
              </w:tabs>
              <w:spacing w:line="360" w:lineRule="auto"/>
              <w:jc w:val="center"/>
            </w:pPr>
            <w:r w:rsidRPr="004C3237">
              <w:t>category_id</w:t>
            </w:r>
          </w:p>
        </w:tc>
        <w:tc>
          <w:tcPr>
            <w:tcW w:w="1902" w:type="dxa"/>
          </w:tcPr>
          <w:p w14:paraId="07D119AF" w14:textId="480E6F11" w:rsidR="00F73D26" w:rsidRPr="002A786C" w:rsidRDefault="00202240" w:rsidP="0017399F">
            <w:pPr>
              <w:spacing w:line="360" w:lineRule="auto"/>
              <w:jc w:val="center"/>
            </w:pPr>
            <w:r w:rsidRPr="00202240">
              <w:t>Mã danh mục</w:t>
            </w:r>
          </w:p>
        </w:tc>
        <w:tc>
          <w:tcPr>
            <w:tcW w:w="2491" w:type="dxa"/>
          </w:tcPr>
          <w:p w14:paraId="7BD2F5E9" w14:textId="2E5069D1" w:rsidR="00F73D26" w:rsidRPr="002A786C" w:rsidRDefault="00202240" w:rsidP="0017399F">
            <w:pPr>
              <w:spacing w:line="360" w:lineRule="auto"/>
              <w:jc w:val="center"/>
            </w:pPr>
            <w:r w:rsidRPr="00202240">
              <w:t>INT</w:t>
            </w:r>
          </w:p>
        </w:tc>
        <w:tc>
          <w:tcPr>
            <w:tcW w:w="3133" w:type="dxa"/>
          </w:tcPr>
          <w:p w14:paraId="6730D358" w14:textId="600F0BE5" w:rsidR="00F73D26" w:rsidRPr="002A786C" w:rsidRDefault="0034312C" w:rsidP="0017399F">
            <w:pPr>
              <w:spacing w:line="360" w:lineRule="auto"/>
              <w:jc w:val="center"/>
            </w:pPr>
            <w:r w:rsidRPr="0034312C">
              <w:t>FK</w:t>
            </w:r>
          </w:p>
        </w:tc>
      </w:tr>
      <w:tr w:rsidR="00F73D26" w:rsidRPr="002A786C" w14:paraId="3B75EDEE" w14:textId="77777777" w:rsidTr="0017399F">
        <w:tc>
          <w:tcPr>
            <w:tcW w:w="1536" w:type="dxa"/>
          </w:tcPr>
          <w:p w14:paraId="5152AD01" w14:textId="45F3E9A7" w:rsidR="00F73D26" w:rsidRPr="002A786C" w:rsidRDefault="004C3237" w:rsidP="0017399F">
            <w:pPr>
              <w:tabs>
                <w:tab w:val="left" w:pos="313"/>
              </w:tabs>
              <w:spacing w:line="360" w:lineRule="auto"/>
              <w:jc w:val="center"/>
            </w:pPr>
            <w:r w:rsidRPr="004C3237">
              <w:t>name</w:t>
            </w:r>
          </w:p>
        </w:tc>
        <w:tc>
          <w:tcPr>
            <w:tcW w:w="1902" w:type="dxa"/>
          </w:tcPr>
          <w:p w14:paraId="6BC3EC88" w14:textId="3CEB0CC2" w:rsidR="00F73D26" w:rsidRPr="002A786C" w:rsidRDefault="00202240" w:rsidP="0017399F">
            <w:pPr>
              <w:spacing w:line="360" w:lineRule="auto"/>
              <w:jc w:val="center"/>
            </w:pPr>
            <w:r w:rsidRPr="00202240">
              <w:t>Tên sản phẩm</w:t>
            </w:r>
          </w:p>
        </w:tc>
        <w:tc>
          <w:tcPr>
            <w:tcW w:w="2491" w:type="dxa"/>
          </w:tcPr>
          <w:p w14:paraId="56561032" w14:textId="67D93613" w:rsidR="00F73D26" w:rsidRPr="002A786C" w:rsidRDefault="00B13D8D" w:rsidP="0017399F">
            <w:pPr>
              <w:spacing w:line="360" w:lineRule="auto"/>
              <w:jc w:val="center"/>
            </w:pPr>
            <w:r w:rsidRPr="00B13D8D">
              <w:t>VARCHAR(255)</w:t>
            </w:r>
          </w:p>
        </w:tc>
        <w:tc>
          <w:tcPr>
            <w:tcW w:w="3133" w:type="dxa"/>
          </w:tcPr>
          <w:p w14:paraId="3EB8327E" w14:textId="727FC394" w:rsidR="00F73D26" w:rsidRPr="002A786C" w:rsidRDefault="0034312C" w:rsidP="0017399F">
            <w:pPr>
              <w:spacing w:line="360" w:lineRule="auto"/>
              <w:jc w:val="center"/>
            </w:pPr>
            <w:r w:rsidRPr="0034312C">
              <w:t>NOT NULL</w:t>
            </w:r>
          </w:p>
        </w:tc>
      </w:tr>
      <w:tr w:rsidR="00F73D26" w:rsidRPr="002A786C" w14:paraId="46A234A6" w14:textId="77777777" w:rsidTr="0017399F">
        <w:tc>
          <w:tcPr>
            <w:tcW w:w="1536" w:type="dxa"/>
          </w:tcPr>
          <w:p w14:paraId="36359B5A" w14:textId="24B15D9A" w:rsidR="00F73D26" w:rsidRPr="002A786C" w:rsidRDefault="004C3237" w:rsidP="0017399F">
            <w:pPr>
              <w:tabs>
                <w:tab w:val="left" w:pos="313"/>
              </w:tabs>
              <w:spacing w:line="360" w:lineRule="auto"/>
              <w:jc w:val="center"/>
            </w:pPr>
            <w:r w:rsidRPr="004C3237">
              <w:t>slug</w:t>
            </w:r>
          </w:p>
        </w:tc>
        <w:tc>
          <w:tcPr>
            <w:tcW w:w="1902" w:type="dxa"/>
          </w:tcPr>
          <w:p w14:paraId="4195A802" w14:textId="42DB5A8F" w:rsidR="00F73D26" w:rsidRPr="002A786C" w:rsidRDefault="00202240" w:rsidP="0017399F">
            <w:pPr>
              <w:spacing w:line="360" w:lineRule="auto"/>
              <w:jc w:val="center"/>
            </w:pPr>
            <w:r w:rsidRPr="00202240">
              <w:t>Đường dẫn</w:t>
            </w:r>
          </w:p>
        </w:tc>
        <w:tc>
          <w:tcPr>
            <w:tcW w:w="24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73D26" w:rsidRPr="00543D4B" w14:paraId="34D450D5" w14:textId="77777777" w:rsidTr="0017399F">
              <w:trPr>
                <w:tblCellSpacing w:w="15" w:type="dxa"/>
              </w:trPr>
              <w:tc>
                <w:tcPr>
                  <w:tcW w:w="0" w:type="auto"/>
                  <w:vAlign w:val="center"/>
                  <w:hideMark/>
                </w:tcPr>
                <w:p w14:paraId="255B262D" w14:textId="77777777" w:rsidR="00F73D26" w:rsidRPr="00543D4B" w:rsidRDefault="00F73D26" w:rsidP="0017399F">
                  <w:pPr>
                    <w:spacing w:line="360" w:lineRule="auto"/>
                    <w:jc w:val="center"/>
                  </w:pPr>
                </w:p>
              </w:tc>
            </w:tr>
          </w:tbl>
          <w:p w14:paraId="502DD5F7" w14:textId="77777777" w:rsidR="00F73D26" w:rsidRPr="00543D4B" w:rsidRDefault="00F73D26" w:rsidP="0017399F">
            <w:pPr>
              <w:spacing w:line="360" w:lineRule="auto"/>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5"/>
            </w:tblGrid>
            <w:tr w:rsidR="00F73D26" w:rsidRPr="00543D4B" w14:paraId="1BC370C0" w14:textId="77777777" w:rsidTr="0017399F">
              <w:trPr>
                <w:tblCellSpacing w:w="15" w:type="dxa"/>
              </w:trPr>
              <w:tc>
                <w:tcPr>
                  <w:tcW w:w="0" w:type="auto"/>
                  <w:vAlign w:val="center"/>
                  <w:hideMark/>
                </w:tcPr>
                <w:p w14:paraId="097655BA" w14:textId="20E771E4" w:rsidR="00F73D26" w:rsidRPr="00543D4B" w:rsidRDefault="00B13D8D" w:rsidP="0017399F">
                  <w:pPr>
                    <w:spacing w:line="360" w:lineRule="auto"/>
                    <w:jc w:val="center"/>
                  </w:pPr>
                  <w:r w:rsidRPr="00B13D8D">
                    <w:t>VARCHAR(255)</w:t>
                  </w:r>
                </w:p>
              </w:tc>
            </w:tr>
          </w:tbl>
          <w:p w14:paraId="33C947B9" w14:textId="77777777" w:rsidR="00F73D26" w:rsidRPr="002A786C" w:rsidRDefault="00F73D26" w:rsidP="0017399F">
            <w:pPr>
              <w:spacing w:line="360" w:lineRule="auto"/>
              <w:jc w:val="center"/>
            </w:pPr>
          </w:p>
        </w:tc>
        <w:tc>
          <w:tcPr>
            <w:tcW w:w="31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73D26" w:rsidRPr="00775494" w14:paraId="386E16EA" w14:textId="77777777" w:rsidTr="0017399F">
              <w:trPr>
                <w:tblCellSpacing w:w="15" w:type="dxa"/>
              </w:trPr>
              <w:tc>
                <w:tcPr>
                  <w:tcW w:w="0" w:type="auto"/>
                  <w:vAlign w:val="center"/>
                  <w:hideMark/>
                </w:tcPr>
                <w:p w14:paraId="4BD1531B" w14:textId="77777777" w:rsidR="00F73D26" w:rsidRPr="00775494" w:rsidRDefault="00F73D26" w:rsidP="0017399F">
                  <w:pPr>
                    <w:spacing w:line="360" w:lineRule="auto"/>
                    <w:jc w:val="center"/>
                  </w:pPr>
                </w:p>
              </w:tc>
            </w:tr>
          </w:tbl>
          <w:p w14:paraId="7271DC42" w14:textId="77777777" w:rsidR="00F73D26" w:rsidRPr="00775494" w:rsidRDefault="00F73D26" w:rsidP="0017399F">
            <w:pPr>
              <w:spacing w:line="360" w:lineRule="auto"/>
              <w:jc w:val="center"/>
              <w:rPr>
                <w:vanish/>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87"/>
            </w:tblGrid>
            <w:tr w:rsidR="00F73D26" w:rsidRPr="00775494" w14:paraId="62DE16C5" w14:textId="77777777" w:rsidTr="0017399F">
              <w:trPr>
                <w:tblCellSpacing w:w="15" w:type="dxa"/>
                <w:jc w:val="center"/>
              </w:trPr>
              <w:tc>
                <w:tcPr>
                  <w:tcW w:w="0" w:type="auto"/>
                  <w:vAlign w:val="center"/>
                  <w:hideMark/>
                </w:tcPr>
                <w:p w14:paraId="151BB43C" w14:textId="4B55CDD8" w:rsidR="00F73D26" w:rsidRPr="00775494" w:rsidRDefault="0034312C" w:rsidP="0017399F">
                  <w:pPr>
                    <w:spacing w:line="360" w:lineRule="auto"/>
                    <w:jc w:val="center"/>
                  </w:pPr>
                  <w:r w:rsidRPr="0034312C">
                    <w:t>UNIQUE</w:t>
                  </w:r>
                </w:p>
              </w:tc>
            </w:tr>
          </w:tbl>
          <w:p w14:paraId="7D1C6D83" w14:textId="77777777" w:rsidR="00F73D26" w:rsidRPr="002A786C" w:rsidRDefault="00F73D26" w:rsidP="0017399F">
            <w:pPr>
              <w:spacing w:line="360" w:lineRule="auto"/>
              <w:jc w:val="center"/>
            </w:pPr>
          </w:p>
        </w:tc>
      </w:tr>
      <w:tr w:rsidR="00F73D26" w:rsidRPr="002A786C" w14:paraId="3B92DFFB" w14:textId="77777777" w:rsidTr="0017399F">
        <w:tc>
          <w:tcPr>
            <w:tcW w:w="1536" w:type="dxa"/>
          </w:tcPr>
          <w:p w14:paraId="57CA9A19" w14:textId="063EE810" w:rsidR="00F73D26" w:rsidRPr="002A786C" w:rsidRDefault="004C3237" w:rsidP="0017399F">
            <w:pPr>
              <w:tabs>
                <w:tab w:val="left" w:pos="313"/>
              </w:tabs>
              <w:spacing w:line="360" w:lineRule="auto"/>
              <w:jc w:val="center"/>
            </w:pPr>
            <w:r w:rsidRPr="004C3237">
              <w:t>Description</w:t>
            </w:r>
          </w:p>
        </w:tc>
        <w:tc>
          <w:tcPr>
            <w:tcW w:w="1902" w:type="dxa"/>
          </w:tcPr>
          <w:p w14:paraId="12868A1A" w14:textId="1E19D6B2" w:rsidR="00F73D26" w:rsidRPr="002A786C" w:rsidRDefault="00202240" w:rsidP="0017399F">
            <w:pPr>
              <w:spacing w:line="360" w:lineRule="auto"/>
              <w:jc w:val="center"/>
            </w:pPr>
            <w:r w:rsidRPr="00202240">
              <w:t>Mô tả</w:t>
            </w:r>
          </w:p>
        </w:tc>
        <w:tc>
          <w:tcPr>
            <w:tcW w:w="24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13D8D" w:rsidRPr="00B13D8D" w14:paraId="2C01E57B" w14:textId="77777777">
              <w:trPr>
                <w:tblCellSpacing w:w="15" w:type="dxa"/>
              </w:trPr>
              <w:tc>
                <w:tcPr>
                  <w:tcW w:w="0" w:type="auto"/>
                  <w:vAlign w:val="center"/>
                  <w:hideMark/>
                </w:tcPr>
                <w:p w14:paraId="657A9DBA" w14:textId="77777777" w:rsidR="00B13D8D" w:rsidRPr="00B13D8D" w:rsidRDefault="00B13D8D" w:rsidP="00B13D8D">
                  <w:pPr>
                    <w:spacing w:line="360" w:lineRule="auto"/>
                    <w:jc w:val="center"/>
                  </w:pPr>
                </w:p>
              </w:tc>
            </w:tr>
          </w:tbl>
          <w:p w14:paraId="5FCD624B" w14:textId="77777777" w:rsidR="00B13D8D" w:rsidRPr="00B13D8D" w:rsidRDefault="00B13D8D" w:rsidP="00B13D8D">
            <w:pPr>
              <w:spacing w:line="360" w:lineRule="auto"/>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tblGrid>
            <w:tr w:rsidR="00B13D8D" w:rsidRPr="00B13D8D" w14:paraId="0096AAFC" w14:textId="77777777">
              <w:trPr>
                <w:tblCellSpacing w:w="15" w:type="dxa"/>
              </w:trPr>
              <w:tc>
                <w:tcPr>
                  <w:tcW w:w="0" w:type="auto"/>
                  <w:vAlign w:val="center"/>
                  <w:hideMark/>
                </w:tcPr>
                <w:p w14:paraId="6540C371" w14:textId="23A27B36" w:rsidR="00B13D8D" w:rsidRPr="00B13D8D" w:rsidRDefault="0034312C" w:rsidP="0034312C">
                  <w:pPr>
                    <w:spacing w:line="360" w:lineRule="auto"/>
                    <w:jc w:val="center"/>
                  </w:pPr>
                  <w:r>
                    <w:t xml:space="preserve">           </w:t>
                  </w:r>
                  <w:r w:rsidR="00B13D8D" w:rsidRPr="00B13D8D">
                    <w:t>TEXT</w:t>
                  </w:r>
                </w:p>
              </w:tc>
            </w:tr>
          </w:tbl>
          <w:p w14:paraId="4E6CB2D4" w14:textId="023279E3" w:rsidR="00F73D26" w:rsidRPr="002A786C" w:rsidRDefault="00F73D26" w:rsidP="0017399F">
            <w:pPr>
              <w:spacing w:line="360" w:lineRule="auto"/>
              <w:jc w:val="center"/>
            </w:pPr>
          </w:p>
        </w:tc>
        <w:tc>
          <w:tcPr>
            <w:tcW w:w="3133" w:type="dxa"/>
          </w:tcPr>
          <w:p w14:paraId="3B154F60" w14:textId="77777777" w:rsidR="00F73D26" w:rsidRPr="002A786C" w:rsidRDefault="00F73D26" w:rsidP="0017399F">
            <w:pPr>
              <w:spacing w:line="360" w:lineRule="auto"/>
              <w:jc w:val="center"/>
            </w:pPr>
            <w:r>
              <w:t>NULL</w:t>
            </w:r>
          </w:p>
        </w:tc>
      </w:tr>
      <w:tr w:rsidR="00F73D26" w:rsidRPr="002A786C" w14:paraId="6DED6311" w14:textId="77777777" w:rsidTr="0017399F">
        <w:tc>
          <w:tcPr>
            <w:tcW w:w="1536" w:type="dxa"/>
          </w:tcPr>
          <w:p w14:paraId="0CA76C50" w14:textId="79DD607C" w:rsidR="00F73D26" w:rsidRPr="002A786C" w:rsidRDefault="004C3237" w:rsidP="0017399F">
            <w:pPr>
              <w:tabs>
                <w:tab w:val="left" w:pos="313"/>
              </w:tabs>
              <w:spacing w:line="360" w:lineRule="auto"/>
              <w:jc w:val="center"/>
            </w:pPr>
            <w:r w:rsidRPr="004C3237">
              <w:t>price</w:t>
            </w:r>
          </w:p>
        </w:tc>
        <w:tc>
          <w:tcPr>
            <w:tcW w:w="1902" w:type="dxa"/>
          </w:tcPr>
          <w:p w14:paraId="0DF30186" w14:textId="036E42BC" w:rsidR="00F73D26" w:rsidRPr="002A786C" w:rsidRDefault="00202240" w:rsidP="0017399F">
            <w:pPr>
              <w:spacing w:line="360" w:lineRule="auto"/>
              <w:jc w:val="center"/>
            </w:pPr>
            <w:r w:rsidRPr="00202240">
              <w:t>Giá</w:t>
            </w:r>
          </w:p>
        </w:tc>
        <w:tc>
          <w:tcPr>
            <w:tcW w:w="2491" w:type="dxa"/>
          </w:tcPr>
          <w:p w14:paraId="3E8E1798" w14:textId="5084C922" w:rsidR="00F73D26" w:rsidRPr="002A786C" w:rsidRDefault="00B13D8D" w:rsidP="0017399F">
            <w:pPr>
              <w:spacing w:line="360" w:lineRule="auto"/>
              <w:jc w:val="center"/>
            </w:pPr>
            <w:r w:rsidRPr="00B13D8D">
              <w:t>DECIMAL(10,2)</w:t>
            </w:r>
          </w:p>
        </w:tc>
        <w:tc>
          <w:tcPr>
            <w:tcW w:w="31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312C" w:rsidRPr="0034312C" w14:paraId="1DCC2381" w14:textId="77777777">
              <w:trPr>
                <w:tblCellSpacing w:w="15" w:type="dxa"/>
              </w:trPr>
              <w:tc>
                <w:tcPr>
                  <w:tcW w:w="0" w:type="auto"/>
                  <w:vAlign w:val="center"/>
                  <w:hideMark/>
                </w:tcPr>
                <w:p w14:paraId="1EFE533E" w14:textId="77777777" w:rsidR="0034312C" w:rsidRPr="0034312C" w:rsidRDefault="0034312C" w:rsidP="0034312C">
                  <w:pPr>
                    <w:spacing w:line="360" w:lineRule="auto"/>
                    <w:jc w:val="center"/>
                  </w:pPr>
                </w:p>
              </w:tc>
            </w:tr>
          </w:tbl>
          <w:p w14:paraId="3B7AC542" w14:textId="77777777" w:rsidR="0034312C" w:rsidRPr="0034312C" w:rsidRDefault="0034312C" w:rsidP="0034312C">
            <w:pPr>
              <w:spacing w:line="360" w:lineRule="auto"/>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3"/>
            </w:tblGrid>
            <w:tr w:rsidR="0034312C" w:rsidRPr="0034312C" w14:paraId="251BB08C" w14:textId="77777777">
              <w:trPr>
                <w:tblCellSpacing w:w="15" w:type="dxa"/>
              </w:trPr>
              <w:tc>
                <w:tcPr>
                  <w:tcW w:w="0" w:type="auto"/>
                  <w:vAlign w:val="center"/>
                  <w:hideMark/>
                </w:tcPr>
                <w:p w14:paraId="6FEE540F" w14:textId="77777777" w:rsidR="0034312C" w:rsidRPr="0034312C" w:rsidRDefault="0034312C" w:rsidP="0034312C">
                  <w:pPr>
                    <w:spacing w:line="360" w:lineRule="auto"/>
                    <w:jc w:val="center"/>
                  </w:pPr>
                  <w:r w:rsidRPr="0034312C">
                    <w:t>NOT NULL</w:t>
                  </w:r>
                </w:p>
              </w:tc>
            </w:tr>
          </w:tbl>
          <w:p w14:paraId="6C2BF89C" w14:textId="73CD1DD4" w:rsidR="00F73D26" w:rsidRPr="002A786C" w:rsidRDefault="00F73D26" w:rsidP="0017399F">
            <w:pPr>
              <w:spacing w:line="360" w:lineRule="auto"/>
              <w:jc w:val="center"/>
            </w:pPr>
          </w:p>
        </w:tc>
      </w:tr>
      <w:tr w:rsidR="00F73D26" w:rsidRPr="002A786C" w14:paraId="4AC81798" w14:textId="77777777" w:rsidTr="0017399F">
        <w:tc>
          <w:tcPr>
            <w:tcW w:w="1536" w:type="dxa"/>
          </w:tcPr>
          <w:p w14:paraId="46FE80AE" w14:textId="1F5716E5" w:rsidR="00F73D26" w:rsidRPr="002A786C" w:rsidRDefault="004C3237" w:rsidP="0017399F">
            <w:pPr>
              <w:tabs>
                <w:tab w:val="left" w:pos="313"/>
              </w:tabs>
              <w:spacing w:line="360" w:lineRule="auto"/>
              <w:jc w:val="center"/>
            </w:pPr>
            <w:r w:rsidRPr="004C3237">
              <w:t>sale_price</w:t>
            </w:r>
          </w:p>
        </w:tc>
        <w:tc>
          <w:tcPr>
            <w:tcW w:w="19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73D26" w:rsidRPr="002536AF" w14:paraId="63234CD7" w14:textId="77777777" w:rsidTr="0017399F">
              <w:trPr>
                <w:tblCellSpacing w:w="15" w:type="dxa"/>
              </w:trPr>
              <w:tc>
                <w:tcPr>
                  <w:tcW w:w="0" w:type="auto"/>
                  <w:vAlign w:val="center"/>
                  <w:hideMark/>
                </w:tcPr>
                <w:p w14:paraId="2C9B76A4" w14:textId="77777777" w:rsidR="00F73D26" w:rsidRPr="002536AF" w:rsidRDefault="00F73D26" w:rsidP="0017399F">
                  <w:pPr>
                    <w:spacing w:line="360" w:lineRule="auto"/>
                    <w:jc w:val="center"/>
                  </w:pPr>
                </w:p>
              </w:tc>
            </w:tr>
          </w:tbl>
          <w:p w14:paraId="5C47B716" w14:textId="77777777" w:rsidR="00F73D26" w:rsidRPr="002536AF" w:rsidRDefault="00F73D26" w:rsidP="0017399F">
            <w:pPr>
              <w:spacing w:line="360" w:lineRule="auto"/>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0"/>
            </w:tblGrid>
            <w:tr w:rsidR="00F73D26" w:rsidRPr="002536AF" w14:paraId="44A4408B" w14:textId="77777777" w:rsidTr="0017399F">
              <w:trPr>
                <w:tblCellSpacing w:w="15" w:type="dxa"/>
              </w:trPr>
              <w:tc>
                <w:tcPr>
                  <w:tcW w:w="0" w:type="auto"/>
                  <w:vAlign w:val="center"/>
                  <w:hideMark/>
                </w:tcPr>
                <w:p w14:paraId="46479ECF" w14:textId="42F410B2" w:rsidR="00F73D26" w:rsidRPr="002536AF" w:rsidRDefault="00202240" w:rsidP="0017399F">
                  <w:pPr>
                    <w:spacing w:line="360" w:lineRule="auto"/>
                    <w:jc w:val="center"/>
                  </w:pPr>
                  <w:r w:rsidRPr="00202240">
                    <w:t>Giá KM</w:t>
                  </w:r>
                </w:p>
              </w:tc>
            </w:tr>
          </w:tbl>
          <w:p w14:paraId="6C4CEA10" w14:textId="77777777" w:rsidR="00F73D26" w:rsidRPr="002A786C" w:rsidRDefault="00F73D26" w:rsidP="0017399F">
            <w:pPr>
              <w:spacing w:line="360" w:lineRule="auto"/>
              <w:jc w:val="center"/>
            </w:pPr>
          </w:p>
        </w:tc>
        <w:tc>
          <w:tcPr>
            <w:tcW w:w="2491" w:type="dxa"/>
          </w:tcPr>
          <w:p w14:paraId="5DBC5249" w14:textId="5CFBD9BB" w:rsidR="00F73D26" w:rsidRPr="002A786C" w:rsidRDefault="00B13D8D" w:rsidP="0017399F">
            <w:pPr>
              <w:spacing w:line="360" w:lineRule="auto"/>
              <w:jc w:val="center"/>
            </w:pPr>
            <w:r w:rsidRPr="00B13D8D">
              <w:t>DECIMAL(10,2)</w:t>
            </w:r>
          </w:p>
        </w:tc>
        <w:tc>
          <w:tcPr>
            <w:tcW w:w="3133" w:type="dxa"/>
          </w:tcPr>
          <w:p w14:paraId="1CAD98B5" w14:textId="4F8B27ED" w:rsidR="00F73D26" w:rsidRPr="002A786C" w:rsidRDefault="0034312C" w:rsidP="0017399F">
            <w:pPr>
              <w:spacing w:line="360" w:lineRule="auto"/>
              <w:jc w:val="center"/>
            </w:pPr>
            <w:r>
              <w:t>NULL</w:t>
            </w:r>
          </w:p>
        </w:tc>
      </w:tr>
      <w:tr w:rsidR="00F73D26" w:rsidRPr="002A786C" w14:paraId="2439766B" w14:textId="77777777" w:rsidTr="0017399F">
        <w:tc>
          <w:tcPr>
            <w:tcW w:w="1536" w:type="dxa"/>
          </w:tcPr>
          <w:p w14:paraId="793DF2C3" w14:textId="1C7D6C1B" w:rsidR="00F73D26" w:rsidRPr="002A786C" w:rsidRDefault="009F70E1" w:rsidP="0017399F">
            <w:pPr>
              <w:tabs>
                <w:tab w:val="left" w:pos="313"/>
              </w:tabs>
              <w:spacing w:line="360" w:lineRule="auto"/>
              <w:jc w:val="center"/>
            </w:pPr>
            <w:r w:rsidRPr="009F70E1">
              <w:t>image</w:t>
            </w:r>
          </w:p>
        </w:tc>
        <w:tc>
          <w:tcPr>
            <w:tcW w:w="19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73D26" w:rsidRPr="002536AF" w14:paraId="3AAC3D5C" w14:textId="77777777" w:rsidTr="0017399F">
              <w:trPr>
                <w:tblCellSpacing w:w="15" w:type="dxa"/>
              </w:trPr>
              <w:tc>
                <w:tcPr>
                  <w:tcW w:w="0" w:type="auto"/>
                  <w:vAlign w:val="center"/>
                  <w:hideMark/>
                </w:tcPr>
                <w:p w14:paraId="58972D28" w14:textId="77777777" w:rsidR="00F73D26" w:rsidRPr="002536AF" w:rsidRDefault="00F73D26" w:rsidP="0017399F">
                  <w:pPr>
                    <w:spacing w:line="360" w:lineRule="auto"/>
                    <w:jc w:val="center"/>
                  </w:pPr>
                </w:p>
              </w:tc>
            </w:tr>
          </w:tbl>
          <w:p w14:paraId="7CBAC67D" w14:textId="77777777" w:rsidR="00F73D26" w:rsidRPr="002536AF" w:rsidRDefault="00F73D26" w:rsidP="0017399F">
            <w:pPr>
              <w:spacing w:line="360" w:lineRule="auto"/>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1"/>
            </w:tblGrid>
            <w:tr w:rsidR="00F73D26" w:rsidRPr="002536AF" w14:paraId="371B8AF9" w14:textId="77777777" w:rsidTr="0017399F">
              <w:trPr>
                <w:tblCellSpacing w:w="15" w:type="dxa"/>
              </w:trPr>
              <w:tc>
                <w:tcPr>
                  <w:tcW w:w="0" w:type="auto"/>
                  <w:vAlign w:val="center"/>
                  <w:hideMark/>
                </w:tcPr>
                <w:p w14:paraId="245DA1F9" w14:textId="6A6DAD55" w:rsidR="00F73D26" w:rsidRPr="002536AF" w:rsidRDefault="00202240" w:rsidP="0017399F">
                  <w:pPr>
                    <w:spacing w:line="360" w:lineRule="auto"/>
                    <w:jc w:val="center"/>
                  </w:pPr>
                  <w:r w:rsidRPr="00202240">
                    <w:t>Hình ảnh</w:t>
                  </w:r>
                </w:p>
              </w:tc>
            </w:tr>
          </w:tbl>
          <w:p w14:paraId="36AF512B" w14:textId="77777777" w:rsidR="00F73D26" w:rsidRPr="002A786C" w:rsidRDefault="00F73D26" w:rsidP="0017399F">
            <w:pPr>
              <w:spacing w:line="360" w:lineRule="auto"/>
              <w:jc w:val="center"/>
            </w:pPr>
          </w:p>
        </w:tc>
        <w:tc>
          <w:tcPr>
            <w:tcW w:w="2491" w:type="dxa"/>
          </w:tcPr>
          <w:p w14:paraId="7EC9A8DF" w14:textId="5E2F1F43" w:rsidR="00F73D26" w:rsidRPr="002A786C" w:rsidRDefault="00B13D8D" w:rsidP="0017399F">
            <w:pPr>
              <w:spacing w:line="360" w:lineRule="auto"/>
              <w:jc w:val="center"/>
            </w:pPr>
            <w:r w:rsidRPr="00B13D8D">
              <w:t>VARCHAR(255)</w:t>
            </w:r>
          </w:p>
        </w:tc>
        <w:tc>
          <w:tcPr>
            <w:tcW w:w="3133" w:type="dxa"/>
          </w:tcPr>
          <w:p w14:paraId="19607371" w14:textId="731BAB2B" w:rsidR="00F73D26" w:rsidRPr="002A786C" w:rsidRDefault="0034312C" w:rsidP="0017399F">
            <w:pPr>
              <w:spacing w:line="360" w:lineRule="auto"/>
              <w:jc w:val="center"/>
            </w:pPr>
            <w:r>
              <w:t>NULL</w:t>
            </w:r>
          </w:p>
        </w:tc>
      </w:tr>
      <w:tr w:rsidR="00520F8F" w:rsidRPr="002A786C" w14:paraId="3CD12B75" w14:textId="77777777" w:rsidTr="0017399F">
        <w:tc>
          <w:tcPr>
            <w:tcW w:w="1536" w:type="dxa"/>
          </w:tcPr>
          <w:p w14:paraId="68B1D70C" w14:textId="4D7C6E5A" w:rsidR="00520F8F" w:rsidRPr="005163C0" w:rsidRDefault="009F70E1" w:rsidP="0017399F">
            <w:pPr>
              <w:tabs>
                <w:tab w:val="left" w:pos="313"/>
              </w:tabs>
              <w:spacing w:line="360" w:lineRule="auto"/>
              <w:jc w:val="center"/>
            </w:pPr>
            <w:r w:rsidRPr="009F70E1">
              <w:t>images</w:t>
            </w:r>
          </w:p>
        </w:tc>
        <w:tc>
          <w:tcPr>
            <w:tcW w:w="1902" w:type="dxa"/>
          </w:tcPr>
          <w:p w14:paraId="0993CDB7" w14:textId="2D081D33" w:rsidR="00520F8F" w:rsidRPr="002536AF" w:rsidRDefault="00202240" w:rsidP="0017399F">
            <w:pPr>
              <w:spacing w:line="360" w:lineRule="auto"/>
              <w:jc w:val="center"/>
            </w:pPr>
            <w:r w:rsidRPr="00202240">
              <w:t>Ảnh phụ</w:t>
            </w:r>
          </w:p>
        </w:tc>
        <w:tc>
          <w:tcPr>
            <w:tcW w:w="2491" w:type="dxa"/>
          </w:tcPr>
          <w:p w14:paraId="06479D9B" w14:textId="283016A6" w:rsidR="00520F8F" w:rsidRPr="00F73D26" w:rsidRDefault="00B13D8D" w:rsidP="0017399F">
            <w:pPr>
              <w:spacing w:line="360" w:lineRule="auto"/>
              <w:jc w:val="center"/>
            </w:pPr>
            <w:r w:rsidRPr="00B13D8D">
              <w:t>TEXT</w:t>
            </w:r>
          </w:p>
        </w:tc>
        <w:tc>
          <w:tcPr>
            <w:tcW w:w="3133" w:type="dxa"/>
          </w:tcPr>
          <w:p w14:paraId="0475F8A9" w14:textId="07827481" w:rsidR="00520F8F" w:rsidRDefault="0034312C" w:rsidP="0017399F">
            <w:pPr>
              <w:spacing w:line="360" w:lineRule="auto"/>
              <w:jc w:val="center"/>
            </w:pPr>
            <w:r>
              <w:t>NULL</w:t>
            </w:r>
          </w:p>
        </w:tc>
      </w:tr>
      <w:tr w:rsidR="00520F8F" w:rsidRPr="002A786C" w14:paraId="5B4F35CF" w14:textId="77777777" w:rsidTr="0017399F">
        <w:tc>
          <w:tcPr>
            <w:tcW w:w="1536" w:type="dxa"/>
          </w:tcPr>
          <w:p w14:paraId="3F7D0CF5" w14:textId="0D970F95" w:rsidR="00520F8F" w:rsidRPr="005163C0" w:rsidRDefault="009F70E1" w:rsidP="0017399F">
            <w:pPr>
              <w:tabs>
                <w:tab w:val="left" w:pos="313"/>
              </w:tabs>
              <w:spacing w:line="360" w:lineRule="auto"/>
              <w:jc w:val="center"/>
            </w:pPr>
            <w:r w:rsidRPr="009F70E1">
              <w:t>quantity</w:t>
            </w:r>
          </w:p>
        </w:tc>
        <w:tc>
          <w:tcPr>
            <w:tcW w:w="1902" w:type="dxa"/>
          </w:tcPr>
          <w:p w14:paraId="3B66EA98" w14:textId="1B2D30F9" w:rsidR="00520F8F" w:rsidRPr="002536AF" w:rsidRDefault="00202240" w:rsidP="0017399F">
            <w:pPr>
              <w:spacing w:line="360" w:lineRule="auto"/>
              <w:jc w:val="center"/>
            </w:pPr>
            <w:r w:rsidRPr="00202240">
              <w:t>Số lượng</w:t>
            </w:r>
          </w:p>
        </w:tc>
        <w:tc>
          <w:tcPr>
            <w:tcW w:w="2491" w:type="dxa"/>
          </w:tcPr>
          <w:p w14:paraId="7642B004" w14:textId="3D25C13B" w:rsidR="00520F8F" w:rsidRPr="00F73D26" w:rsidRDefault="00B13D8D" w:rsidP="0017399F">
            <w:pPr>
              <w:spacing w:line="360" w:lineRule="auto"/>
              <w:jc w:val="center"/>
            </w:pPr>
            <w:r w:rsidRPr="00B13D8D">
              <w:t>INT</w:t>
            </w:r>
          </w:p>
        </w:tc>
        <w:tc>
          <w:tcPr>
            <w:tcW w:w="3133" w:type="dxa"/>
          </w:tcPr>
          <w:p w14:paraId="776791BF" w14:textId="78BEB5E2" w:rsidR="00520F8F" w:rsidRDefault="0034312C" w:rsidP="0017399F">
            <w:pPr>
              <w:spacing w:line="360" w:lineRule="auto"/>
              <w:jc w:val="center"/>
            </w:pPr>
            <w:r w:rsidRPr="0034312C">
              <w:t>NOT NULL</w:t>
            </w:r>
          </w:p>
        </w:tc>
      </w:tr>
      <w:tr w:rsidR="00520F8F" w:rsidRPr="002A786C" w14:paraId="14D8249D" w14:textId="77777777" w:rsidTr="0017399F">
        <w:tc>
          <w:tcPr>
            <w:tcW w:w="1536" w:type="dxa"/>
          </w:tcPr>
          <w:p w14:paraId="08D035EC" w14:textId="60AA54DF" w:rsidR="00520F8F" w:rsidRPr="005163C0" w:rsidRDefault="009F70E1" w:rsidP="0017399F">
            <w:pPr>
              <w:tabs>
                <w:tab w:val="left" w:pos="313"/>
              </w:tabs>
              <w:spacing w:line="360" w:lineRule="auto"/>
              <w:jc w:val="center"/>
            </w:pPr>
            <w:r w:rsidRPr="009F70E1">
              <w:t>weight</w:t>
            </w:r>
          </w:p>
        </w:tc>
        <w:tc>
          <w:tcPr>
            <w:tcW w:w="1902" w:type="dxa"/>
          </w:tcPr>
          <w:p w14:paraId="36B14B8B" w14:textId="00824076" w:rsidR="00520F8F" w:rsidRPr="002536AF" w:rsidRDefault="00202240" w:rsidP="0017399F">
            <w:pPr>
              <w:spacing w:line="360" w:lineRule="auto"/>
              <w:jc w:val="center"/>
            </w:pPr>
            <w:r w:rsidRPr="00202240">
              <w:t>Trọng lượng</w:t>
            </w:r>
          </w:p>
        </w:tc>
        <w:tc>
          <w:tcPr>
            <w:tcW w:w="2491" w:type="dxa"/>
          </w:tcPr>
          <w:p w14:paraId="4AABDECC" w14:textId="0590804C" w:rsidR="00520F8F" w:rsidRPr="00F73D26" w:rsidRDefault="00B13D8D" w:rsidP="0017399F">
            <w:pPr>
              <w:spacing w:line="360" w:lineRule="auto"/>
              <w:jc w:val="center"/>
            </w:pPr>
            <w:r w:rsidRPr="00B13D8D">
              <w:t>DECIMAL(8,2)</w:t>
            </w:r>
          </w:p>
        </w:tc>
        <w:tc>
          <w:tcPr>
            <w:tcW w:w="3133" w:type="dxa"/>
          </w:tcPr>
          <w:p w14:paraId="3E8F2701" w14:textId="301598E7" w:rsidR="00520F8F" w:rsidRDefault="0034312C" w:rsidP="0017399F">
            <w:pPr>
              <w:spacing w:line="360" w:lineRule="auto"/>
              <w:jc w:val="center"/>
            </w:pPr>
            <w:r>
              <w:t>…</w:t>
            </w:r>
          </w:p>
        </w:tc>
      </w:tr>
      <w:tr w:rsidR="00520F8F" w:rsidRPr="002A786C" w14:paraId="17672462" w14:textId="77777777" w:rsidTr="0017399F">
        <w:tc>
          <w:tcPr>
            <w:tcW w:w="1536" w:type="dxa"/>
          </w:tcPr>
          <w:p w14:paraId="430146F1" w14:textId="49084A7F" w:rsidR="00520F8F" w:rsidRPr="005163C0" w:rsidRDefault="009F70E1" w:rsidP="0017399F">
            <w:pPr>
              <w:tabs>
                <w:tab w:val="left" w:pos="313"/>
              </w:tabs>
              <w:spacing w:line="360" w:lineRule="auto"/>
              <w:jc w:val="center"/>
            </w:pPr>
            <w:r w:rsidRPr="009F70E1">
              <w:t>material</w:t>
            </w:r>
          </w:p>
        </w:tc>
        <w:tc>
          <w:tcPr>
            <w:tcW w:w="1902" w:type="dxa"/>
          </w:tcPr>
          <w:p w14:paraId="230B7653" w14:textId="1D56502C" w:rsidR="00520F8F" w:rsidRPr="002536AF" w:rsidRDefault="00202240" w:rsidP="0017399F">
            <w:pPr>
              <w:spacing w:line="360" w:lineRule="auto"/>
              <w:jc w:val="center"/>
            </w:pPr>
            <w:r w:rsidRPr="00202240">
              <w:t>Chất liệu</w:t>
            </w:r>
          </w:p>
        </w:tc>
        <w:tc>
          <w:tcPr>
            <w:tcW w:w="2491" w:type="dxa"/>
          </w:tcPr>
          <w:p w14:paraId="09C721C7" w14:textId="05C9122F" w:rsidR="00520F8F" w:rsidRPr="00F73D26" w:rsidRDefault="00B13D8D" w:rsidP="0017399F">
            <w:pPr>
              <w:spacing w:line="360" w:lineRule="auto"/>
              <w:jc w:val="center"/>
            </w:pPr>
            <w:r w:rsidRPr="00B13D8D">
              <w:t>VARCHAR(100)</w:t>
            </w:r>
          </w:p>
        </w:tc>
        <w:tc>
          <w:tcPr>
            <w:tcW w:w="3133" w:type="dxa"/>
          </w:tcPr>
          <w:p w14:paraId="376777AE" w14:textId="5053C4A7" w:rsidR="00520F8F" w:rsidRDefault="0034312C" w:rsidP="0017399F">
            <w:pPr>
              <w:spacing w:line="360" w:lineRule="auto"/>
              <w:jc w:val="center"/>
            </w:pPr>
            <w:r>
              <w:t>…</w:t>
            </w:r>
          </w:p>
        </w:tc>
      </w:tr>
      <w:tr w:rsidR="00520F8F" w:rsidRPr="002A786C" w14:paraId="7388C69F" w14:textId="77777777" w:rsidTr="0017399F">
        <w:tc>
          <w:tcPr>
            <w:tcW w:w="1536" w:type="dxa"/>
          </w:tcPr>
          <w:p w14:paraId="6AEB72BB" w14:textId="31908207" w:rsidR="00520F8F" w:rsidRPr="005163C0" w:rsidRDefault="009F70E1" w:rsidP="0017399F">
            <w:pPr>
              <w:tabs>
                <w:tab w:val="left" w:pos="313"/>
              </w:tabs>
              <w:spacing w:line="360" w:lineRule="auto"/>
              <w:jc w:val="center"/>
            </w:pPr>
            <w:r w:rsidRPr="009F70E1">
              <w:t>is_new</w:t>
            </w:r>
          </w:p>
        </w:tc>
        <w:tc>
          <w:tcPr>
            <w:tcW w:w="1902" w:type="dxa"/>
          </w:tcPr>
          <w:p w14:paraId="659D5370" w14:textId="0B771EA3" w:rsidR="00520F8F" w:rsidRPr="002536AF" w:rsidRDefault="00202240" w:rsidP="0017399F">
            <w:pPr>
              <w:spacing w:line="360" w:lineRule="auto"/>
              <w:jc w:val="center"/>
            </w:pPr>
            <w:r w:rsidRPr="00202240">
              <w:t>SP mới</w:t>
            </w:r>
          </w:p>
        </w:tc>
        <w:tc>
          <w:tcPr>
            <w:tcW w:w="2491" w:type="dxa"/>
          </w:tcPr>
          <w:p w14:paraId="5F96D1EB" w14:textId="0C2595D1" w:rsidR="00520F8F" w:rsidRPr="00F73D26" w:rsidRDefault="00B13D8D" w:rsidP="0017399F">
            <w:pPr>
              <w:spacing w:line="360" w:lineRule="auto"/>
              <w:jc w:val="center"/>
            </w:pPr>
            <w:r w:rsidRPr="00B13D8D">
              <w:t>TINYINT</w:t>
            </w:r>
          </w:p>
        </w:tc>
        <w:tc>
          <w:tcPr>
            <w:tcW w:w="3133" w:type="dxa"/>
          </w:tcPr>
          <w:p w14:paraId="3800033B" w14:textId="20654BDD" w:rsidR="00520F8F" w:rsidRDefault="0034312C" w:rsidP="0017399F">
            <w:pPr>
              <w:spacing w:line="360" w:lineRule="auto"/>
              <w:jc w:val="center"/>
            </w:pPr>
            <w:r>
              <w:t>…</w:t>
            </w:r>
          </w:p>
        </w:tc>
      </w:tr>
      <w:tr w:rsidR="00520F8F" w:rsidRPr="002A786C" w14:paraId="72DB05DD" w14:textId="77777777" w:rsidTr="0017399F">
        <w:tc>
          <w:tcPr>
            <w:tcW w:w="1536" w:type="dxa"/>
          </w:tcPr>
          <w:p w14:paraId="6138B9F2" w14:textId="523BABAB" w:rsidR="00520F8F" w:rsidRPr="005163C0" w:rsidRDefault="009F70E1" w:rsidP="0017399F">
            <w:pPr>
              <w:tabs>
                <w:tab w:val="left" w:pos="313"/>
              </w:tabs>
              <w:spacing w:line="360" w:lineRule="auto"/>
              <w:jc w:val="center"/>
            </w:pPr>
            <w:r w:rsidRPr="009F70E1">
              <w:t>is_featured</w:t>
            </w:r>
          </w:p>
        </w:tc>
        <w:tc>
          <w:tcPr>
            <w:tcW w:w="1902" w:type="dxa"/>
          </w:tcPr>
          <w:p w14:paraId="5842603D" w14:textId="5866379B" w:rsidR="00520F8F" w:rsidRPr="002536AF" w:rsidRDefault="00202240" w:rsidP="0017399F">
            <w:pPr>
              <w:spacing w:line="360" w:lineRule="auto"/>
              <w:jc w:val="center"/>
            </w:pPr>
            <w:r w:rsidRPr="00202240">
              <w:t>Nổi bật</w:t>
            </w:r>
          </w:p>
        </w:tc>
        <w:tc>
          <w:tcPr>
            <w:tcW w:w="2491" w:type="dxa"/>
          </w:tcPr>
          <w:p w14:paraId="0572F083" w14:textId="508401F0" w:rsidR="00520F8F" w:rsidRPr="00F73D26" w:rsidRDefault="00B13D8D" w:rsidP="0017399F">
            <w:pPr>
              <w:spacing w:line="360" w:lineRule="auto"/>
              <w:jc w:val="center"/>
            </w:pPr>
            <w:r w:rsidRPr="00B13D8D">
              <w:t>TINYINT</w:t>
            </w:r>
          </w:p>
        </w:tc>
        <w:tc>
          <w:tcPr>
            <w:tcW w:w="3133" w:type="dxa"/>
          </w:tcPr>
          <w:p w14:paraId="258177BB" w14:textId="5D9F9BFD" w:rsidR="00520F8F" w:rsidRDefault="0034312C" w:rsidP="0017399F">
            <w:pPr>
              <w:spacing w:line="360" w:lineRule="auto"/>
              <w:jc w:val="center"/>
            </w:pPr>
            <w:r>
              <w:t>…</w:t>
            </w:r>
          </w:p>
        </w:tc>
      </w:tr>
      <w:tr w:rsidR="00520F8F" w:rsidRPr="002A786C" w14:paraId="2E504B5C" w14:textId="77777777" w:rsidTr="0017399F">
        <w:tc>
          <w:tcPr>
            <w:tcW w:w="1536" w:type="dxa"/>
          </w:tcPr>
          <w:p w14:paraId="577CF3AF" w14:textId="1F66F740" w:rsidR="00520F8F" w:rsidRPr="005163C0" w:rsidRDefault="009F70E1" w:rsidP="0017399F">
            <w:pPr>
              <w:tabs>
                <w:tab w:val="left" w:pos="313"/>
              </w:tabs>
              <w:spacing w:line="360" w:lineRule="auto"/>
              <w:jc w:val="center"/>
            </w:pPr>
            <w:r w:rsidRPr="009F70E1">
              <w:t>status</w:t>
            </w:r>
          </w:p>
        </w:tc>
        <w:tc>
          <w:tcPr>
            <w:tcW w:w="1902" w:type="dxa"/>
          </w:tcPr>
          <w:p w14:paraId="6F9D58E9" w14:textId="09992F0D" w:rsidR="00520F8F" w:rsidRPr="002536AF" w:rsidRDefault="00202240" w:rsidP="0017399F">
            <w:pPr>
              <w:spacing w:line="360" w:lineRule="auto"/>
              <w:jc w:val="center"/>
            </w:pPr>
            <w:r w:rsidRPr="00202240">
              <w:t>Trạng thái</w:t>
            </w:r>
          </w:p>
        </w:tc>
        <w:tc>
          <w:tcPr>
            <w:tcW w:w="2491" w:type="dxa"/>
          </w:tcPr>
          <w:p w14:paraId="0268E8C5" w14:textId="0D85D3B8" w:rsidR="00520F8F" w:rsidRPr="00F73D26" w:rsidRDefault="00B13D8D" w:rsidP="0017399F">
            <w:pPr>
              <w:spacing w:line="360" w:lineRule="auto"/>
              <w:jc w:val="center"/>
            </w:pPr>
            <w:r w:rsidRPr="00B13D8D">
              <w:t>TINYINT</w:t>
            </w:r>
          </w:p>
        </w:tc>
        <w:tc>
          <w:tcPr>
            <w:tcW w:w="3133" w:type="dxa"/>
          </w:tcPr>
          <w:p w14:paraId="0DB68671" w14:textId="3EFDE62B" w:rsidR="00520F8F" w:rsidRDefault="0034312C" w:rsidP="0017399F">
            <w:pPr>
              <w:spacing w:line="360" w:lineRule="auto"/>
              <w:jc w:val="center"/>
            </w:pPr>
            <w:r>
              <w:t>…</w:t>
            </w:r>
          </w:p>
        </w:tc>
      </w:tr>
      <w:tr w:rsidR="00520F8F" w:rsidRPr="002A786C" w14:paraId="2AEDEF3A" w14:textId="77777777" w:rsidTr="0017399F">
        <w:tc>
          <w:tcPr>
            <w:tcW w:w="1536" w:type="dxa"/>
          </w:tcPr>
          <w:p w14:paraId="5967DCA4" w14:textId="571DB437" w:rsidR="00520F8F" w:rsidRPr="005163C0" w:rsidRDefault="009F70E1" w:rsidP="0017399F">
            <w:pPr>
              <w:tabs>
                <w:tab w:val="left" w:pos="313"/>
              </w:tabs>
              <w:spacing w:line="360" w:lineRule="auto"/>
              <w:jc w:val="center"/>
            </w:pPr>
            <w:r w:rsidRPr="009F70E1">
              <w:t>views</w:t>
            </w:r>
          </w:p>
        </w:tc>
        <w:tc>
          <w:tcPr>
            <w:tcW w:w="1902" w:type="dxa"/>
          </w:tcPr>
          <w:p w14:paraId="00885FB7" w14:textId="0163D36E" w:rsidR="00520F8F" w:rsidRPr="002536AF" w:rsidRDefault="00202240" w:rsidP="0017399F">
            <w:pPr>
              <w:spacing w:line="360" w:lineRule="auto"/>
              <w:jc w:val="center"/>
            </w:pPr>
            <w:r w:rsidRPr="00202240">
              <w:t>Lượt xem</w:t>
            </w:r>
          </w:p>
        </w:tc>
        <w:tc>
          <w:tcPr>
            <w:tcW w:w="2491" w:type="dxa"/>
          </w:tcPr>
          <w:p w14:paraId="0ACCA4AF" w14:textId="6F18F498" w:rsidR="00520F8F" w:rsidRPr="00F73D26" w:rsidRDefault="00B13D8D" w:rsidP="0017399F">
            <w:pPr>
              <w:spacing w:line="360" w:lineRule="auto"/>
              <w:jc w:val="center"/>
            </w:pPr>
            <w:r w:rsidRPr="00B13D8D">
              <w:t>INT</w:t>
            </w:r>
          </w:p>
        </w:tc>
        <w:tc>
          <w:tcPr>
            <w:tcW w:w="3133" w:type="dxa"/>
          </w:tcPr>
          <w:p w14:paraId="67D67FB3" w14:textId="289F1837" w:rsidR="00520F8F" w:rsidRDefault="0034312C" w:rsidP="0017399F">
            <w:pPr>
              <w:spacing w:line="360" w:lineRule="auto"/>
              <w:jc w:val="center"/>
            </w:pPr>
            <w:r>
              <w:t>…</w:t>
            </w:r>
          </w:p>
        </w:tc>
      </w:tr>
      <w:tr w:rsidR="004C3237" w:rsidRPr="002A786C" w14:paraId="55C85DA7" w14:textId="77777777" w:rsidTr="0017399F">
        <w:tc>
          <w:tcPr>
            <w:tcW w:w="1536" w:type="dxa"/>
          </w:tcPr>
          <w:p w14:paraId="28CF37A4" w14:textId="31136543" w:rsidR="004C3237" w:rsidRPr="005163C0" w:rsidRDefault="009F70E1" w:rsidP="0017399F">
            <w:pPr>
              <w:tabs>
                <w:tab w:val="left" w:pos="313"/>
              </w:tabs>
              <w:spacing w:line="360" w:lineRule="auto"/>
              <w:jc w:val="center"/>
            </w:pPr>
            <w:r w:rsidRPr="009F70E1">
              <w:t>created_at</w:t>
            </w:r>
          </w:p>
        </w:tc>
        <w:tc>
          <w:tcPr>
            <w:tcW w:w="1902" w:type="dxa"/>
          </w:tcPr>
          <w:p w14:paraId="30965C94" w14:textId="31BADAFE" w:rsidR="004C3237" w:rsidRPr="002536AF" w:rsidRDefault="00202240" w:rsidP="0017399F">
            <w:pPr>
              <w:spacing w:line="360" w:lineRule="auto"/>
              <w:jc w:val="center"/>
            </w:pPr>
            <w:r w:rsidRPr="00202240">
              <w:t>Ngày tạo</w:t>
            </w:r>
          </w:p>
        </w:tc>
        <w:tc>
          <w:tcPr>
            <w:tcW w:w="2491" w:type="dxa"/>
          </w:tcPr>
          <w:p w14:paraId="136A76FB" w14:textId="72946898" w:rsidR="004C3237" w:rsidRPr="00F73D26" w:rsidRDefault="00B13D8D" w:rsidP="0017399F">
            <w:pPr>
              <w:spacing w:line="360" w:lineRule="auto"/>
              <w:jc w:val="center"/>
            </w:pPr>
            <w:r w:rsidRPr="00B13D8D">
              <w:t>TIMESTAMP</w:t>
            </w:r>
          </w:p>
        </w:tc>
        <w:tc>
          <w:tcPr>
            <w:tcW w:w="3133" w:type="dxa"/>
          </w:tcPr>
          <w:p w14:paraId="76632D28" w14:textId="0FA85184" w:rsidR="004C3237" w:rsidRDefault="0034312C" w:rsidP="0017399F">
            <w:pPr>
              <w:spacing w:line="360" w:lineRule="auto"/>
              <w:jc w:val="center"/>
            </w:pPr>
            <w:r>
              <w:t>…</w:t>
            </w:r>
          </w:p>
        </w:tc>
      </w:tr>
      <w:tr w:rsidR="004C3237" w:rsidRPr="002A786C" w14:paraId="2E4E0AB2" w14:textId="77777777" w:rsidTr="0017399F">
        <w:tc>
          <w:tcPr>
            <w:tcW w:w="1536" w:type="dxa"/>
          </w:tcPr>
          <w:p w14:paraId="02BDAEE8" w14:textId="56FE2D3F" w:rsidR="004C3237" w:rsidRPr="005163C0" w:rsidRDefault="009F70E1" w:rsidP="0017399F">
            <w:pPr>
              <w:tabs>
                <w:tab w:val="left" w:pos="313"/>
              </w:tabs>
              <w:spacing w:line="360" w:lineRule="auto"/>
              <w:jc w:val="center"/>
            </w:pPr>
            <w:r w:rsidRPr="009F70E1">
              <w:t>updated_at</w:t>
            </w:r>
          </w:p>
        </w:tc>
        <w:tc>
          <w:tcPr>
            <w:tcW w:w="1902" w:type="dxa"/>
          </w:tcPr>
          <w:p w14:paraId="41EBA896" w14:textId="64EF190F" w:rsidR="004C3237" w:rsidRPr="002536AF" w:rsidRDefault="00202240" w:rsidP="0017399F">
            <w:pPr>
              <w:spacing w:line="360" w:lineRule="auto"/>
              <w:jc w:val="center"/>
            </w:pPr>
            <w:r w:rsidRPr="00202240">
              <w:t>Ngày cập nhật</w:t>
            </w:r>
          </w:p>
        </w:tc>
        <w:tc>
          <w:tcPr>
            <w:tcW w:w="2491" w:type="dxa"/>
          </w:tcPr>
          <w:p w14:paraId="08AF6614" w14:textId="75E31BB6" w:rsidR="004C3237" w:rsidRPr="00F73D26" w:rsidRDefault="00B13D8D" w:rsidP="0017399F">
            <w:pPr>
              <w:spacing w:line="360" w:lineRule="auto"/>
              <w:jc w:val="center"/>
            </w:pPr>
            <w:r w:rsidRPr="00B13D8D">
              <w:t>TIMESTAMP</w:t>
            </w:r>
          </w:p>
        </w:tc>
        <w:tc>
          <w:tcPr>
            <w:tcW w:w="3133" w:type="dxa"/>
          </w:tcPr>
          <w:p w14:paraId="4BEBC0BE" w14:textId="2E4CD5DB" w:rsidR="004C3237" w:rsidRDefault="0034312C" w:rsidP="0017399F">
            <w:pPr>
              <w:spacing w:line="360" w:lineRule="auto"/>
              <w:jc w:val="center"/>
            </w:pPr>
            <w:r>
              <w:t>…</w:t>
            </w:r>
          </w:p>
        </w:tc>
      </w:tr>
    </w:tbl>
    <w:p w14:paraId="0ED09C3A" w14:textId="77777777" w:rsidR="00F73D26" w:rsidRDefault="00F73D26" w:rsidP="005E7D58">
      <w:pPr>
        <w:spacing w:line="360" w:lineRule="auto"/>
      </w:pPr>
    </w:p>
    <w:p w14:paraId="1A7C9E03" w14:textId="77777777" w:rsidR="00401876" w:rsidRDefault="00401876" w:rsidP="005E7D58">
      <w:pPr>
        <w:spacing w:line="360" w:lineRule="auto"/>
      </w:pPr>
    </w:p>
    <w:p w14:paraId="12A675DB" w14:textId="77777777" w:rsidR="00401876" w:rsidRDefault="00401876" w:rsidP="005E7D58">
      <w:pPr>
        <w:spacing w:line="360" w:lineRule="auto"/>
      </w:pPr>
    </w:p>
    <w:p w14:paraId="14030F6E" w14:textId="77777777" w:rsidR="00401876" w:rsidRDefault="00401876" w:rsidP="005E7D58">
      <w:pPr>
        <w:spacing w:line="360" w:lineRule="auto"/>
      </w:pPr>
    </w:p>
    <w:p w14:paraId="7613F2DC" w14:textId="77777777" w:rsidR="00401876" w:rsidRDefault="00401876" w:rsidP="005E7D58">
      <w:pPr>
        <w:spacing w:line="360" w:lineRule="auto"/>
      </w:pPr>
    </w:p>
    <w:p w14:paraId="07D82B6B" w14:textId="77777777" w:rsidR="00D86BDD" w:rsidRDefault="00D86BDD" w:rsidP="005E7D58">
      <w:pPr>
        <w:spacing w:line="360" w:lineRule="auto"/>
      </w:pPr>
    </w:p>
    <w:p w14:paraId="0E27944B" w14:textId="77777777" w:rsidR="00D86BDD" w:rsidRDefault="00D86BDD" w:rsidP="005E7D58">
      <w:pPr>
        <w:spacing w:line="360" w:lineRule="auto"/>
      </w:pPr>
    </w:p>
    <w:p w14:paraId="40482099" w14:textId="77777777" w:rsidR="00D86BDD" w:rsidRDefault="00D86BDD" w:rsidP="005E7D58">
      <w:pPr>
        <w:spacing w:line="360" w:lineRule="auto"/>
      </w:pPr>
    </w:p>
    <w:p w14:paraId="4BDC0C4E" w14:textId="77777777" w:rsidR="00401876" w:rsidRDefault="00401876" w:rsidP="005E7D58">
      <w:pPr>
        <w:spacing w:line="360" w:lineRule="auto"/>
      </w:pPr>
    </w:p>
    <w:p w14:paraId="4A261DFF" w14:textId="6E6E9CE6" w:rsidR="00246D3B" w:rsidRPr="002A786C" w:rsidRDefault="00246D3B" w:rsidP="00D86BDD">
      <w:pPr>
        <w:pStyle w:val="bang"/>
      </w:pPr>
      <w:bookmarkStart w:id="33" w:name="_Toc218073714"/>
      <w:r w:rsidRPr="001017AF">
        <w:lastRenderedPageBreak/>
        <w:t xml:space="preserve">Bảng 2. </w:t>
      </w:r>
      <w:r w:rsidR="00431BDD">
        <w:t>4</w:t>
      </w:r>
      <w:r w:rsidRPr="001017AF">
        <w:t xml:space="preserve"> </w:t>
      </w:r>
      <w:r>
        <w:t xml:space="preserve"> Bảng đơn hàng (oders)</w:t>
      </w:r>
      <w:bookmarkEnd w:id="33"/>
    </w:p>
    <w:tbl>
      <w:tblPr>
        <w:tblStyle w:val="TableGrid"/>
        <w:tblW w:w="8995" w:type="dxa"/>
        <w:jc w:val="center"/>
        <w:tblLayout w:type="fixed"/>
        <w:tblLook w:val="04A0" w:firstRow="1" w:lastRow="0" w:firstColumn="1" w:lastColumn="0" w:noHBand="0" w:noVBand="1"/>
      </w:tblPr>
      <w:tblGrid>
        <w:gridCol w:w="2018"/>
        <w:gridCol w:w="2117"/>
        <w:gridCol w:w="2160"/>
        <w:gridCol w:w="2700"/>
      </w:tblGrid>
      <w:tr w:rsidR="00246D3B" w:rsidRPr="002A786C" w14:paraId="7A409BAA" w14:textId="77777777" w:rsidTr="00D12EBA">
        <w:trPr>
          <w:jc w:val="center"/>
        </w:trPr>
        <w:tc>
          <w:tcPr>
            <w:tcW w:w="2018" w:type="dxa"/>
            <w:vAlign w:val="center"/>
          </w:tcPr>
          <w:p w14:paraId="3B7C53C5" w14:textId="77777777" w:rsidR="00246D3B" w:rsidRPr="002A786C" w:rsidRDefault="00246D3B" w:rsidP="0017399F">
            <w:pPr>
              <w:spacing w:line="360" w:lineRule="auto"/>
              <w:jc w:val="center"/>
              <w:rPr>
                <w:b/>
              </w:rPr>
            </w:pPr>
            <w:r>
              <w:rPr>
                <w:b/>
              </w:rPr>
              <w:t>Thuộc tính</w:t>
            </w:r>
          </w:p>
        </w:tc>
        <w:tc>
          <w:tcPr>
            <w:tcW w:w="2117" w:type="dxa"/>
            <w:vAlign w:val="center"/>
          </w:tcPr>
          <w:p w14:paraId="2BA6923F" w14:textId="77777777" w:rsidR="00246D3B" w:rsidRPr="002A786C" w:rsidRDefault="00246D3B" w:rsidP="0017399F">
            <w:pPr>
              <w:spacing w:line="360" w:lineRule="auto"/>
              <w:jc w:val="center"/>
              <w:rPr>
                <w:b/>
              </w:rPr>
            </w:pPr>
            <w:r>
              <w:rPr>
                <w:b/>
              </w:rPr>
              <w:t>Mô tả</w:t>
            </w:r>
          </w:p>
        </w:tc>
        <w:tc>
          <w:tcPr>
            <w:tcW w:w="2160" w:type="dxa"/>
          </w:tcPr>
          <w:p w14:paraId="30454105" w14:textId="77777777" w:rsidR="00246D3B" w:rsidRPr="002A786C" w:rsidRDefault="00246D3B" w:rsidP="0017399F">
            <w:pPr>
              <w:spacing w:line="360" w:lineRule="auto"/>
              <w:jc w:val="center"/>
              <w:rPr>
                <w:b/>
              </w:rPr>
            </w:pPr>
            <w:r>
              <w:rPr>
                <w:b/>
              </w:rPr>
              <w:t>Kiểu dữ liệu</w:t>
            </w:r>
          </w:p>
        </w:tc>
        <w:tc>
          <w:tcPr>
            <w:tcW w:w="2700" w:type="dxa"/>
          </w:tcPr>
          <w:p w14:paraId="6BDC3741" w14:textId="77777777" w:rsidR="00246D3B" w:rsidRDefault="00246D3B" w:rsidP="0017399F">
            <w:pPr>
              <w:spacing w:line="360" w:lineRule="auto"/>
              <w:jc w:val="center"/>
              <w:rPr>
                <w:b/>
              </w:rPr>
            </w:pPr>
            <w:r>
              <w:rPr>
                <w:b/>
              </w:rPr>
              <w:t>Ràng buộc</w:t>
            </w:r>
          </w:p>
        </w:tc>
      </w:tr>
      <w:tr w:rsidR="00246D3B" w:rsidRPr="002A786C" w14:paraId="4F38F5D5" w14:textId="77777777" w:rsidTr="00D12EBA">
        <w:trPr>
          <w:jc w:val="center"/>
        </w:trPr>
        <w:tc>
          <w:tcPr>
            <w:tcW w:w="2018" w:type="dxa"/>
          </w:tcPr>
          <w:p w14:paraId="1BA0CE0F" w14:textId="77777777" w:rsidR="00246D3B" w:rsidRPr="002A786C" w:rsidRDefault="00246D3B" w:rsidP="0017399F">
            <w:pPr>
              <w:tabs>
                <w:tab w:val="left" w:pos="313"/>
              </w:tabs>
              <w:spacing w:line="360" w:lineRule="auto"/>
              <w:jc w:val="center"/>
            </w:pPr>
            <w:r>
              <w:t>Id</w:t>
            </w:r>
          </w:p>
        </w:tc>
        <w:tc>
          <w:tcPr>
            <w:tcW w:w="2117" w:type="dxa"/>
          </w:tcPr>
          <w:p w14:paraId="030DCE53" w14:textId="2BDCC888" w:rsidR="00246D3B" w:rsidRPr="002A786C" w:rsidRDefault="00CE65F6" w:rsidP="0017399F">
            <w:pPr>
              <w:spacing w:line="360" w:lineRule="auto"/>
              <w:jc w:val="center"/>
            </w:pPr>
            <w:r w:rsidRPr="00CE65F6">
              <w:t>Mã đơn hàng</w:t>
            </w:r>
          </w:p>
        </w:tc>
        <w:tc>
          <w:tcPr>
            <w:tcW w:w="2160" w:type="dxa"/>
          </w:tcPr>
          <w:p w14:paraId="43B0F475" w14:textId="77777777" w:rsidR="00246D3B" w:rsidRPr="002A786C" w:rsidRDefault="00246D3B" w:rsidP="0017399F">
            <w:pPr>
              <w:spacing w:line="360" w:lineRule="auto"/>
              <w:jc w:val="center"/>
            </w:pPr>
            <w:r w:rsidRPr="00F73D26">
              <w:t>INT</w:t>
            </w:r>
          </w:p>
        </w:tc>
        <w:tc>
          <w:tcPr>
            <w:tcW w:w="2700" w:type="dxa"/>
          </w:tcPr>
          <w:p w14:paraId="769F1015" w14:textId="77777777" w:rsidR="00246D3B" w:rsidRPr="002A786C" w:rsidRDefault="00246D3B" w:rsidP="0017399F">
            <w:pPr>
              <w:spacing w:line="360" w:lineRule="auto"/>
              <w:jc w:val="center"/>
            </w:pPr>
            <w:r w:rsidRPr="00F73D26">
              <w:t>PK, AUTO_INCREMENT</w:t>
            </w:r>
          </w:p>
        </w:tc>
      </w:tr>
      <w:tr w:rsidR="00246D3B" w:rsidRPr="002A786C" w14:paraId="3C06CE91" w14:textId="77777777" w:rsidTr="00D12EBA">
        <w:trPr>
          <w:jc w:val="center"/>
        </w:trPr>
        <w:tc>
          <w:tcPr>
            <w:tcW w:w="2018" w:type="dxa"/>
          </w:tcPr>
          <w:p w14:paraId="573BBE20" w14:textId="28EB0F90" w:rsidR="00246D3B" w:rsidRPr="002A786C" w:rsidRDefault="00246D3B" w:rsidP="0017399F">
            <w:pPr>
              <w:tabs>
                <w:tab w:val="left" w:pos="313"/>
              </w:tabs>
              <w:spacing w:line="360" w:lineRule="auto"/>
              <w:jc w:val="center"/>
            </w:pPr>
            <w:r w:rsidRPr="00246D3B">
              <w:t>user_id</w:t>
            </w:r>
          </w:p>
        </w:tc>
        <w:tc>
          <w:tcPr>
            <w:tcW w:w="2117" w:type="dxa"/>
          </w:tcPr>
          <w:p w14:paraId="29F9B1FC" w14:textId="7C61B4CF" w:rsidR="00246D3B" w:rsidRPr="002A786C" w:rsidRDefault="00CE65F6" w:rsidP="0017399F">
            <w:pPr>
              <w:spacing w:line="360" w:lineRule="auto"/>
              <w:jc w:val="center"/>
            </w:pPr>
            <w:r w:rsidRPr="00CE65F6">
              <w:t>Mã người dùng</w:t>
            </w:r>
          </w:p>
        </w:tc>
        <w:tc>
          <w:tcPr>
            <w:tcW w:w="2160" w:type="dxa"/>
          </w:tcPr>
          <w:p w14:paraId="6B2DDAA6" w14:textId="77777777" w:rsidR="00246D3B" w:rsidRPr="002A786C" w:rsidRDefault="00246D3B" w:rsidP="0017399F">
            <w:pPr>
              <w:spacing w:line="360" w:lineRule="auto"/>
              <w:jc w:val="center"/>
            </w:pPr>
            <w:r w:rsidRPr="00202240">
              <w:t>INT</w:t>
            </w:r>
          </w:p>
        </w:tc>
        <w:tc>
          <w:tcPr>
            <w:tcW w:w="2700" w:type="dxa"/>
          </w:tcPr>
          <w:p w14:paraId="592A04CB" w14:textId="77777777" w:rsidR="00246D3B" w:rsidRPr="002A786C" w:rsidRDefault="00246D3B" w:rsidP="0017399F">
            <w:pPr>
              <w:spacing w:line="360" w:lineRule="auto"/>
              <w:jc w:val="center"/>
            </w:pPr>
            <w:r w:rsidRPr="0034312C">
              <w:t>FK</w:t>
            </w:r>
          </w:p>
        </w:tc>
      </w:tr>
      <w:tr w:rsidR="00246D3B" w:rsidRPr="002A786C" w14:paraId="37F66470" w14:textId="77777777" w:rsidTr="00D12EBA">
        <w:trPr>
          <w:jc w:val="center"/>
        </w:trPr>
        <w:tc>
          <w:tcPr>
            <w:tcW w:w="2018" w:type="dxa"/>
          </w:tcPr>
          <w:p w14:paraId="6C2F5CF3" w14:textId="6759647E" w:rsidR="00246D3B" w:rsidRPr="002A786C" w:rsidRDefault="00720509" w:rsidP="0017399F">
            <w:pPr>
              <w:tabs>
                <w:tab w:val="left" w:pos="313"/>
              </w:tabs>
              <w:spacing w:line="360" w:lineRule="auto"/>
              <w:jc w:val="center"/>
            </w:pPr>
            <w:r w:rsidRPr="00720509">
              <w:t>order_code</w:t>
            </w:r>
          </w:p>
        </w:tc>
        <w:tc>
          <w:tcPr>
            <w:tcW w:w="2117" w:type="dxa"/>
          </w:tcPr>
          <w:p w14:paraId="700DD308" w14:textId="1A40FD20" w:rsidR="00246D3B" w:rsidRPr="002A786C" w:rsidRDefault="00CE65F6" w:rsidP="0017399F">
            <w:pPr>
              <w:spacing w:line="360" w:lineRule="auto"/>
              <w:jc w:val="center"/>
            </w:pPr>
            <w:r w:rsidRPr="00CE65F6">
              <w:t>Mã đơn</w:t>
            </w:r>
          </w:p>
        </w:tc>
        <w:tc>
          <w:tcPr>
            <w:tcW w:w="2160" w:type="dxa"/>
          </w:tcPr>
          <w:p w14:paraId="5D65C461" w14:textId="5714AB4A" w:rsidR="00246D3B" w:rsidRPr="002A786C" w:rsidRDefault="00790AC0" w:rsidP="0017399F">
            <w:pPr>
              <w:spacing w:line="360" w:lineRule="auto"/>
              <w:jc w:val="center"/>
            </w:pPr>
            <w:r w:rsidRPr="00790AC0">
              <w:t>VARCHAR(50)</w:t>
            </w:r>
          </w:p>
        </w:tc>
        <w:tc>
          <w:tcPr>
            <w:tcW w:w="270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83CB5" w:rsidRPr="00183CB5" w14:paraId="56EAC93C" w14:textId="77777777">
              <w:trPr>
                <w:tblCellSpacing w:w="15" w:type="dxa"/>
              </w:trPr>
              <w:tc>
                <w:tcPr>
                  <w:tcW w:w="36" w:type="dxa"/>
                  <w:vAlign w:val="center"/>
                  <w:hideMark/>
                </w:tcPr>
                <w:p w14:paraId="7BA3D336" w14:textId="77777777" w:rsidR="00183CB5" w:rsidRPr="00183CB5" w:rsidRDefault="00183CB5" w:rsidP="00183CB5">
                  <w:pPr>
                    <w:spacing w:line="360" w:lineRule="auto"/>
                    <w:jc w:val="center"/>
                  </w:pPr>
                </w:p>
              </w:tc>
            </w:tr>
          </w:tbl>
          <w:p w14:paraId="0836DE23" w14:textId="77777777" w:rsidR="00183CB5" w:rsidRPr="00183CB5" w:rsidRDefault="00183CB5" w:rsidP="00183CB5">
            <w:pPr>
              <w:spacing w:line="360" w:lineRule="auto"/>
              <w:jc w:val="center"/>
              <w:rPr>
                <w:vanish/>
              </w:rPr>
            </w:pPr>
          </w:p>
          <w:tbl>
            <w:tblPr>
              <w:tblW w:w="2613"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613"/>
            </w:tblGrid>
            <w:tr w:rsidR="00183CB5" w:rsidRPr="00183CB5" w14:paraId="33E965AB" w14:textId="77777777" w:rsidTr="00D12EBA">
              <w:trPr>
                <w:trHeight w:val="264"/>
                <w:tblCellSpacing w:w="15" w:type="dxa"/>
              </w:trPr>
              <w:tc>
                <w:tcPr>
                  <w:tcW w:w="2553" w:type="dxa"/>
                  <w:vAlign w:val="center"/>
                  <w:hideMark/>
                </w:tcPr>
                <w:p w14:paraId="3BF4A84D" w14:textId="4CC81C62" w:rsidR="00183CB5" w:rsidRPr="00183CB5" w:rsidRDefault="00183CB5" w:rsidP="00183CB5">
                  <w:pPr>
                    <w:spacing w:line="360" w:lineRule="auto"/>
                    <w:jc w:val="center"/>
                  </w:pPr>
                  <w:r w:rsidRPr="00183CB5">
                    <w:t>UNIQE</w:t>
                  </w:r>
                </w:p>
              </w:tc>
            </w:tr>
          </w:tbl>
          <w:p w14:paraId="242B9B6D" w14:textId="23C5F063" w:rsidR="00246D3B" w:rsidRPr="002A786C" w:rsidRDefault="00246D3B" w:rsidP="0017399F">
            <w:pPr>
              <w:spacing w:line="360" w:lineRule="auto"/>
              <w:jc w:val="center"/>
            </w:pPr>
          </w:p>
        </w:tc>
      </w:tr>
      <w:tr w:rsidR="00246D3B" w:rsidRPr="002A786C" w14:paraId="7EFAEC8A" w14:textId="77777777" w:rsidTr="00D12EBA">
        <w:trPr>
          <w:jc w:val="center"/>
        </w:trPr>
        <w:tc>
          <w:tcPr>
            <w:tcW w:w="2018" w:type="dxa"/>
          </w:tcPr>
          <w:p w14:paraId="0277ED3D" w14:textId="0748C824" w:rsidR="00246D3B" w:rsidRPr="002A786C" w:rsidRDefault="00720509" w:rsidP="0017399F">
            <w:pPr>
              <w:tabs>
                <w:tab w:val="left" w:pos="313"/>
              </w:tabs>
              <w:spacing w:line="360" w:lineRule="auto"/>
              <w:jc w:val="center"/>
            </w:pPr>
            <w:r w:rsidRPr="00720509">
              <w:t>fullname</w:t>
            </w:r>
          </w:p>
        </w:tc>
        <w:tc>
          <w:tcPr>
            <w:tcW w:w="2117" w:type="dxa"/>
          </w:tcPr>
          <w:p w14:paraId="4DD4FAC0" w14:textId="4E04A1CA" w:rsidR="00246D3B" w:rsidRPr="002A786C" w:rsidRDefault="00CE65F6" w:rsidP="0017399F">
            <w:pPr>
              <w:spacing w:line="360" w:lineRule="auto"/>
              <w:jc w:val="center"/>
            </w:pPr>
            <w:r w:rsidRPr="00CE65F6">
              <w:t>Tên người nhận</w:t>
            </w:r>
          </w:p>
        </w:tc>
        <w:tc>
          <w:tcPr>
            <w:tcW w:w="216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46D3B" w:rsidRPr="00543D4B" w14:paraId="076CC21A" w14:textId="77777777" w:rsidTr="009947BA">
              <w:trPr>
                <w:tblCellSpacing w:w="15" w:type="dxa"/>
              </w:trPr>
              <w:tc>
                <w:tcPr>
                  <w:tcW w:w="36" w:type="dxa"/>
                  <w:vAlign w:val="center"/>
                  <w:hideMark/>
                </w:tcPr>
                <w:p w14:paraId="7EA47D6D" w14:textId="77777777" w:rsidR="00246D3B" w:rsidRPr="00543D4B" w:rsidRDefault="00246D3B" w:rsidP="0017399F">
                  <w:pPr>
                    <w:spacing w:line="360" w:lineRule="auto"/>
                    <w:jc w:val="center"/>
                  </w:pPr>
                </w:p>
              </w:tc>
            </w:tr>
          </w:tbl>
          <w:p w14:paraId="725F0A87" w14:textId="77777777" w:rsidR="00246D3B" w:rsidRPr="00543D4B" w:rsidRDefault="00246D3B" w:rsidP="0017399F">
            <w:pPr>
              <w:spacing w:line="360" w:lineRule="auto"/>
              <w:jc w:val="cente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015"/>
            </w:tblGrid>
            <w:tr w:rsidR="00246D3B" w:rsidRPr="00543D4B" w14:paraId="4EB85091" w14:textId="77777777" w:rsidTr="009947BA">
              <w:trPr>
                <w:tblCellSpacing w:w="15" w:type="dxa"/>
              </w:trPr>
              <w:tc>
                <w:tcPr>
                  <w:tcW w:w="1955" w:type="dxa"/>
                  <w:vAlign w:val="center"/>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90AC0" w:rsidRPr="00790AC0" w14:paraId="1D05334F" w14:textId="77777777" w:rsidTr="009947BA">
                    <w:trPr>
                      <w:tblCellSpacing w:w="15" w:type="dxa"/>
                    </w:trPr>
                    <w:tc>
                      <w:tcPr>
                        <w:tcW w:w="36" w:type="dxa"/>
                        <w:vAlign w:val="center"/>
                        <w:hideMark/>
                      </w:tcPr>
                      <w:p w14:paraId="67B81B89" w14:textId="77777777" w:rsidR="00790AC0" w:rsidRPr="00790AC0" w:rsidRDefault="00790AC0" w:rsidP="00790AC0">
                        <w:pPr>
                          <w:spacing w:line="360" w:lineRule="auto"/>
                          <w:jc w:val="center"/>
                        </w:pPr>
                      </w:p>
                    </w:tc>
                  </w:tr>
                </w:tbl>
                <w:p w14:paraId="6B8E1DB0" w14:textId="77777777" w:rsidR="00790AC0" w:rsidRPr="00790AC0" w:rsidRDefault="00790AC0" w:rsidP="00790AC0">
                  <w:pPr>
                    <w:spacing w:line="360" w:lineRule="auto"/>
                    <w:jc w:val="cente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925"/>
                  </w:tblGrid>
                  <w:tr w:rsidR="00790AC0" w:rsidRPr="00790AC0" w14:paraId="4C905605" w14:textId="77777777" w:rsidTr="009947BA">
                    <w:trPr>
                      <w:tblCellSpacing w:w="15" w:type="dxa"/>
                    </w:trPr>
                    <w:tc>
                      <w:tcPr>
                        <w:tcW w:w="1865" w:type="dxa"/>
                        <w:vAlign w:val="center"/>
                        <w:hideMark/>
                      </w:tcPr>
                      <w:p w14:paraId="4615C76C" w14:textId="77777777" w:rsidR="00790AC0" w:rsidRPr="00790AC0" w:rsidRDefault="00790AC0" w:rsidP="00790AC0">
                        <w:pPr>
                          <w:spacing w:line="360" w:lineRule="auto"/>
                          <w:jc w:val="center"/>
                        </w:pPr>
                        <w:r w:rsidRPr="00790AC0">
                          <w:t>VARCHAR(100)</w:t>
                        </w:r>
                      </w:p>
                    </w:tc>
                  </w:tr>
                </w:tbl>
                <w:p w14:paraId="4323C7E4" w14:textId="15D000B7" w:rsidR="00246D3B" w:rsidRPr="00543D4B" w:rsidRDefault="00246D3B" w:rsidP="0017399F">
                  <w:pPr>
                    <w:spacing w:line="360" w:lineRule="auto"/>
                    <w:jc w:val="center"/>
                  </w:pPr>
                </w:p>
              </w:tc>
            </w:tr>
          </w:tbl>
          <w:p w14:paraId="0FF7A33F" w14:textId="77777777" w:rsidR="00246D3B" w:rsidRPr="002A786C" w:rsidRDefault="00246D3B" w:rsidP="0017399F">
            <w:pPr>
              <w:spacing w:line="360" w:lineRule="auto"/>
              <w:jc w:val="center"/>
            </w:pPr>
          </w:p>
        </w:tc>
        <w:tc>
          <w:tcPr>
            <w:tcW w:w="270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46D3B" w:rsidRPr="00775494" w14:paraId="33892460" w14:textId="77777777" w:rsidTr="009947BA">
              <w:trPr>
                <w:tblCellSpacing w:w="15" w:type="dxa"/>
              </w:trPr>
              <w:tc>
                <w:tcPr>
                  <w:tcW w:w="36" w:type="dxa"/>
                  <w:vAlign w:val="center"/>
                  <w:hideMark/>
                </w:tcPr>
                <w:p w14:paraId="2A3E4FD3" w14:textId="77777777" w:rsidR="00246D3B" w:rsidRPr="00775494" w:rsidRDefault="00246D3B" w:rsidP="0017399F">
                  <w:pPr>
                    <w:spacing w:line="360" w:lineRule="auto"/>
                    <w:jc w:val="center"/>
                  </w:pPr>
                </w:p>
              </w:tc>
            </w:tr>
          </w:tbl>
          <w:p w14:paraId="2F453EBC" w14:textId="2356912A" w:rsidR="00246D3B" w:rsidRPr="00775494" w:rsidRDefault="00183CB5" w:rsidP="0017399F">
            <w:pPr>
              <w:spacing w:line="360" w:lineRule="auto"/>
              <w:jc w:val="center"/>
              <w:rPr>
                <w:vanish/>
              </w:rPr>
            </w:pPr>
            <w:r>
              <w:t>…</w:t>
            </w:r>
          </w:p>
          <w:p w14:paraId="6CE09682" w14:textId="77777777" w:rsidR="00246D3B" w:rsidRPr="002A786C" w:rsidRDefault="00246D3B" w:rsidP="0017399F">
            <w:pPr>
              <w:spacing w:line="360" w:lineRule="auto"/>
              <w:jc w:val="center"/>
            </w:pPr>
          </w:p>
        </w:tc>
      </w:tr>
      <w:tr w:rsidR="00246D3B" w:rsidRPr="002A786C" w14:paraId="20C8E3DC" w14:textId="77777777" w:rsidTr="00D12EBA">
        <w:trPr>
          <w:jc w:val="center"/>
        </w:trPr>
        <w:tc>
          <w:tcPr>
            <w:tcW w:w="2018" w:type="dxa"/>
          </w:tcPr>
          <w:p w14:paraId="7B5158F3" w14:textId="5980A896" w:rsidR="00246D3B" w:rsidRPr="002A786C" w:rsidRDefault="00720509" w:rsidP="0017399F">
            <w:pPr>
              <w:tabs>
                <w:tab w:val="left" w:pos="313"/>
              </w:tabs>
              <w:spacing w:line="360" w:lineRule="auto"/>
              <w:jc w:val="center"/>
            </w:pPr>
            <w:r w:rsidRPr="00720509">
              <w:t>email</w:t>
            </w:r>
          </w:p>
        </w:tc>
        <w:tc>
          <w:tcPr>
            <w:tcW w:w="2117" w:type="dxa"/>
          </w:tcPr>
          <w:p w14:paraId="7ACE54FD" w14:textId="46117FD7" w:rsidR="00246D3B" w:rsidRPr="002A786C" w:rsidRDefault="00CE65F6" w:rsidP="0017399F">
            <w:pPr>
              <w:spacing w:line="360" w:lineRule="auto"/>
              <w:jc w:val="center"/>
            </w:pPr>
            <w:r w:rsidRPr="00CE65F6">
              <w:t>Email</w:t>
            </w:r>
          </w:p>
        </w:tc>
        <w:tc>
          <w:tcPr>
            <w:tcW w:w="216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46D3B" w:rsidRPr="00B13D8D" w14:paraId="77DA1A12" w14:textId="77777777" w:rsidTr="009947BA">
              <w:trPr>
                <w:tblCellSpacing w:w="15" w:type="dxa"/>
              </w:trPr>
              <w:tc>
                <w:tcPr>
                  <w:tcW w:w="36" w:type="dxa"/>
                  <w:vAlign w:val="center"/>
                  <w:hideMark/>
                </w:tcPr>
                <w:p w14:paraId="589F71B5" w14:textId="77777777" w:rsidR="00246D3B" w:rsidRPr="00B13D8D" w:rsidRDefault="00246D3B" w:rsidP="0017399F">
                  <w:pPr>
                    <w:spacing w:line="360" w:lineRule="auto"/>
                    <w:jc w:val="center"/>
                  </w:pPr>
                </w:p>
              </w:tc>
            </w:tr>
          </w:tbl>
          <w:p w14:paraId="05272545" w14:textId="77777777" w:rsidR="00246D3B" w:rsidRPr="00B13D8D" w:rsidRDefault="00246D3B" w:rsidP="0017399F">
            <w:pPr>
              <w:spacing w:line="360" w:lineRule="auto"/>
              <w:jc w:val="cente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925"/>
            </w:tblGrid>
            <w:tr w:rsidR="00246D3B" w:rsidRPr="00B13D8D" w14:paraId="6B655107" w14:textId="77777777" w:rsidTr="009947BA">
              <w:trPr>
                <w:tblCellSpacing w:w="15" w:type="dxa"/>
              </w:trPr>
              <w:tc>
                <w:tcPr>
                  <w:tcW w:w="1865" w:type="dxa"/>
                  <w:vAlign w:val="center"/>
                  <w:hideMark/>
                </w:tcPr>
                <w:p w14:paraId="49CD7DF1" w14:textId="7C6A94C1" w:rsidR="00246D3B" w:rsidRPr="00B13D8D" w:rsidRDefault="00790AC0" w:rsidP="0017399F">
                  <w:pPr>
                    <w:spacing w:line="360" w:lineRule="auto"/>
                    <w:jc w:val="center"/>
                  </w:pPr>
                  <w:r w:rsidRPr="00790AC0">
                    <w:t>VARCHAR(100)</w:t>
                  </w:r>
                </w:p>
              </w:tc>
            </w:tr>
          </w:tbl>
          <w:p w14:paraId="28E26883" w14:textId="77777777" w:rsidR="00246D3B" w:rsidRPr="002A786C" w:rsidRDefault="00246D3B" w:rsidP="0017399F">
            <w:pPr>
              <w:spacing w:line="360" w:lineRule="auto"/>
              <w:jc w:val="center"/>
            </w:pPr>
          </w:p>
        </w:tc>
        <w:tc>
          <w:tcPr>
            <w:tcW w:w="2700" w:type="dxa"/>
          </w:tcPr>
          <w:p w14:paraId="10D043E2" w14:textId="73FF08F6" w:rsidR="00246D3B" w:rsidRPr="002A786C" w:rsidRDefault="00183CB5" w:rsidP="0017399F">
            <w:pPr>
              <w:spacing w:line="360" w:lineRule="auto"/>
              <w:jc w:val="center"/>
            </w:pPr>
            <w:r>
              <w:t>…</w:t>
            </w:r>
          </w:p>
        </w:tc>
      </w:tr>
      <w:tr w:rsidR="00246D3B" w:rsidRPr="002A786C" w14:paraId="420C4427" w14:textId="77777777" w:rsidTr="00D12EBA">
        <w:trPr>
          <w:jc w:val="center"/>
        </w:trPr>
        <w:tc>
          <w:tcPr>
            <w:tcW w:w="2018" w:type="dxa"/>
          </w:tcPr>
          <w:p w14:paraId="55DA2F96" w14:textId="1120F9CE" w:rsidR="00246D3B" w:rsidRPr="002A786C" w:rsidRDefault="00720509" w:rsidP="0017399F">
            <w:pPr>
              <w:tabs>
                <w:tab w:val="left" w:pos="313"/>
              </w:tabs>
              <w:spacing w:line="360" w:lineRule="auto"/>
              <w:jc w:val="center"/>
            </w:pPr>
            <w:r w:rsidRPr="00720509">
              <w:t>phone</w:t>
            </w:r>
          </w:p>
        </w:tc>
        <w:tc>
          <w:tcPr>
            <w:tcW w:w="2117" w:type="dxa"/>
          </w:tcPr>
          <w:p w14:paraId="2E605DF7" w14:textId="5FA6CC68" w:rsidR="00246D3B" w:rsidRPr="002A786C" w:rsidRDefault="00CE65F6" w:rsidP="0017399F">
            <w:pPr>
              <w:spacing w:line="360" w:lineRule="auto"/>
              <w:jc w:val="center"/>
            </w:pPr>
            <w:r w:rsidRPr="00CE65F6">
              <w:t>SĐT</w:t>
            </w:r>
          </w:p>
        </w:tc>
        <w:tc>
          <w:tcPr>
            <w:tcW w:w="216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90AC0" w:rsidRPr="00790AC0" w14:paraId="6C14CFA0" w14:textId="77777777" w:rsidTr="009947BA">
              <w:trPr>
                <w:tblCellSpacing w:w="15" w:type="dxa"/>
              </w:trPr>
              <w:tc>
                <w:tcPr>
                  <w:tcW w:w="36" w:type="dxa"/>
                  <w:vAlign w:val="center"/>
                  <w:hideMark/>
                </w:tcPr>
                <w:p w14:paraId="191C41CB" w14:textId="77777777" w:rsidR="00790AC0" w:rsidRPr="00790AC0" w:rsidRDefault="00790AC0" w:rsidP="00790AC0">
                  <w:pPr>
                    <w:spacing w:line="360" w:lineRule="auto"/>
                    <w:jc w:val="center"/>
                  </w:pPr>
                </w:p>
              </w:tc>
            </w:tr>
          </w:tbl>
          <w:p w14:paraId="756E26E1" w14:textId="77777777" w:rsidR="00790AC0" w:rsidRPr="00790AC0" w:rsidRDefault="00790AC0" w:rsidP="00790AC0">
            <w:pPr>
              <w:spacing w:line="360" w:lineRule="auto"/>
              <w:jc w:val="cente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795"/>
            </w:tblGrid>
            <w:tr w:rsidR="00790AC0" w:rsidRPr="00790AC0" w14:paraId="4AD4752D" w14:textId="77777777" w:rsidTr="009947BA">
              <w:trPr>
                <w:tblCellSpacing w:w="15" w:type="dxa"/>
              </w:trPr>
              <w:tc>
                <w:tcPr>
                  <w:tcW w:w="1735" w:type="dxa"/>
                  <w:vAlign w:val="center"/>
                  <w:hideMark/>
                </w:tcPr>
                <w:p w14:paraId="1DD68C63" w14:textId="77777777" w:rsidR="00790AC0" w:rsidRPr="00790AC0" w:rsidRDefault="00790AC0" w:rsidP="00790AC0">
                  <w:pPr>
                    <w:spacing w:line="360" w:lineRule="auto"/>
                    <w:jc w:val="center"/>
                  </w:pPr>
                  <w:r w:rsidRPr="00790AC0">
                    <w:t>VARCHAR(20)</w:t>
                  </w:r>
                </w:p>
              </w:tc>
            </w:tr>
          </w:tbl>
          <w:p w14:paraId="4201A9B7" w14:textId="23589A18" w:rsidR="00246D3B" w:rsidRPr="002A786C" w:rsidRDefault="00246D3B" w:rsidP="0017399F">
            <w:pPr>
              <w:spacing w:line="360" w:lineRule="auto"/>
              <w:jc w:val="center"/>
            </w:pPr>
          </w:p>
        </w:tc>
        <w:tc>
          <w:tcPr>
            <w:tcW w:w="270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46D3B" w:rsidRPr="0034312C" w14:paraId="19957EEB" w14:textId="77777777" w:rsidTr="009947BA">
              <w:trPr>
                <w:tblCellSpacing w:w="15" w:type="dxa"/>
              </w:trPr>
              <w:tc>
                <w:tcPr>
                  <w:tcW w:w="36" w:type="dxa"/>
                  <w:vAlign w:val="center"/>
                  <w:hideMark/>
                </w:tcPr>
                <w:p w14:paraId="54D8BB47" w14:textId="77777777" w:rsidR="00246D3B" w:rsidRPr="0034312C" w:rsidRDefault="00246D3B" w:rsidP="0017399F">
                  <w:pPr>
                    <w:spacing w:line="360" w:lineRule="auto"/>
                    <w:jc w:val="center"/>
                  </w:pPr>
                </w:p>
              </w:tc>
            </w:tr>
          </w:tbl>
          <w:p w14:paraId="1732B4F9" w14:textId="47687E76" w:rsidR="00246D3B" w:rsidRPr="0034312C" w:rsidRDefault="00183CB5" w:rsidP="0017399F">
            <w:pPr>
              <w:spacing w:line="360" w:lineRule="auto"/>
              <w:jc w:val="center"/>
              <w:rPr>
                <w:vanish/>
              </w:rPr>
            </w:pPr>
            <w:r>
              <w:t>…</w:t>
            </w:r>
          </w:p>
          <w:p w14:paraId="089472FF" w14:textId="77777777" w:rsidR="00246D3B" w:rsidRPr="002A786C" w:rsidRDefault="00246D3B" w:rsidP="0017399F">
            <w:pPr>
              <w:spacing w:line="360" w:lineRule="auto"/>
              <w:jc w:val="center"/>
            </w:pPr>
          </w:p>
        </w:tc>
      </w:tr>
      <w:tr w:rsidR="00246D3B" w:rsidRPr="002A786C" w14:paraId="3608436C" w14:textId="77777777" w:rsidTr="00D12EBA">
        <w:trPr>
          <w:jc w:val="center"/>
        </w:trPr>
        <w:tc>
          <w:tcPr>
            <w:tcW w:w="2018" w:type="dxa"/>
          </w:tcPr>
          <w:p w14:paraId="6B9F69C0" w14:textId="3E406F49" w:rsidR="00246D3B" w:rsidRPr="002A786C" w:rsidRDefault="00720509" w:rsidP="0017399F">
            <w:pPr>
              <w:tabs>
                <w:tab w:val="left" w:pos="313"/>
              </w:tabs>
              <w:spacing w:line="360" w:lineRule="auto"/>
              <w:jc w:val="center"/>
            </w:pPr>
            <w:r w:rsidRPr="00720509">
              <w:t>address</w:t>
            </w:r>
          </w:p>
        </w:tc>
        <w:tc>
          <w:tcPr>
            <w:tcW w:w="2117"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46D3B" w:rsidRPr="002536AF" w14:paraId="3389CCFA" w14:textId="77777777" w:rsidTr="009947BA">
              <w:trPr>
                <w:tblCellSpacing w:w="15" w:type="dxa"/>
              </w:trPr>
              <w:tc>
                <w:tcPr>
                  <w:tcW w:w="36" w:type="dxa"/>
                  <w:vAlign w:val="center"/>
                  <w:hideMark/>
                </w:tcPr>
                <w:p w14:paraId="5DA8E5EE" w14:textId="77777777" w:rsidR="00246D3B" w:rsidRPr="002536AF" w:rsidRDefault="00246D3B" w:rsidP="0017399F">
                  <w:pPr>
                    <w:spacing w:line="360" w:lineRule="auto"/>
                    <w:jc w:val="center"/>
                  </w:pPr>
                </w:p>
              </w:tc>
            </w:tr>
          </w:tbl>
          <w:p w14:paraId="488973C7" w14:textId="77777777" w:rsidR="00246D3B" w:rsidRPr="002536AF" w:rsidRDefault="00246D3B" w:rsidP="0017399F">
            <w:pPr>
              <w:spacing w:line="360" w:lineRule="auto"/>
              <w:jc w:val="center"/>
              <w:rPr>
                <w:vanish/>
              </w:rPr>
            </w:pPr>
          </w:p>
          <w:tbl>
            <w:tblPr>
              <w:tblW w:w="2252"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252"/>
            </w:tblGrid>
            <w:tr w:rsidR="00246D3B" w:rsidRPr="002536AF" w14:paraId="0A2BEE2F" w14:textId="77777777" w:rsidTr="00105A3E">
              <w:trPr>
                <w:trHeight w:val="457"/>
                <w:tblCellSpacing w:w="15" w:type="dxa"/>
              </w:trPr>
              <w:tc>
                <w:tcPr>
                  <w:tcW w:w="2192" w:type="dxa"/>
                  <w:vAlign w:val="center"/>
                  <w:hideMark/>
                </w:tcPr>
                <w:p w14:paraId="5C2B74C7" w14:textId="74611534" w:rsidR="00246D3B" w:rsidRPr="002536AF" w:rsidRDefault="00A5096B" w:rsidP="0017399F">
                  <w:pPr>
                    <w:spacing w:line="360" w:lineRule="auto"/>
                    <w:jc w:val="center"/>
                  </w:pPr>
                  <w:r w:rsidRPr="00A5096B">
                    <w:t>Đị</w:t>
                  </w:r>
                  <w:r w:rsidR="00F7591E">
                    <w:t xml:space="preserve">a </w:t>
                  </w:r>
                  <w:r w:rsidRPr="00A5096B">
                    <w:t>chỉ</w:t>
                  </w:r>
                </w:p>
              </w:tc>
            </w:tr>
          </w:tbl>
          <w:p w14:paraId="525D262A" w14:textId="77777777" w:rsidR="00246D3B" w:rsidRPr="002A786C" w:rsidRDefault="00246D3B" w:rsidP="0017399F">
            <w:pPr>
              <w:spacing w:line="360" w:lineRule="auto"/>
              <w:jc w:val="center"/>
            </w:pPr>
          </w:p>
        </w:tc>
        <w:tc>
          <w:tcPr>
            <w:tcW w:w="216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90AC0" w:rsidRPr="00790AC0" w14:paraId="254DA614" w14:textId="77777777" w:rsidTr="009947BA">
              <w:trPr>
                <w:tblCellSpacing w:w="15" w:type="dxa"/>
              </w:trPr>
              <w:tc>
                <w:tcPr>
                  <w:tcW w:w="36" w:type="dxa"/>
                  <w:vAlign w:val="center"/>
                  <w:hideMark/>
                </w:tcPr>
                <w:p w14:paraId="12B42DCC" w14:textId="77777777" w:rsidR="00790AC0" w:rsidRPr="00790AC0" w:rsidRDefault="00790AC0" w:rsidP="00790AC0">
                  <w:pPr>
                    <w:spacing w:line="360" w:lineRule="auto"/>
                    <w:jc w:val="center"/>
                  </w:pPr>
                </w:p>
              </w:tc>
            </w:tr>
          </w:tbl>
          <w:p w14:paraId="2EE9253C" w14:textId="77777777" w:rsidR="00790AC0" w:rsidRPr="00790AC0" w:rsidRDefault="00790AC0" w:rsidP="00790AC0">
            <w:pPr>
              <w:spacing w:line="360" w:lineRule="auto"/>
              <w:jc w:val="cente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262"/>
            </w:tblGrid>
            <w:tr w:rsidR="00790AC0" w:rsidRPr="00790AC0" w14:paraId="3C07D8CF" w14:textId="77777777" w:rsidTr="00105A3E">
              <w:trPr>
                <w:trHeight w:val="322"/>
                <w:tblCellSpacing w:w="15" w:type="dxa"/>
              </w:trPr>
              <w:tc>
                <w:tcPr>
                  <w:tcW w:w="2202" w:type="dxa"/>
                  <w:vAlign w:val="center"/>
                  <w:hideMark/>
                </w:tcPr>
                <w:p w14:paraId="41462BB7" w14:textId="77777777" w:rsidR="00790AC0" w:rsidRPr="00790AC0" w:rsidRDefault="00790AC0" w:rsidP="00790AC0">
                  <w:pPr>
                    <w:spacing w:line="360" w:lineRule="auto"/>
                    <w:jc w:val="center"/>
                  </w:pPr>
                  <w:r w:rsidRPr="00790AC0">
                    <w:t>TEXT</w:t>
                  </w:r>
                </w:p>
              </w:tc>
            </w:tr>
          </w:tbl>
          <w:p w14:paraId="5A8DEFB9" w14:textId="6E24BEAF" w:rsidR="00246D3B" w:rsidRPr="002A786C" w:rsidRDefault="00246D3B" w:rsidP="0017399F">
            <w:pPr>
              <w:spacing w:line="360" w:lineRule="auto"/>
              <w:jc w:val="center"/>
            </w:pPr>
          </w:p>
        </w:tc>
        <w:tc>
          <w:tcPr>
            <w:tcW w:w="2700" w:type="dxa"/>
          </w:tcPr>
          <w:p w14:paraId="12327D94" w14:textId="4A9BFCA2" w:rsidR="00246D3B" w:rsidRPr="002A786C" w:rsidRDefault="00183CB5" w:rsidP="0017399F">
            <w:pPr>
              <w:spacing w:line="360" w:lineRule="auto"/>
              <w:jc w:val="center"/>
            </w:pPr>
            <w:r>
              <w:t>…</w:t>
            </w:r>
          </w:p>
        </w:tc>
      </w:tr>
      <w:tr w:rsidR="00246D3B" w:rsidRPr="002A786C" w14:paraId="78D225EB" w14:textId="77777777" w:rsidTr="00D12EBA">
        <w:trPr>
          <w:jc w:val="center"/>
        </w:trPr>
        <w:tc>
          <w:tcPr>
            <w:tcW w:w="2018" w:type="dxa"/>
          </w:tcPr>
          <w:p w14:paraId="760F69F6" w14:textId="75BDE02E" w:rsidR="00246D3B" w:rsidRPr="002A786C" w:rsidRDefault="00720509" w:rsidP="0017399F">
            <w:pPr>
              <w:tabs>
                <w:tab w:val="left" w:pos="313"/>
              </w:tabs>
              <w:spacing w:line="360" w:lineRule="auto"/>
              <w:jc w:val="center"/>
            </w:pPr>
            <w:r w:rsidRPr="00720509">
              <w:t>note</w:t>
            </w:r>
          </w:p>
        </w:tc>
        <w:tc>
          <w:tcPr>
            <w:tcW w:w="2117"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46D3B" w:rsidRPr="002536AF" w14:paraId="4B509C82" w14:textId="77777777" w:rsidTr="009947BA">
              <w:trPr>
                <w:tblCellSpacing w:w="15" w:type="dxa"/>
              </w:trPr>
              <w:tc>
                <w:tcPr>
                  <w:tcW w:w="36" w:type="dxa"/>
                  <w:vAlign w:val="center"/>
                  <w:hideMark/>
                </w:tcPr>
                <w:p w14:paraId="4860F981" w14:textId="77777777" w:rsidR="00246D3B" w:rsidRPr="002536AF" w:rsidRDefault="00246D3B" w:rsidP="0017399F">
                  <w:pPr>
                    <w:spacing w:line="360" w:lineRule="auto"/>
                    <w:jc w:val="center"/>
                  </w:pPr>
                </w:p>
              </w:tc>
            </w:tr>
          </w:tbl>
          <w:p w14:paraId="6E910E7A" w14:textId="77777777" w:rsidR="00246D3B" w:rsidRPr="002536AF" w:rsidRDefault="00246D3B" w:rsidP="0017399F">
            <w:pPr>
              <w:spacing w:line="360" w:lineRule="auto"/>
              <w:jc w:val="center"/>
              <w:rPr>
                <w:vanish/>
              </w:rPr>
            </w:pPr>
          </w:p>
          <w:tbl>
            <w:tblPr>
              <w:tblW w:w="2179"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179"/>
            </w:tblGrid>
            <w:tr w:rsidR="00246D3B" w:rsidRPr="002536AF" w14:paraId="6F62FAB9" w14:textId="77777777" w:rsidTr="00105A3E">
              <w:trPr>
                <w:trHeight w:val="296"/>
                <w:tblCellSpacing w:w="15" w:type="dxa"/>
              </w:trPr>
              <w:tc>
                <w:tcPr>
                  <w:tcW w:w="2119" w:type="dxa"/>
                  <w:vAlign w:val="center"/>
                  <w:hideMark/>
                </w:tcPr>
                <w:p w14:paraId="4DE543B3" w14:textId="0A508740" w:rsidR="00246D3B" w:rsidRPr="002536AF" w:rsidRDefault="00F7591E" w:rsidP="00105A3E">
                  <w:pPr>
                    <w:spacing w:line="360" w:lineRule="auto"/>
                    <w:jc w:val="center"/>
                  </w:pPr>
                  <w:r>
                    <w:t>Ghi chú</w:t>
                  </w:r>
                </w:p>
              </w:tc>
            </w:tr>
          </w:tbl>
          <w:p w14:paraId="43397D19" w14:textId="77777777" w:rsidR="00246D3B" w:rsidRPr="002A786C" w:rsidRDefault="00246D3B" w:rsidP="0017399F">
            <w:pPr>
              <w:spacing w:line="360" w:lineRule="auto"/>
              <w:jc w:val="center"/>
            </w:pPr>
          </w:p>
        </w:tc>
        <w:tc>
          <w:tcPr>
            <w:tcW w:w="216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90AC0" w:rsidRPr="00790AC0" w14:paraId="59D548B0" w14:textId="77777777" w:rsidTr="009947BA">
              <w:trPr>
                <w:tblCellSpacing w:w="15" w:type="dxa"/>
              </w:trPr>
              <w:tc>
                <w:tcPr>
                  <w:tcW w:w="36" w:type="dxa"/>
                  <w:vAlign w:val="center"/>
                  <w:hideMark/>
                </w:tcPr>
                <w:p w14:paraId="405A0DEE" w14:textId="77777777" w:rsidR="00790AC0" w:rsidRPr="00790AC0" w:rsidRDefault="00790AC0" w:rsidP="00790AC0">
                  <w:pPr>
                    <w:spacing w:line="360" w:lineRule="auto"/>
                    <w:jc w:val="center"/>
                  </w:pPr>
                </w:p>
              </w:tc>
            </w:tr>
          </w:tbl>
          <w:p w14:paraId="665270FC" w14:textId="77777777" w:rsidR="00790AC0" w:rsidRPr="00790AC0" w:rsidRDefault="00790AC0" w:rsidP="00790AC0">
            <w:pPr>
              <w:spacing w:line="360" w:lineRule="auto"/>
              <w:jc w:val="cente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287"/>
            </w:tblGrid>
            <w:tr w:rsidR="00790AC0" w:rsidRPr="00790AC0" w14:paraId="470234ED" w14:textId="77777777" w:rsidTr="00105A3E">
              <w:trPr>
                <w:trHeight w:val="322"/>
                <w:tblCellSpacing w:w="15" w:type="dxa"/>
              </w:trPr>
              <w:tc>
                <w:tcPr>
                  <w:tcW w:w="2227" w:type="dxa"/>
                  <w:vAlign w:val="center"/>
                  <w:hideMark/>
                </w:tcPr>
                <w:p w14:paraId="03C566B7" w14:textId="77777777" w:rsidR="00790AC0" w:rsidRPr="00790AC0" w:rsidRDefault="00790AC0" w:rsidP="00790AC0">
                  <w:pPr>
                    <w:spacing w:line="360" w:lineRule="auto"/>
                    <w:jc w:val="center"/>
                  </w:pPr>
                  <w:r w:rsidRPr="00790AC0">
                    <w:t>TEXT</w:t>
                  </w:r>
                </w:p>
              </w:tc>
            </w:tr>
          </w:tbl>
          <w:p w14:paraId="0F810585" w14:textId="6FD458A8" w:rsidR="00246D3B" w:rsidRPr="002A786C" w:rsidRDefault="00246D3B" w:rsidP="0017399F">
            <w:pPr>
              <w:spacing w:line="360" w:lineRule="auto"/>
              <w:jc w:val="center"/>
            </w:pPr>
          </w:p>
        </w:tc>
        <w:tc>
          <w:tcPr>
            <w:tcW w:w="2700" w:type="dxa"/>
          </w:tcPr>
          <w:p w14:paraId="63BD8632" w14:textId="3041D500" w:rsidR="00246D3B" w:rsidRPr="002A786C" w:rsidRDefault="00183CB5" w:rsidP="0017399F">
            <w:pPr>
              <w:spacing w:line="360" w:lineRule="auto"/>
              <w:jc w:val="center"/>
            </w:pPr>
            <w:r>
              <w:t>…</w:t>
            </w:r>
          </w:p>
        </w:tc>
      </w:tr>
      <w:tr w:rsidR="00246D3B" w:rsidRPr="002A786C" w14:paraId="440D9613" w14:textId="77777777" w:rsidTr="00D12EBA">
        <w:trPr>
          <w:jc w:val="center"/>
        </w:trPr>
        <w:tc>
          <w:tcPr>
            <w:tcW w:w="2018" w:type="dxa"/>
          </w:tcPr>
          <w:p w14:paraId="3105AEF2" w14:textId="6934CBA2" w:rsidR="00246D3B" w:rsidRPr="005163C0" w:rsidRDefault="00720509" w:rsidP="0017399F">
            <w:pPr>
              <w:tabs>
                <w:tab w:val="left" w:pos="313"/>
              </w:tabs>
              <w:spacing w:line="360" w:lineRule="auto"/>
              <w:jc w:val="center"/>
            </w:pPr>
            <w:r w:rsidRPr="00720509">
              <w:t>total_amount</w:t>
            </w:r>
          </w:p>
        </w:tc>
        <w:tc>
          <w:tcPr>
            <w:tcW w:w="2117" w:type="dxa"/>
          </w:tcPr>
          <w:p w14:paraId="42153615" w14:textId="723AFB6A" w:rsidR="00246D3B" w:rsidRPr="002536AF" w:rsidRDefault="00A5096B" w:rsidP="0017399F">
            <w:pPr>
              <w:spacing w:line="360" w:lineRule="auto"/>
              <w:jc w:val="center"/>
            </w:pPr>
            <w:r w:rsidRPr="00A5096B">
              <w:t>Tổng tiền</w:t>
            </w:r>
          </w:p>
        </w:tc>
        <w:tc>
          <w:tcPr>
            <w:tcW w:w="2160" w:type="dxa"/>
          </w:tcPr>
          <w:p w14:paraId="42C89800" w14:textId="6EF456C2" w:rsidR="00246D3B" w:rsidRPr="00F73D26" w:rsidRDefault="00790AC0" w:rsidP="0017399F">
            <w:pPr>
              <w:spacing w:line="360" w:lineRule="auto"/>
              <w:jc w:val="center"/>
            </w:pPr>
            <w:r w:rsidRPr="00790AC0">
              <w:t>DECIMAL(10,2)</w:t>
            </w:r>
          </w:p>
        </w:tc>
        <w:tc>
          <w:tcPr>
            <w:tcW w:w="2700" w:type="dxa"/>
          </w:tcPr>
          <w:p w14:paraId="247BFFB5" w14:textId="24CA7FFA" w:rsidR="00246D3B" w:rsidRDefault="00183CB5" w:rsidP="0017399F">
            <w:pPr>
              <w:spacing w:line="360" w:lineRule="auto"/>
              <w:jc w:val="center"/>
            </w:pPr>
            <w:r>
              <w:t>…</w:t>
            </w:r>
          </w:p>
        </w:tc>
      </w:tr>
      <w:tr w:rsidR="00246D3B" w:rsidRPr="002A786C" w14:paraId="4984D0DD" w14:textId="77777777" w:rsidTr="00D12EBA">
        <w:trPr>
          <w:jc w:val="center"/>
        </w:trPr>
        <w:tc>
          <w:tcPr>
            <w:tcW w:w="2018" w:type="dxa"/>
          </w:tcPr>
          <w:p w14:paraId="58433024" w14:textId="722B4FA8" w:rsidR="00246D3B" w:rsidRPr="005163C0" w:rsidRDefault="00720509" w:rsidP="0017399F">
            <w:pPr>
              <w:tabs>
                <w:tab w:val="left" w:pos="313"/>
              </w:tabs>
              <w:spacing w:line="360" w:lineRule="auto"/>
              <w:jc w:val="center"/>
            </w:pPr>
            <w:r w:rsidRPr="00720509">
              <w:t>payment_method</w:t>
            </w:r>
          </w:p>
        </w:tc>
        <w:tc>
          <w:tcPr>
            <w:tcW w:w="2117" w:type="dxa"/>
          </w:tcPr>
          <w:p w14:paraId="249ABBBB" w14:textId="57B3073C" w:rsidR="00246D3B" w:rsidRPr="002536AF" w:rsidRDefault="00A5096B" w:rsidP="00A5096B">
            <w:pPr>
              <w:spacing w:line="360" w:lineRule="auto"/>
              <w:jc w:val="center"/>
            </w:pPr>
            <w:r w:rsidRPr="00A5096B">
              <w:t>Phương thức TT</w:t>
            </w:r>
          </w:p>
        </w:tc>
        <w:tc>
          <w:tcPr>
            <w:tcW w:w="2160" w:type="dxa"/>
          </w:tcPr>
          <w:p w14:paraId="5F20C8ED" w14:textId="08B5E045" w:rsidR="00246D3B" w:rsidRPr="00F73D26" w:rsidRDefault="00F7591E" w:rsidP="0017399F">
            <w:pPr>
              <w:spacing w:line="360" w:lineRule="auto"/>
              <w:jc w:val="center"/>
            </w:pPr>
            <w:r w:rsidRPr="00F7591E">
              <w:t>VARCHAR(50)</w:t>
            </w:r>
          </w:p>
        </w:tc>
        <w:tc>
          <w:tcPr>
            <w:tcW w:w="2700" w:type="dxa"/>
          </w:tcPr>
          <w:p w14:paraId="07C91DB1" w14:textId="5FE1E775" w:rsidR="00246D3B" w:rsidRDefault="00183CB5" w:rsidP="0017399F">
            <w:pPr>
              <w:spacing w:line="360" w:lineRule="auto"/>
              <w:jc w:val="center"/>
            </w:pPr>
            <w:r>
              <w:t>…</w:t>
            </w:r>
          </w:p>
        </w:tc>
      </w:tr>
      <w:tr w:rsidR="00246D3B" w:rsidRPr="002A786C" w14:paraId="01A98DA6" w14:textId="77777777" w:rsidTr="00D12EBA">
        <w:trPr>
          <w:trHeight w:val="1664"/>
          <w:jc w:val="center"/>
        </w:trPr>
        <w:tc>
          <w:tcPr>
            <w:tcW w:w="2018" w:type="dxa"/>
          </w:tcPr>
          <w:p w14:paraId="074D85A8" w14:textId="59FA0E94" w:rsidR="00246D3B" w:rsidRPr="005163C0" w:rsidRDefault="00720509" w:rsidP="0017399F">
            <w:pPr>
              <w:tabs>
                <w:tab w:val="left" w:pos="313"/>
              </w:tabs>
              <w:spacing w:line="360" w:lineRule="auto"/>
              <w:jc w:val="center"/>
            </w:pPr>
            <w:r w:rsidRPr="00720509">
              <w:t>payment_status</w:t>
            </w:r>
          </w:p>
        </w:tc>
        <w:tc>
          <w:tcPr>
            <w:tcW w:w="2117" w:type="dxa"/>
          </w:tcPr>
          <w:p w14:paraId="440D2991" w14:textId="1AC4F457" w:rsidR="00246D3B" w:rsidRPr="002536AF" w:rsidRDefault="00A5096B" w:rsidP="0017399F">
            <w:pPr>
              <w:spacing w:line="360" w:lineRule="auto"/>
              <w:jc w:val="center"/>
            </w:pPr>
            <w:r w:rsidRPr="00A5096B">
              <w:t>Trạng thái TT</w:t>
            </w:r>
          </w:p>
        </w:tc>
        <w:tc>
          <w:tcPr>
            <w:tcW w:w="2160" w:type="dxa"/>
          </w:tcPr>
          <w:p w14:paraId="285D8F5D" w14:textId="77777777" w:rsidR="00F7591E" w:rsidRDefault="00F7591E" w:rsidP="00F7591E">
            <w:pPr>
              <w:spacing w:line="360" w:lineRule="auto"/>
              <w:jc w:val="center"/>
            </w:pPr>
            <w:r w:rsidRPr="00790AC0">
              <w:t>ENUM</w:t>
            </w:r>
          </w:p>
          <w:p w14:paraId="4800679B" w14:textId="28519A3C" w:rsidR="00246D3B" w:rsidRPr="00F73D26" w:rsidRDefault="00F7591E" w:rsidP="00F7591E">
            <w:pPr>
              <w:spacing w:line="360" w:lineRule="auto"/>
              <w:jc w:val="center"/>
            </w:pPr>
            <w:r w:rsidRPr="00790AC0">
              <w:t>('pending','paid','failed')</w:t>
            </w:r>
          </w:p>
        </w:tc>
        <w:tc>
          <w:tcPr>
            <w:tcW w:w="2700" w:type="dxa"/>
          </w:tcPr>
          <w:p w14:paraId="52938D88" w14:textId="77777777" w:rsidR="00246D3B" w:rsidRDefault="00246D3B" w:rsidP="0017399F">
            <w:pPr>
              <w:spacing w:line="360" w:lineRule="auto"/>
              <w:jc w:val="center"/>
            </w:pPr>
            <w:r>
              <w:t>…</w:t>
            </w:r>
          </w:p>
        </w:tc>
      </w:tr>
      <w:tr w:rsidR="00246D3B" w:rsidRPr="002A786C" w14:paraId="21ECB9E3" w14:textId="77777777" w:rsidTr="00D12EBA">
        <w:trPr>
          <w:jc w:val="center"/>
        </w:trPr>
        <w:tc>
          <w:tcPr>
            <w:tcW w:w="2018" w:type="dxa"/>
          </w:tcPr>
          <w:p w14:paraId="60ABDAB7" w14:textId="77E34C6A" w:rsidR="00246D3B" w:rsidRPr="005163C0" w:rsidRDefault="00720509" w:rsidP="0017399F">
            <w:pPr>
              <w:tabs>
                <w:tab w:val="left" w:pos="313"/>
              </w:tabs>
              <w:spacing w:line="360" w:lineRule="auto"/>
              <w:jc w:val="center"/>
            </w:pPr>
            <w:r w:rsidRPr="00720509">
              <w:t>order_status</w:t>
            </w:r>
          </w:p>
        </w:tc>
        <w:tc>
          <w:tcPr>
            <w:tcW w:w="2117" w:type="dxa"/>
          </w:tcPr>
          <w:p w14:paraId="3BF28E46" w14:textId="413CE1A1" w:rsidR="00246D3B" w:rsidRPr="002536AF" w:rsidRDefault="00A5096B" w:rsidP="0017399F">
            <w:pPr>
              <w:spacing w:line="360" w:lineRule="auto"/>
              <w:jc w:val="center"/>
            </w:pPr>
            <w:r w:rsidRPr="00A5096B">
              <w:t>Trạng thái đơn</w:t>
            </w:r>
          </w:p>
        </w:tc>
        <w:tc>
          <w:tcPr>
            <w:tcW w:w="2160" w:type="dxa"/>
          </w:tcPr>
          <w:p w14:paraId="72A597D1" w14:textId="77777777" w:rsidR="00F7591E" w:rsidRDefault="00F7591E" w:rsidP="00F7591E">
            <w:pPr>
              <w:spacing w:line="360" w:lineRule="auto"/>
              <w:jc w:val="center"/>
            </w:pPr>
            <w:r w:rsidRPr="00F7591E">
              <w:t>ENUM</w:t>
            </w:r>
          </w:p>
          <w:p w14:paraId="6348F908" w14:textId="55BE29E8" w:rsidR="00246D3B" w:rsidRPr="00F73D26" w:rsidRDefault="00F7591E" w:rsidP="00F7591E">
            <w:pPr>
              <w:spacing w:line="360" w:lineRule="auto"/>
              <w:jc w:val="center"/>
            </w:pPr>
            <w:r w:rsidRPr="00F7591E">
              <w:t>('pending','confirmed','shipping','completed','cancelled')</w:t>
            </w:r>
          </w:p>
        </w:tc>
        <w:tc>
          <w:tcPr>
            <w:tcW w:w="2700" w:type="dxa"/>
          </w:tcPr>
          <w:p w14:paraId="01868D70" w14:textId="77777777" w:rsidR="00246D3B" w:rsidRDefault="00246D3B" w:rsidP="0017399F">
            <w:pPr>
              <w:spacing w:line="360" w:lineRule="auto"/>
              <w:jc w:val="center"/>
            </w:pPr>
            <w:r>
              <w:t>…</w:t>
            </w:r>
          </w:p>
        </w:tc>
      </w:tr>
      <w:tr w:rsidR="00246D3B" w:rsidRPr="002A786C" w14:paraId="5198A722" w14:textId="77777777" w:rsidTr="00D12EBA">
        <w:trPr>
          <w:jc w:val="center"/>
        </w:trPr>
        <w:tc>
          <w:tcPr>
            <w:tcW w:w="2018" w:type="dxa"/>
          </w:tcPr>
          <w:p w14:paraId="55C561E9" w14:textId="77777777" w:rsidR="00246D3B" w:rsidRPr="005163C0" w:rsidRDefault="00246D3B" w:rsidP="0017399F">
            <w:pPr>
              <w:tabs>
                <w:tab w:val="left" w:pos="313"/>
              </w:tabs>
              <w:spacing w:line="360" w:lineRule="auto"/>
              <w:jc w:val="center"/>
            </w:pPr>
            <w:r w:rsidRPr="009F70E1">
              <w:t>created_at</w:t>
            </w:r>
          </w:p>
        </w:tc>
        <w:tc>
          <w:tcPr>
            <w:tcW w:w="2117" w:type="dxa"/>
          </w:tcPr>
          <w:p w14:paraId="104A14BE" w14:textId="77777777" w:rsidR="00246D3B" w:rsidRPr="002536AF" w:rsidRDefault="00246D3B" w:rsidP="0017399F">
            <w:pPr>
              <w:spacing w:line="360" w:lineRule="auto"/>
              <w:jc w:val="center"/>
            </w:pPr>
            <w:r w:rsidRPr="00202240">
              <w:t>Ngày tạo</w:t>
            </w:r>
          </w:p>
        </w:tc>
        <w:tc>
          <w:tcPr>
            <w:tcW w:w="2160" w:type="dxa"/>
          </w:tcPr>
          <w:p w14:paraId="050A827C" w14:textId="77777777" w:rsidR="00246D3B" w:rsidRPr="00F73D26" w:rsidRDefault="00246D3B" w:rsidP="0017399F">
            <w:pPr>
              <w:spacing w:line="360" w:lineRule="auto"/>
              <w:jc w:val="center"/>
            </w:pPr>
            <w:r w:rsidRPr="00B13D8D">
              <w:t>TIMESTAMP</w:t>
            </w:r>
          </w:p>
        </w:tc>
        <w:tc>
          <w:tcPr>
            <w:tcW w:w="2700" w:type="dxa"/>
          </w:tcPr>
          <w:p w14:paraId="7F3C9121" w14:textId="77777777" w:rsidR="00246D3B" w:rsidRDefault="00246D3B" w:rsidP="0017399F">
            <w:pPr>
              <w:spacing w:line="360" w:lineRule="auto"/>
              <w:jc w:val="center"/>
            </w:pPr>
            <w:r>
              <w:t>…</w:t>
            </w:r>
          </w:p>
        </w:tc>
      </w:tr>
      <w:tr w:rsidR="00246D3B" w:rsidRPr="002A786C" w14:paraId="21D8BCC4" w14:textId="77777777" w:rsidTr="00D12EBA">
        <w:trPr>
          <w:jc w:val="center"/>
        </w:trPr>
        <w:tc>
          <w:tcPr>
            <w:tcW w:w="2018" w:type="dxa"/>
          </w:tcPr>
          <w:p w14:paraId="68509ED6" w14:textId="77777777" w:rsidR="00246D3B" w:rsidRPr="005163C0" w:rsidRDefault="00246D3B" w:rsidP="0017399F">
            <w:pPr>
              <w:tabs>
                <w:tab w:val="left" w:pos="313"/>
              </w:tabs>
              <w:spacing w:line="360" w:lineRule="auto"/>
              <w:jc w:val="center"/>
            </w:pPr>
            <w:r w:rsidRPr="009F70E1">
              <w:t>updated_at</w:t>
            </w:r>
          </w:p>
        </w:tc>
        <w:tc>
          <w:tcPr>
            <w:tcW w:w="2117" w:type="dxa"/>
          </w:tcPr>
          <w:p w14:paraId="77EA6FA0" w14:textId="77777777" w:rsidR="00246D3B" w:rsidRPr="002536AF" w:rsidRDefault="00246D3B" w:rsidP="0017399F">
            <w:pPr>
              <w:spacing w:line="360" w:lineRule="auto"/>
              <w:jc w:val="center"/>
            </w:pPr>
            <w:r w:rsidRPr="00202240">
              <w:t>Ngày cập nhật</w:t>
            </w:r>
          </w:p>
        </w:tc>
        <w:tc>
          <w:tcPr>
            <w:tcW w:w="2160" w:type="dxa"/>
          </w:tcPr>
          <w:p w14:paraId="77C93EF0" w14:textId="77777777" w:rsidR="00246D3B" w:rsidRPr="00F73D26" w:rsidRDefault="00246D3B" w:rsidP="0017399F">
            <w:pPr>
              <w:spacing w:line="360" w:lineRule="auto"/>
              <w:jc w:val="center"/>
            </w:pPr>
            <w:r w:rsidRPr="00B13D8D">
              <w:t>TIMESTAMP</w:t>
            </w:r>
          </w:p>
        </w:tc>
        <w:tc>
          <w:tcPr>
            <w:tcW w:w="2700" w:type="dxa"/>
          </w:tcPr>
          <w:p w14:paraId="7E807A17" w14:textId="77777777" w:rsidR="00246D3B" w:rsidRDefault="00246D3B" w:rsidP="0017399F">
            <w:pPr>
              <w:spacing w:line="360" w:lineRule="auto"/>
              <w:jc w:val="center"/>
            </w:pPr>
            <w:r>
              <w:t>…</w:t>
            </w:r>
          </w:p>
        </w:tc>
      </w:tr>
    </w:tbl>
    <w:p w14:paraId="732AC074" w14:textId="77777777" w:rsidR="00246D3B" w:rsidRDefault="00246D3B" w:rsidP="005E7D58">
      <w:pPr>
        <w:spacing w:line="360" w:lineRule="auto"/>
      </w:pPr>
    </w:p>
    <w:p w14:paraId="42CCE4BB" w14:textId="77777777" w:rsidR="00D12EBA" w:rsidRDefault="00D12EBA" w:rsidP="005E7D58">
      <w:pPr>
        <w:spacing w:line="360" w:lineRule="auto"/>
      </w:pPr>
    </w:p>
    <w:p w14:paraId="5FC32868" w14:textId="77777777" w:rsidR="00D12EBA" w:rsidRDefault="00D12EBA" w:rsidP="005E7D58">
      <w:pPr>
        <w:spacing w:line="360" w:lineRule="auto"/>
      </w:pPr>
    </w:p>
    <w:p w14:paraId="4CFCBAAC" w14:textId="77777777" w:rsidR="00D12EBA" w:rsidRDefault="00D12EBA" w:rsidP="005E7D58">
      <w:pPr>
        <w:spacing w:line="360" w:lineRule="auto"/>
      </w:pPr>
    </w:p>
    <w:p w14:paraId="10C56243" w14:textId="4508E9FC" w:rsidR="00105A3E" w:rsidRPr="002A786C" w:rsidRDefault="00105A3E" w:rsidP="00D86BDD">
      <w:pPr>
        <w:pStyle w:val="bang"/>
      </w:pPr>
      <w:bookmarkStart w:id="34" w:name="_Toc218073715"/>
      <w:r w:rsidRPr="001017AF">
        <w:lastRenderedPageBreak/>
        <w:t xml:space="preserve">Bảng 2. </w:t>
      </w:r>
      <w:r w:rsidR="00431BDD">
        <w:t>5</w:t>
      </w:r>
      <w:r w:rsidRPr="001017AF">
        <w:t xml:space="preserve"> </w:t>
      </w:r>
      <w:r>
        <w:t xml:space="preserve"> Bảng</w:t>
      </w:r>
      <w:r w:rsidR="00753BC3">
        <w:t xml:space="preserve"> chi tiết</w:t>
      </w:r>
      <w:r>
        <w:t xml:space="preserve"> đơn hàng (oders</w:t>
      </w:r>
      <w:r w:rsidR="00753BC3">
        <w:t>_details</w:t>
      </w:r>
      <w:r>
        <w:t>)</w:t>
      </w:r>
      <w:bookmarkEnd w:id="34"/>
    </w:p>
    <w:tbl>
      <w:tblPr>
        <w:tblStyle w:val="TableGrid"/>
        <w:tblW w:w="9062" w:type="dxa"/>
        <w:jc w:val="center"/>
        <w:tblLayout w:type="fixed"/>
        <w:tblLook w:val="04A0" w:firstRow="1" w:lastRow="0" w:firstColumn="1" w:lastColumn="0" w:noHBand="0" w:noVBand="1"/>
      </w:tblPr>
      <w:tblGrid>
        <w:gridCol w:w="2018"/>
        <w:gridCol w:w="2387"/>
        <w:gridCol w:w="2520"/>
        <w:gridCol w:w="2137"/>
      </w:tblGrid>
      <w:tr w:rsidR="00105A3E" w:rsidRPr="002A786C" w14:paraId="65DD2736" w14:textId="77777777" w:rsidTr="0017399F">
        <w:trPr>
          <w:jc w:val="center"/>
        </w:trPr>
        <w:tc>
          <w:tcPr>
            <w:tcW w:w="2018" w:type="dxa"/>
            <w:vAlign w:val="center"/>
          </w:tcPr>
          <w:p w14:paraId="44F9F71B" w14:textId="77777777" w:rsidR="00105A3E" w:rsidRPr="002A786C" w:rsidRDefault="00105A3E" w:rsidP="0017399F">
            <w:pPr>
              <w:spacing w:line="360" w:lineRule="auto"/>
              <w:jc w:val="center"/>
              <w:rPr>
                <w:b/>
              </w:rPr>
            </w:pPr>
            <w:r>
              <w:rPr>
                <w:b/>
              </w:rPr>
              <w:t>Thuộc tính</w:t>
            </w:r>
          </w:p>
        </w:tc>
        <w:tc>
          <w:tcPr>
            <w:tcW w:w="2387" w:type="dxa"/>
            <w:vAlign w:val="center"/>
          </w:tcPr>
          <w:p w14:paraId="44899DCD" w14:textId="77777777" w:rsidR="00105A3E" w:rsidRPr="002A786C" w:rsidRDefault="00105A3E" w:rsidP="0017399F">
            <w:pPr>
              <w:spacing w:line="360" w:lineRule="auto"/>
              <w:jc w:val="center"/>
              <w:rPr>
                <w:b/>
              </w:rPr>
            </w:pPr>
            <w:r>
              <w:rPr>
                <w:b/>
              </w:rPr>
              <w:t>Mô tả</w:t>
            </w:r>
          </w:p>
        </w:tc>
        <w:tc>
          <w:tcPr>
            <w:tcW w:w="2520" w:type="dxa"/>
          </w:tcPr>
          <w:p w14:paraId="6E7796E3" w14:textId="77777777" w:rsidR="00105A3E" w:rsidRPr="002A786C" w:rsidRDefault="00105A3E" w:rsidP="0017399F">
            <w:pPr>
              <w:spacing w:line="360" w:lineRule="auto"/>
              <w:jc w:val="center"/>
              <w:rPr>
                <w:b/>
              </w:rPr>
            </w:pPr>
            <w:r>
              <w:rPr>
                <w:b/>
              </w:rPr>
              <w:t>Kiểu dữ liệu</w:t>
            </w:r>
          </w:p>
        </w:tc>
        <w:tc>
          <w:tcPr>
            <w:tcW w:w="2137" w:type="dxa"/>
          </w:tcPr>
          <w:p w14:paraId="7CE4855C" w14:textId="77777777" w:rsidR="00105A3E" w:rsidRDefault="00105A3E" w:rsidP="0017399F">
            <w:pPr>
              <w:spacing w:line="360" w:lineRule="auto"/>
              <w:jc w:val="center"/>
              <w:rPr>
                <w:b/>
              </w:rPr>
            </w:pPr>
            <w:r>
              <w:rPr>
                <w:b/>
              </w:rPr>
              <w:t>Ràng buộc</w:t>
            </w:r>
          </w:p>
        </w:tc>
      </w:tr>
      <w:tr w:rsidR="00105A3E" w:rsidRPr="002A786C" w14:paraId="29A4AE90" w14:textId="77777777" w:rsidTr="0017399F">
        <w:trPr>
          <w:jc w:val="center"/>
        </w:trPr>
        <w:tc>
          <w:tcPr>
            <w:tcW w:w="2018" w:type="dxa"/>
          </w:tcPr>
          <w:p w14:paraId="70362824" w14:textId="77777777" w:rsidR="00105A3E" w:rsidRPr="002A786C" w:rsidRDefault="00105A3E" w:rsidP="0017399F">
            <w:pPr>
              <w:tabs>
                <w:tab w:val="left" w:pos="313"/>
              </w:tabs>
              <w:spacing w:line="360" w:lineRule="auto"/>
              <w:jc w:val="center"/>
            </w:pPr>
            <w:r>
              <w:t>Id</w:t>
            </w:r>
          </w:p>
        </w:tc>
        <w:tc>
          <w:tcPr>
            <w:tcW w:w="2387" w:type="dxa"/>
          </w:tcPr>
          <w:p w14:paraId="68AEF200" w14:textId="75E3B04C" w:rsidR="00105A3E" w:rsidRPr="002A786C" w:rsidRDefault="00AD42D3" w:rsidP="0017399F">
            <w:pPr>
              <w:spacing w:line="360" w:lineRule="auto"/>
              <w:jc w:val="center"/>
            </w:pPr>
            <w:r w:rsidRPr="00AD42D3">
              <w:t>ID</w:t>
            </w:r>
          </w:p>
        </w:tc>
        <w:tc>
          <w:tcPr>
            <w:tcW w:w="2520" w:type="dxa"/>
          </w:tcPr>
          <w:p w14:paraId="1A86CCD5" w14:textId="77777777" w:rsidR="00105A3E" w:rsidRPr="002A786C" w:rsidRDefault="00105A3E" w:rsidP="0017399F">
            <w:pPr>
              <w:spacing w:line="360" w:lineRule="auto"/>
              <w:jc w:val="center"/>
            </w:pPr>
            <w:r w:rsidRPr="00F73D26">
              <w:t>INT</w:t>
            </w:r>
          </w:p>
        </w:tc>
        <w:tc>
          <w:tcPr>
            <w:tcW w:w="2137" w:type="dxa"/>
          </w:tcPr>
          <w:p w14:paraId="406CD142" w14:textId="1B2103A9" w:rsidR="00105A3E" w:rsidRPr="002A786C" w:rsidRDefault="00105A3E" w:rsidP="0017399F">
            <w:pPr>
              <w:spacing w:line="360" w:lineRule="auto"/>
              <w:jc w:val="center"/>
            </w:pPr>
            <w:r w:rsidRPr="00F73D26">
              <w:t>PK</w:t>
            </w:r>
            <w:r w:rsidR="00E122BE">
              <w:t>,</w:t>
            </w:r>
            <w:r w:rsidR="00E122BE" w:rsidRPr="00F73D26">
              <w:t xml:space="preserve"> AUTO_INCREMENT</w:t>
            </w:r>
          </w:p>
        </w:tc>
      </w:tr>
      <w:tr w:rsidR="00105A3E" w:rsidRPr="002A786C" w14:paraId="2746A5D1" w14:textId="77777777" w:rsidTr="0017399F">
        <w:trPr>
          <w:jc w:val="center"/>
        </w:trPr>
        <w:tc>
          <w:tcPr>
            <w:tcW w:w="2018" w:type="dxa"/>
          </w:tcPr>
          <w:p w14:paraId="2DC99F22" w14:textId="06FC5EF5" w:rsidR="00105A3E" w:rsidRPr="002A786C" w:rsidRDefault="009E660F" w:rsidP="0017399F">
            <w:pPr>
              <w:tabs>
                <w:tab w:val="left" w:pos="313"/>
              </w:tabs>
              <w:spacing w:line="360" w:lineRule="auto"/>
              <w:jc w:val="center"/>
            </w:pPr>
            <w:r w:rsidRPr="009E660F">
              <w:t>order_id</w:t>
            </w:r>
          </w:p>
        </w:tc>
        <w:tc>
          <w:tcPr>
            <w:tcW w:w="2387" w:type="dxa"/>
          </w:tcPr>
          <w:p w14:paraId="2AEAA682" w14:textId="1724D42E" w:rsidR="00105A3E" w:rsidRPr="002A786C" w:rsidRDefault="00AD42D3" w:rsidP="0017399F">
            <w:pPr>
              <w:spacing w:line="360" w:lineRule="auto"/>
              <w:jc w:val="center"/>
            </w:pPr>
            <w:r w:rsidRPr="00AD42D3">
              <w:t>Mã đơn</w:t>
            </w:r>
          </w:p>
        </w:tc>
        <w:tc>
          <w:tcPr>
            <w:tcW w:w="2520" w:type="dxa"/>
          </w:tcPr>
          <w:p w14:paraId="070283D3" w14:textId="77777777" w:rsidR="00105A3E" w:rsidRPr="002A786C" w:rsidRDefault="00105A3E" w:rsidP="0017399F">
            <w:pPr>
              <w:spacing w:line="360" w:lineRule="auto"/>
              <w:jc w:val="center"/>
            </w:pPr>
            <w:r w:rsidRPr="00202240">
              <w:t>INT</w:t>
            </w:r>
          </w:p>
        </w:tc>
        <w:tc>
          <w:tcPr>
            <w:tcW w:w="2137" w:type="dxa"/>
          </w:tcPr>
          <w:p w14:paraId="0687EAC8" w14:textId="77777777" w:rsidR="00105A3E" w:rsidRPr="002A786C" w:rsidRDefault="00105A3E" w:rsidP="0017399F">
            <w:pPr>
              <w:spacing w:line="360" w:lineRule="auto"/>
              <w:jc w:val="center"/>
            </w:pPr>
            <w:r w:rsidRPr="0034312C">
              <w:t>FK</w:t>
            </w:r>
          </w:p>
        </w:tc>
      </w:tr>
      <w:tr w:rsidR="00105A3E" w:rsidRPr="002A786C" w14:paraId="35B9AB62" w14:textId="77777777" w:rsidTr="0017399F">
        <w:trPr>
          <w:jc w:val="center"/>
        </w:trPr>
        <w:tc>
          <w:tcPr>
            <w:tcW w:w="2018" w:type="dxa"/>
          </w:tcPr>
          <w:p w14:paraId="5C540E61" w14:textId="7C8D018F" w:rsidR="00105A3E" w:rsidRPr="002A786C" w:rsidRDefault="009E660F" w:rsidP="0017399F">
            <w:pPr>
              <w:tabs>
                <w:tab w:val="left" w:pos="313"/>
              </w:tabs>
              <w:spacing w:line="360" w:lineRule="auto"/>
              <w:jc w:val="center"/>
            </w:pPr>
            <w:r w:rsidRPr="009E660F">
              <w:t>product_id</w:t>
            </w:r>
          </w:p>
        </w:tc>
        <w:tc>
          <w:tcPr>
            <w:tcW w:w="2387" w:type="dxa"/>
          </w:tcPr>
          <w:p w14:paraId="1FB875B5" w14:textId="5F03B295" w:rsidR="00105A3E" w:rsidRPr="002A786C" w:rsidRDefault="00AD42D3" w:rsidP="0017399F">
            <w:pPr>
              <w:spacing w:line="360" w:lineRule="auto"/>
              <w:jc w:val="center"/>
            </w:pPr>
            <w:r w:rsidRPr="00AD42D3">
              <w:t>Mã SP</w:t>
            </w:r>
          </w:p>
        </w:tc>
        <w:tc>
          <w:tcPr>
            <w:tcW w:w="2520" w:type="dxa"/>
          </w:tcPr>
          <w:p w14:paraId="02886BC3" w14:textId="3FF1BD88" w:rsidR="00105A3E" w:rsidRPr="002A786C" w:rsidRDefault="00AD42D3" w:rsidP="0017399F">
            <w:pPr>
              <w:spacing w:line="360" w:lineRule="auto"/>
              <w:jc w:val="center"/>
            </w:pPr>
            <w:r w:rsidRPr="00AD42D3">
              <w:t>INT</w:t>
            </w:r>
          </w:p>
        </w:tc>
        <w:tc>
          <w:tcPr>
            <w:tcW w:w="2137"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05A3E" w:rsidRPr="00183CB5" w14:paraId="3A711FDF" w14:textId="77777777" w:rsidTr="0017399F">
              <w:trPr>
                <w:tblCellSpacing w:w="15" w:type="dxa"/>
              </w:trPr>
              <w:tc>
                <w:tcPr>
                  <w:tcW w:w="36" w:type="dxa"/>
                  <w:vAlign w:val="center"/>
                  <w:hideMark/>
                </w:tcPr>
                <w:p w14:paraId="469AC47F" w14:textId="77777777" w:rsidR="00105A3E" w:rsidRPr="00183CB5" w:rsidRDefault="00105A3E" w:rsidP="0017399F">
                  <w:pPr>
                    <w:spacing w:line="360" w:lineRule="auto"/>
                    <w:jc w:val="center"/>
                  </w:pPr>
                </w:p>
              </w:tc>
            </w:tr>
          </w:tbl>
          <w:p w14:paraId="20E06F6D" w14:textId="77777777" w:rsidR="00105A3E" w:rsidRPr="00183CB5" w:rsidRDefault="00105A3E" w:rsidP="0017399F">
            <w:pPr>
              <w:spacing w:line="360" w:lineRule="auto"/>
              <w:jc w:val="cente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812"/>
            </w:tblGrid>
            <w:tr w:rsidR="00105A3E" w:rsidRPr="00183CB5" w14:paraId="1A6650AF" w14:textId="77777777" w:rsidTr="0017399F">
              <w:trPr>
                <w:trHeight w:val="363"/>
                <w:tblCellSpacing w:w="15" w:type="dxa"/>
              </w:trPr>
              <w:tc>
                <w:tcPr>
                  <w:tcW w:w="1752" w:type="dxa"/>
                  <w:vAlign w:val="center"/>
                  <w:hideMark/>
                </w:tcPr>
                <w:p w14:paraId="5D1F7207" w14:textId="0A6D94BF" w:rsidR="00105A3E" w:rsidRPr="00183CB5" w:rsidRDefault="00672CF5" w:rsidP="0017399F">
                  <w:pPr>
                    <w:spacing w:line="360" w:lineRule="auto"/>
                    <w:jc w:val="center"/>
                  </w:pPr>
                  <w:r w:rsidRPr="0034312C">
                    <w:t>FK</w:t>
                  </w:r>
                </w:p>
              </w:tc>
            </w:tr>
          </w:tbl>
          <w:p w14:paraId="623210C1" w14:textId="77777777" w:rsidR="00105A3E" w:rsidRPr="002A786C" w:rsidRDefault="00105A3E" w:rsidP="0017399F">
            <w:pPr>
              <w:spacing w:line="360" w:lineRule="auto"/>
              <w:jc w:val="center"/>
            </w:pPr>
          </w:p>
        </w:tc>
      </w:tr>
      <w:tr w:rsidR="00105A3E" w:rsidRPr="002A786C" w14:paraId="64A339D8" w14:textId="77777777" w:rsidTr="0017399F">
        <w:trPr>
          <w:jc w:val="center"/>
        </w:trPr>
        <w:tc>
          <w:tcPr>
            <w:tcW w:w="2018" w:type="dxa"/>
          </w:tcPr>
          <w:p w14:paraId="2EF09E54" w14:textId="1660BA72" w:rsidR="00105A3E" w:rsidRPr="002A786C" w:rsidRDefault="009E660F" w:rsidP="0017399F">
            <w:pPr>
              <w:tabs>
                <w:tab w:val="left" w:pos="313"/>
              </w:tabs>
              <w:spacing w:line="360" w:lineRule="auto"/>
              <w:jc w:val="center"/>
            </w:pPr>
            <w:r w:rsidRPr="009E660F">
              <w:t>product_name</w:t>
            </w:r>
          </w:p>
        </w:tc>
        <w:tc>
          <w:tcPr>
            <w:tcW w:w="2387" w:type="dxa"/>
          </w:tcPr>
          <w:p w14:paraId="5FF6BA2E" w14:textId="41043439" w:rsidR="00105A3E" w:rsidRPr="002A786C" w:rsidRDefault="00AD42D3" w:rsidP="0017399F">
            <w:pPr>
              <w:spacing w:line="360" w:lineRule="auto"/>
              <w:jc w:val="center"/>
            </w:pPr>
            <w:r w:rsidRPr="00AD42D3">
              <w:t>Tên SP</w:t>
            </w:r>
          </w:p>
        </w:tc>
        <w:tc>
          <w:tcPr>
            <w:tcW w:w="25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05A3E" w:rsidRPr="00543D4B" w14:paraId="285D826F" w14:textId="77777777" w:rsidTr="0017399F">
              <w:trPr>
                <w:tblCellSpacing w:w="15" w:type="dxa"/>
              </w:trPr>
              <w:tc>
                <w:tcPr>
                  <w:tcW w:w="36" w:type="dxa"/>
                  <w:vAlign w:val="center"/>
                  <w:hideMark/>
                </w:tcPr>
                <w:p w14:paraId="1751635C" w14:textId="77777777" w:rsidR="00105A3E" w:rsidRPr="00543D4B" w:rsidRDefault="00105A3E" w:rsidP="0017399F">
                  <w:pPr>
                    <w:spacing w:line="360" w:lineRule="auto"/>
                    <w:jc w:val="center"/>
                  </w:pPr>
                </w:p>
              </w:tc>
            </w:tr>
          </w:tbl>
          <w:p w14:paraId="2661B724" w14:textId="77777777" w:rsidR="00105A3E" w:rsidRPr="00543D4B" w:rsidRDefault="00105A3E" w:rsidP="0017399F">
            <w:pPr>
              <w:spacing w:line="360" w:lineRule="auto"/>
              <w:jc w:val="cente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015"/>
            </w:tblGrid>
            <w:tr w:rsidR="00105A3E" w:rsidRPr="00543D4B" w14:paraId="49432D0E" w14:textId="77777777" w:rsidTr="0017399F">
              <w:trPr>
                <w:tblCellSpacing w:w="15" w:type="dxa"/>
              </w:trPr>
              <w:tc>
                <w:tcPr>
                  <w:tcW w:w="1955" w:type="dxa"/>
                  <w:vAlign w:val="center"/>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05A3E" w:rsidRPr="00790AC0" w14:paraId="70F2F66D" w14:textId="77777777" w:rsidTr="0017399F">
                    <w:trPr>
                      <w:tblCellSpacing w:w="15" w:type="dxa"/>
                    </w:trPr>
                    <w:tc>
                      <w:tcPr>
                        <w:tcW w:w="36" w:type="dxa"/>
                        <w:vAlign w:val="center"/>
                        <w:hideMark/>
                      </w:tcPr>
                      <w:p w14:paraId="0DBB9940" w14:textId="77777777" w:rsidR="00105A3E" w:rsidRPr="00790AC0" w:rsidRDefault="00105A3E" w:rsidP="0017399F">
                        <w:pPr>
                          <w:spacing w:line="360" w:lineRule="auto"/>
                          <w:jc w:val="center"/>
                        </w:pPr>
                      </w:p>
                    </w:tc>
                  </w:tr>
                </w:tbl>
                <w:p w14:paraId="33E4AD0F" w14:textId="77777777" w:rsidR="00105A3E" w:rsidRPr="00790AC0" w:rsidRDefault="00105A3E" w:rsidP="0017399F">
                  <w:pPr>
                    <w:spacing w:line="360" w:lineRule="auto"/>
                    <w:jc w:val="center"/>
                    <w:rPr>
                      <w:vanish/>
                    </w:rPr>
                  </w:pPr>
                </w:p>
                <w:tbl>
                  <w:tblPr>
                    <w:tblW w:w="2239"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239"/>
                  </w:tblGrid>
                  <w:tr w:rsidR="00105A3E" w:rsidRPr="00790AC0" w14:paraId="4F58B78B" w14:textId="77777777" w:rsidTr="00AD42D3">
                    <w:trPr>
                      <w:trHeight w:val="322"/>
                      <w:tblCellSpacing w:w="15" w:type="dxa"/>
                    </w:trPr>
                    <w:tc>
                      <w:tcPr>
                        <w:tcW w:w="2179" w:type="dxa"/>
                        <w:vAlign w:val="center"/>
                        <w:hideMark/>
                      </w:tcPr>
                      <w:p w14:paraId="66CFDCDB" w14:textId="649963EE" w:rsidR="00105A3E" w:rsidRPr="00790AC0" w:rsidRDefault="00AD42D3" w:rsidP="0017399F">
                        <w:pPr>
                          <w:spacing w:line="360" w:lineRule="auto"/>
                          <w:jc w:val="center"/>
                        </w:pPr>
                        <w:r w:rsidRPr="00AD42D3">
                          <w:t>VARCHAR(255)</w:t>
                        </w:r>
                      </w:p>
                    </w:tc>
                  </w:tr>
                </w:tbl>
                <w:p w14:paraId="19861E40" w14:textId="77777777" w:rsidR="00105A3E" w:rsidRPr="00543D4B" w:rsidRDefault="00105A3E" w:rsidP="0017399F">
                  <w:pPr>
                    <w:spacing w:line="360" w:lineRule="auto"/>
                    <w:jc w:val="center"/>
                  </w:pPr>
                </w:p>
              </w:tc>
            </w:tr>
          </w:tbl>
          <w:p w14:paraId="31244795" w14:textId="77777777" w:rsidR="00105A3E" w:rsidRPr="002A786C" w:rsidRDefault="00105A3E" w:rsidP="0017399F">
            <w:pPr>
              <w:spacing w:line="360" w:lineRule="auto"/>
              <w:jc w:val="center"/>
            </w:pPr>
          </w:p>
        </w:tc>
        <w:tc>
          <w:tcPr>
            <w:tcW w:w="2137"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05A3E" w:rsidRPr="00775494" w14:paraId="0241254D" w14:textId="77777777" w:rsidTr="0017399F">
              <w:trPr>
                <w:tblCellSpacing w:w="15" w:type="dxa"/>
              </w:trPr>
              <w:tc>
                <w:tcPr>
                  <w:tcW w:w="36" w:type="dxa"/>
                  <w:vAlign w:val="center"/>
                  <w:hideMark/>
                </w:tcPr>
                <w:p w14:paraId="57DADC45" w14:textId="77777777" w:rsidR="00105A3E" w:rsidRPr="00775494" w:rsidRDefault="00105A3E" w:rsidP="0017399F">
                  <w:pPr>
                    <w:spacing w:line="360" w:lineRule="auto"/>
                    <w:jc w:val="center"/>
                  </w:pPr>
                </w:p>
              </w:tc>
            </w:tr>
          </w:tbl>
          <w:p w14:paraId="1840B379" w14:textId="77777777" w:rsidR="00105A3E" w:rsidRPr="00775494" w:rsidRDefault="00105A3E" w:rsidP="0017399F">
            <w:pPr>
              <w:spacing w:line="360" w:lineRule="auto"/>
              <w:jc w:val="center"/>
              <w:rPr>
                <w:vanish/>
              </w:rPr>
            </w:pPr>
            <w:r>
              <w:t>…</w:t>
            </w:r>
          </w:p>
          <w:p w14:paraId="0531DACA" w14:textId="77777777" w:rsidR="00105A3E" w:rsidRPr="002A786C" w:rsidRDefault="00105A3E" w:rsidP="0017399F">
            <w:pPr>
              <w:spacing w:line="360" w:lineRule="auto"/>
              <w:jc w:val="center"/>
            </w:pPr>
          </w:p>
        </w:tc>
      </w:tr>
      <w:tr w:rsidR="00105A3E" w:rsidRPr="002A786C" w14:paraId="24627F48" w14:textId="77777777" w:rsidTr="0017399F">
        <w:trPr>
          <w:jc w:val="center"/>
        </w:trPr>
        <w:tc>
          <w:tcPr>
            <w:tcW w:w="2018" w:type="dxa"/>
          </w:tcPr>
          <w:p w14:paraId="64EEF1BA" w14:textId="3146995C" w:rsidR="00105A3E" w:rsidRPr="002A786C" w:rsidRDefault="009E660F" w:rsidP="0017399F">
            <w:pPr>
              <w:tabs>
                <w:tab w:val="left" w:pos="313"/>
              </w:tabs>
              <w:spacing w:line="360" w:lineRule="auto"/>
              <w:jc w:val="center"/>
            </w:pPr>
            <w:r w:rsidRPr="009E660F">
              <w:t>product_image</w:t>
            </w:r>
          </w:p>
        </w:tc>
        <w:tc>
          <w:tcPr>
            <w:tcW w:w="2387" w:type="dxa"/>
          </w:tcPr>
          <w:p w14:paraId="3DBC59BE" w14:textId="21269D82" w:rsidR="00105A3E" w:rsidRPr="002A786C" w:rsidRDefault="00AD42D3" w:rsidP="0017399F">
            <w:pPr>
              <w:spacing w:line="360" w:lineRule="auto"/>
              <w:jc w:val="center"/>
            </w:pPr>
            <w:r w:rsidRPr="00AD42D3">
              <w:t>Ảnh SP</w:t>
            </w:r>
          </w:p>
        </w:tc>
        <w:tc>
          <w:tcPr>
            <w:tcW w:w="25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05A3E" w:rsidRPr="00B13D8D" w14:paraId="06F1121C" w14:textId="77777777" w:rsidTr="0017399F">
              <w:trPr>
                <w:tblCellSpacing w:w="15" w:type="dxa"/>
              </w:trPr>
              <w:tc>
                <w:tcPr>
                  <w:tcW w:w="36" w:type="dxa"/>
                  <w:vAlign w:val="center"/>
                  <w:hideMark/>
                </w:tcPr>
                <w:p w14:paraId="7DCB9A72" w14:textId="77777777" w:rsidR="00105A3E" w:rsidRPr="00B13D8D" w:rsidRDefault="00105A3E" w:rsidP="0017399F">
                  <w:pPr>
                    <w:spacing w:line="360" w:lineRule="auto"/>
                    <w:jc w:val="center"/>
                  </w:pPr>
                </w:p>
              </w:tc>
            </w:tr>
          </w:tbl>
          <w:p w14:paraId="6950780A" w14:textId="77777777" w:rsidR="00105A3E" w:rsidRPr="00B13D8D" w:rsidRDefault="00105A3E" w:rsidP="0017399F">
            <w:pPr>
              <w:spacing w:line="360" w:lineRule="auto"/>
              <w:jc w:val="center"/>
              <w:rPr>
                <w:vanish/>
              </w:rPr>
            </w:pPr>
          </w:p>
          <w:tbl>
            <w:tblPr>
              <w:tblW w:w="2372"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372"/>
            </w:tblGrid>
            <w:tr w:rsidR="00105A3E" w:rsidRPr="00B13D8D" w14:paraId="321217F7" w14:textId="77777777" w:rsidTr="00AD42D3">
              <w:trPr>
                <w:trHeight w:val="322"/>
                <w:tblCellSpacing w:w="15" w:type="dxa"/>
              </w:trPr>
              <w:tc>
                <w:tcPr>
                  <w:tcW w:w="2312" w:type="dxa"/>
                  <w:vAlign w:val="center"/>
                  <w:hideMark/>
                </w:tcPr>
                <w:p w14:paraId="4F19F67E" w14:textId="7501BD0C" w:rsidR="00105A3E" w:rsidRPr="00B13D8D" w:rsidRDefault="00AD42D3" w:rsidP="0017399F">
                  <w:pPr>
                    <w:spacing w:line="360" w:lineRule="auto"/>
                    <w:jc w:val="center"/>
                  </w:pPr>
                  <w:r w:rsidRPr="00AD42D3">
                    <w:t>VARCHAR(255)</w:t>
                  </w:r>
                </w:p>
              </w:tc>
            </w:tr>
          </w:tbl>
          <w:p w14:paraId="7B2E308D" w14:textId="77777777" w:rsidR="00105A3E" w:rsidRPr="002A786C" w:rsidRDefault="00105A3E" w:rsidP="0017399F">
            <w:pPr>
              <w:spacing w:line="360" w:lineRule="auto"/>
              <w:jc w:val="center"/>
            </w:pPr>
          </w:p>
        </w:tc>
        <w:tc>
          <w:tcPr>
            <w:tcW w:w="2137" w:type="dxa"/>
          </w:tcPr>
          <w:p w14:paraId="3609788D" w14:textId="77777777" w:rsidR="00105A3E" w:rsidRPr="002A786C" w:rsidRDefault="00105A3E" w:rsidP="0017399F">
            <w:pPr>
              <w:spacing w:line="360" w:lineRule="auto"/>
              <w:jc w:val="center"/>
            </w:pPr>
            <w:r>
              <w:t>…</w:t>
            </w:r>
          </w:p>
        </w:tc>
      </w:tr>
      <w:tr w:rsidR="00105A3E" w:rsidRPr="002A786C" w14:paraId="359D7BF8" w14:textId="77777777" w:rsidTr="00672CF5">
        <w:trPr>
          <w:trHeight w:val="674"/>
          <w:jc w:val="center"/>
        </w:trPr>
        <w:tc>
          <w:tcPr>
            <w:tcW w:w="2018" w:type="dxa"/>
          </w:tcPr>
          <w:p w14:paraId="71B9C0A0" w14:textId="0031D69F" w:rsidR="00105A3E" w:rsidRPr="002A786C" w:rsidRDefault="009E660F" w:rsidP="0017399F">
            <w:pPr>
              <w:tabs>
                <w:tab w:val="left" w:pos="313"/>
              </w:tabs>
              <w:spacing w:line="360" w:lineRule="auto"/>
              <w:jc w:val="center"/>
            </w:pPr>
            <w:r w:rsidRPr="009E660F">
              <w:t>price</w:t>
            </w:r>
          </w:p>
        </w:tc>
        <w:tc>
          <w:tcPr>
            <w:tcW w:w="2387" w:type="dxa"/>
          </w:tcPr>
          <w:p w14:paraId="7E1FA14C" w14:textId="785B20C4" w:rsidR="00105A3E" w:rsidRPr="002A786C" w:rsidRDefault="00AD42D3" w:rsidP="0017399F">
            <w:pPr>
              <w:spacing w:line="360" w:lineRule="auto"/>
              <w:jc w:val="center"/>
            </w:pPr>
            <w:r w:rsidRPr="00AD42D3">
              <w:t>Giá</w:t>
            </w:r>
          </w:p>
        </w:tc>
        <w:tc>
          <w:tcPr>
            <w:tcW w:w="25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05A3E" w:rsidRPr="00790AC0" w14:paraId="121E954B" w14:textId="77777777" w:rsidTr="0017399F">
              <w:trPr>
                <w:tblCellSpacing w:w="15" w:type="dxa"/>
              </w:trPr>
              <w:tc>
                <w:tcPr>
                  <w:tcW w:w="36" w:type="dxa"/>
                  <w:vAlign w:val="center"/>
                  <w:hideMark/>
                </w:tcPr>
                <w:p w14:paraId="1E7BE576" w14:textId="77777777" w:rsidR="00105A3E" w:rsidRPr="00790AC0" w:rsidRDefault="00105A3E" w:rsidP="0017399F">
                  <w:pPr>
                    <w:spacing w:line="360" w:lineRule="auto"/>
                    <w:jc w:val="center"/>
                  </w:pPr>
                </w:p>
              </w:tc>
            </w:tr>
          </w:tbl>
          <w:p w14:paraId="3A522547" w14:textId="77777777" w:rsidR="00105A3E" w:rsidRPr="00790AC0" w:rsidRDefault="00105A3E" w:rsidP="0017399F">
            <w:pPr>
              <w:spacing w:line="360" w:lineRule="auto"/>
              <w:jc w:val="cente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264"/>
            </w:tblGrid>
            <w:tr w:rsidR="00105A3E" w:rsidRPr="00790AC0" w14:paraId="7B2B0196" w14:textId="77777777" w:rsidTr="00672CF5">
              <w:trPr>
                <w:trHeight w:val="822"/>
                <w:tblCellSpacing w:w="15" w:type="dxa"/>
              </w:trPr>
              <w:tc>
                <w:tcPr>
                  <w:tcW w:w="2204" w:type="dxa"/>
                  <w:vAlign w:val="center"/>
                  <w:hideMark/>
                </w:tcPr>
                <w:p w14:paraId="7C6CF61F" w14:textId="4E7425BC" w:rsidR="00105A3E" w:rsidRPr="00790AC0" w:rsidRDefault="00AD42D3" w:rsidP="00D12EBA">
                  <w:pPr>
                    <w:spacing w:line="360" w:lineRule="auto"/>
                    <w:jc w:val="center"/>
                  </w:pPr>
                  <w:r w:rsidRPr="00AD42D3">
                    <w:t>DECIMAL(10,2)</w:t>
                  </w:r>
                </w:p>
              </w:tc>
            </w:tr>
          </w:tbl>
          <w:p w14:paraId="3BE8E149" w14:textId="77777777" w:rsidR="00105A3E" w:rsidRPr="002A786C" w:rsidRDefault="00105A3E" w:rsidP="0017399F">
            <w:pPr>
              <w:spacing w:line="360" w:lineRule="auto"/>
              <w:jc w:val="center"/>
            </w:pPr>
          </w:p>
        </w:tc>
        <w:tc>
          <w:tcPr>
            <w:tcW w:w="2137"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05A3E" w:rsidRPr="0034312C" w14:paraId="51EA2382" w14:textId="77777777" w:rsidTr="0017399F">
              <w:trPr>
                <w:tblCellSpacing w:w="15" w:type="dxa"/>
              </w:trPr>
              <w:tc>
                <w:tcPr>
                  <w:tcW w:w="36" w:type="dxa"/>
                  <w:vAlign w:val="center"/>
                  <w:hideMark/>
                </w:tcPr>
                <w:p w14:paraId="701788DB" w14:textId="77777777" w:rsidR="00105A3E" w:rsidRPr="0034312C" w:rsidRDefault="00105A3E" w:rsidP="0017399F">
                  <w:pPr>
                    <w:spacing w:line="360" w:lineRule="auto"/>
                    <w:jc w:val="center"/>
                  </w:pPr>
                </w:p>
              </w:tc>
            </w:tr>
          </w:tbl>
          <w:p w14:paraId="1E610613" w14:textId="77777777" w:rsidR="00105A3E" w:rsidRPr="0034312C" w:rsidRDefault="00105A3E" w:rsidP="0017399F">
            <w:pPr>
              <w:spacing w:line="360" w:lineRule="auto"/>
              <w:jc w:val="center"/>
              <w:rPr>
                <w:vanish/>
              </w:rPr>
            </w:pPr>
            <w:r>
              <w:t>…</w:t>
            </w:r>
          </w:p>
          <w:p w14:paraId="0B32C432" w14:textId="77777777" w:rsidR="00105A3E" w:rsidRPr="002A786C" w:rsidRDefault="00105A3E" w:rsidP="0017399F">
            <w:pPr>
              <w:spacing w:line="360" w:lineRule="auto"/>
              <w:jc w:val="center"/>
            </w:pPr>
          </w:p>
        </w:tc>
      </w:tr>
      <w:tr w:rsidR="00105A3E" w:rsidRPr="002A786C" w14:paraId="160189F9" w14:textId="77777777" w:rsidTr="0017399F">
        <w:trPr>
          <w:jc w:val="center"/>
        </w:trPr>
        <w:tc>
          <w:tcPr>
            <w:tcW w:w="2018" w:type="dxa"/>
          </w:tcPr>
          <w:p w14:paraId="75A9AFB5" w14:textId="7938B866" w:rsidR="00105A3E" w:rsidRPr="002A786C" w:rsidRDefault="009E660F" w:rsidP="0017399F">
            <w:pPr>
              <w:tabs>
                <w:tab w:val="left" w:pos="313"/>
              </w:tabs>
              <w:spacing w:line="360" w:lineRule="auto"/>
              <w:jc w:val="center"/>
            </w:pPr>
            <w:r w:rsidRPr="009E660F">
              <w:t>quantity</w:t>
            </w:r>
          </w:p>
        </w:tc>
        <w:tc>
          <w:tcPr>
            <w:tcW w:w="2387"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05A3E" w:rsidRPr="002536AF" w14:paraId="26A9B44E" w14:textId="77777777" w:rsidTr="0017399F">
              <w:trPr>
                <w:tblCellSpacing w:w="15" w:type="dxa"/>
              </w:trPr>
              <w:tc>
                <w:tcPr>
                  <w:tcW w:w="36" w:type="dxa"/>
                  <w:vAlign w:val="center"/>
                  <w:hideMark/>
                </w:tcPr>
                <w:p w14:paraId="09C6B210" w14:textId="77777777" w:rsidR="00105A3E" w:rsidRPr="002536AF" w:rsidRDefault="00105A3E" w:rsidP="0017399F">
                  <w:pPr>
                    <w:spacing w:line="360" w:lineRule="auto"/>
                    <w:jc w:val="center"/>
                  </w:pPr>
                </w:p>
              </w:tc>
            </w:tr>
          </w:tbl>
          <w:p w14:paraId="5776D96B" w14:textId="77777777" w:rsidR="00105A3E" w:rsidRPr="002536AF" w:rsidRDefault="00105A3E" w:rsidP="0017399F">
            <w:pPr>
              <w:spacing w:line="360" w:lineRule="auto"/>
              <w:jc w:val="center"/>
              <w:rPr>
                <w:vanish/>
              </w:rPr>
            </w:pPr>
          </w:p>
          <w:tbl>
            <w:tblPr>
              <w:tblW w:w="2252"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252"/>
            </w:tblGrid>
            <w:tr w:rsidR="00105A3E" w:rsidRPr="002536AF" w14:paraId="126F337F" w14:textId="77777777" w:rsidTr="0017399F">
              <w:trPr>
                <w:trHeight w:val="457"/>
                <w:tblCellSpacing w:w="15" w:type="dxa"/>
              </w:trPr>
              <w:tc>
                <w:tcPr>
                  <w:tcW w:w="2192" w:type="dxa"/>
                  <w:vAlign w:val="center"/>
                  <w:hideMark/>
                </w:tcPr>
                <w:p w14:paraId="057FC9D9" w14:textId="38658009" w:rsidR="00105A3E" w:rsidRPr="002536AF" w:rsidRDefault="00AD42D3" w:rsidP="0017399F">
                  <w:pPr>
                    <w:spacing w:line="360" w:lineRule="auto"/>
                    <w:jc w:val="center"/>
                  </w:pPr>
                  <w:r w:rsidRPr="00AD42D3">
                    <w:t>Số lượng</w:t>
                  </w:r>
                </w:p>
              </w:tc>
            </w:tr>
          </w:tbl>
          <w:p w14:paraId="4F174250" w14:textId="77777777" w:rsidR="00105A3E" w:rsidRPr="002A786C" w:rsidRDefault="00105A3E" w:rsidP="0017399F">
            <w:pPr>
              <w:spacing w:line="360" w:lineRule="auto"/>
              <w:jc w:val="center"/>
            </w:pPr>
          </w:p>
        </w:tc>
        <w:tc>
          <w:tcPr>
            <w:tcW w:w="25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05A3E" w:rsidRPr="00790AC0" w14:paraId="264F1B95" w14:textId="77777777" w:rsidTr="0017399F">
              <w:trPr>
                <w:tblCellSpacing w:w="15" w:type="dxa"/>
              </w:trPr>
              <w:tc>
                <w:tcPr>
                  <w:tcW w:w="36" w:type="dxa"/>
                  <w:vAlign w:val="center"/>
                  <w:hideMark/>
                </w:tcPr>
                <w:p w14:paraId="4A57D339" w14:textId="77777777" w:rsidR="00105A3E" w:rsidRPr="00790AC0" w:rsidRDefault="00105A3E" w:rsidP="0017399F">
                  <w:pPr>
                    <w:spacing w:line="360" w:lineRule="auto"/>
                    <w:jc w:val="center"/>
                  </w:pPr>
                </w:p>
              </w:tc>
            </w:tr>
          </w:tbl>
          <w:p w14:paraId="43E1EFDB" w14:textId="77777777" w:rsidR="00105A3E" w:rsidRPr="00790AC0" w:rsidRDefault="00105A3E" w:rsidP="0017399F">
            <w:pPr>
              <w:spacing w:line="360" w:lineRule="auto"/>
              <w:jc w:val="cente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262"/>
            </w:tblGrid>
            <w:tr w:rsidR="00105A3E" w:rsidRPr="00790AC0" w14:paraId="2CECE0BA" w14:textId="77777777" w:rsidTr="0017399F">
              <w:trPr>
                <w:trHeight w:val="322"/>
                <w:tblCellSpacing w:w="15" w:type="dxa"/>
              </w:trPr>
              <w:tc>
                <w:tcPr>
                  <w:tcW w:w="2202" w:type="dxa"/>
                  <w:vAlign w:val="center"/>
                  <w:hideMark/>
                </w:tcPr>
                <w:p w14:paraId="4DBB7E66" w14:textId="50C9029A" w:rsidR="00105A3E" w:rsidRPr="00790AC0" w:rsidRDefault="00672CF5" w:rsidP="0017399F">
                  <w:pPr>
                    <w:spacing w:line="360" w:lineRule="auto"/>
                    <w:jc w:val="center"/>
                  </w:pPr>
                  <w:r w:rsidRPr="00672CF5">
                    <w:t>INT</w:t>
                  </w:r>
                </w:p>
              </w:tc>
            </w:tr>
          </w:tbl>
          <w:p w14:paraId="167618F6" w14:textId="77777777" w:rsidR="00105A3E" w:rsidRPr="002A786C" w:rsidRDefault="00105A3E" w:rsidP="0017399F">
            <w:pPr>
              <w:spacing w:line="360" w:lineRule="auto"/>
              <w:jc w:val="center"/>
            </w:pPr>
          </w:p>
        </w:tc>
        <w:tc>
          <w:tcPr>
            <w:tcW w:w="2137" w:type="dxa"/>
          </w:tcPr>
          <w:p w14:paraId="4BA86398" w14:textId="77777777" w:rsidR="00105A3E" w:rsidRPr="002A786C" w:rsidRDefault="00105A3E" w:rsidP="0017399F">
            <w:pPr>
              <w:spacing w:line="360" w:lineRule="auto"/>
              <w:jc w:val="center"/>
            </w:pPr>
            <w:r>
              <w:t>…</w:t>
            </w:r>
          </w:p>
        </w:tc>
      </w:tr>
      <w:tr w:rsidR="00105A3E" w:rsidRPr="002A786C" w14:paraId="2BDC31D2" w14:textId="77777777" w:rsidTr="0017399F">
        <w:trPr>
          <w:jc w:val="center"/>
        </w:trPr>
        <w:tc>
          <w:tcPr>
            <w:tcW w:w="2018" w:type="dxa"/>
          </w:tcPr>
          <w:p w14:paraId="5416E16F" w14:textId="6FEE87BF" w:rsidR="00105A3E" w:rsidRPr="002A786C" w:rsidRDefault="009E660F" w:rsidP="0017399F">
            <w:pPr>
              <w:tabs>
                <w:tab w:val="left" w:pos="313"/>
              </w:tabs>
              <w:spacing w:line="360" w:lineRule="auto"/>
              <w:jc w:val="center"/>
            </w:pPr>
            <w:r w:rsidRPr="009E660F">
              <w:t>total</w:t>
            </w:r>
          </w:p>
        </w:tc>
        <w:tc>
          <w:tcPr>
            <w:tcW w:w="2387"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05A3E" w:rsidRPr="002536AF" w14:paraId="1F5305C6" w14:textId="77777777" w:rsidTr="0017399F">
              <w:trPr>
                <w:tblCellSpacing w:w="15" w:type="dxa"/>
              </w:trPr>
              <w:tc>
                <w:tcPr>
                  <w:tcW w:w="36" w:type="dxa"/>
                  <w:vAlign w:val="center"/>
                  <w:hideMark/>
                </w:tcPr>
                <w:p w14:paraId="0CD34036" w14:textId="77777777" w:rsidR="00105A3E" w:rsidRPr="002536AF" w:rsidRDefault="00105A3E" w:rsidP="0017399F">
                  <w:pPr>
                    <w:spacing w:line="360" w:lineRule="auto"/>
                    <w:jc w:val="center"/>
                  </w:pPr>
                </w:p>
              </w:tc>
            </w:tr>
          </w:tbl>
          <w:p w14:paraId="4F115292" w14:textId="77777777" w:rsidR="00105A3E" w:rsidRPr="002536AF" w:rsidRDefault="00105A3E" w:rsidP="0017399F">
            <w:pPr>
              <w:spacing w:line="360" w:lineRule="auto"/>
              <w:jc w:val="center"/>
              <w:rPr>
                <w:vanish/>
              </w:rPr>
            </w:pPr>
          </w:p>
          <w:tbl>
            <w:tblPr>
              <w:tblW w:w="2179"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179"/>
            </w:tblGrid>
            <w:tr w:rsidR="00105A3E" w:rsidRPr="002536AF" w14:paraId="2E14F4AD" w14:textId="77777777" w:rsidTr="0017399F">
              <w:trPr>
                <w:trHeight w:val="296"/>
                <w:tblCellSpacing w:w="15" w:type="dxa"/>
              </w:trPr>
              <w:tc>
                <w:tcPr>
                  <w:tcW w:w="2119" w:type="dxa"/>
                  <w:vAlign w:val="center"/>
                  <w:hideMark/>
                </w:tcPr>
                <w:p w14:paraId="66999C7A" w14:textId="02192EC7" w:rsidR="00105A3E" w:rsidRPr="002536AF" w:rsidRDefault="00AD42D3" w:rsidP="0017399F">
                  <w:pPr>
                    <w:spacing w:line="360" w:lineRule="auto"/>
                    <w:jc w:val="center"/>
                  </w:pPr>
                  <w:r w:rsidRPr="00AD42D3">
                    <w:t>Thành tiền</w:t>
                  </w:r>
                </w:p>
              </w:tc>
            </w:tr>
          </w:tbl>
          <w:p w14:paraId="74FB4A17" w14:textId="77777777" w:rsidR="00105A3E" w:rsidRPr="002A786C" w:rsidRDefault="00105A3E" w:rsidP="0017399F">
            <w:pPr>
              <w:spacing w:line="360" w:lineRule="auto"/>
              <w:jc w:val="center"/>
            </w:pPr>
          </w:p>
        </w:tc>
        <w:tc>
          <w:tcPr>
            <w:tcW w:w="25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05A3E" w:rsidRPr="00790AC0" w14:paraId="74A952B2" w14:textId="77777777" w:rsidTr="0017399F">
              <w:trPr>
                <w:tblCellSpacing w:w="15" w:type="dxa"/>
              </w:trPr>
              <w:tc>
                <w:tcPr>
                  <w:tcW w:w="36" w:type="dxa"/>
                  <w:vAlign w:val="center"/>
                  <w:hideMark/>
                </w:tcPr>
                <w:p w14:paraId="67564BDD" w14:textId="77777777" w:rsidR="00105A3E" w:rsidRPr="00790AC0" w:rsidRDefault="00105A3E" w:rsidP="0017399F">
                  <w:pPr>
                    <w:spacing w:line="360" w:lineRule="auto"/>
                    <w:jc w:val="center"/>
                  </w:pPr>
                </w:p>
              </w:tc>
            </w:tr>
          </w:tbl>
          <w:p w14:paraId="1ED668B5" w14:textId="77777777" w:rsidR="00105A3E" w:rsidRPr="00790AC0" w:rsidRDefault="00105A3E" w:rsidP="0017399F">
            <w:pPr>
              <w:spacing w:line="360" w:lineRule="auto"/>
              <w:jc w:val="cente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287"/>
            </w:tblGrid>
            <w:tr w:rsidR="00105A3E" w:rsidRPr="00790AC0" w14:paraId="7DA55995" w14:textId="77777777" w:rsidTr="0017399F">
              <w:trPr>
                <w:trHeight w:val="322"/>
                <w:tblCellSpacing w:w="15" w:type="dxa"/>
              </w:trPr>
              <w:tc>
                <w:tcPr>
                  <w:tcW w:w="2227" w:type="dxa"/>
                  <w:vAlign w:val="center"/>
                  <w:hideMark/>
                </w:tcPr>
                <w:p w14:paraId="227BACEA" w14:textId="17940CD5" w:rsidR="00105A3E" w:rsidRPr="00790AC0" w:rsidRDefault="00672CF5" w:rsidP="0017399F">
                  <w:pPr>
                    <w:spacing w:line="360" w:lineRule="auto"/>
                    <w:jc w:val="center"/>
                  </w:pPr>
                  <w:r w:rsidRPr="00672CF5">
                    <w:t>DECIMAL(10,2)</w:t>
                  </w:r>
                </w:p>
              </w:tc>
            </w:tr>
          </w:tbl>
          <w:p w14:paraId="4B6A9B65" w14:textId="77777777" w:rsidR="00105A3E" w:rsidRPr="002A786C" w:rsidRDefault="00105A3E" w:rsidP="0017399F">
            <w:pPr>
              <w:spacing w:line="360" w:lineRule="auto"/>
              <w:jc w:val="center"/>
            </w:pPr>
          </w:p>
        </w:tc>
        <w:tc>
          <w:tcPr>
            <w:tcW w:w="2137" w:type="dxa"/>
          </w:tcPr>
          <w:p w14:paraId="53D84BAE" w14:textId="77777777" w:rsidR="00105A3E" w:rsidRPr="002A786C" w:rsidRDefault="00105A3E" w:rsidP="0017399F">
            <w:pPr>
              <w:spacing w:line="360" w:lineRule="auto"/>
              <w:jc w:val="center"/>
            </w:pPr>
            <w:r>
              <w:t>…</w:t>
            </w:r>
          </w:p>
        </w:tc>
      </w:tr>
    </w:tbl>
    <w:p w14:paraId="0B5681FC" w14:textId="77777777" w:rsidR="00105A3E" w:rsidRDefault="00105A3E" w:rsidP="005E7D58">
      <w:pPr>
        <w:spacing w:line="360" w:lineRule="auto"/>
      </w:pPr>
    </w:p>
    <w:p w14:paraId="0ED515CB" w14:textId="1F9138F9" w:rsidR="00672CF5" w:rsidRPr="002A786C" w:rsidRDefault="00672CF5" w:rsidP="00D86BDD">
      <w:pPr>
        <w:pStyle w:val="bang"/>
      </w:pPr>
      <w:bookmarkStart w:id="35" w:name="_Toc218073716"/>
      <w:r w:rsidRPr="001017AF">
        <w:t xml:space="preserve">Bảng 2. </w:t>
      </w:r>
      <w:r w:rsidR="00431BDD">
        <w:t>6</w:t>
      </w:r>
      <w:r w:rsidRPr="001017AF">
        <w:t xml:space="preserve"> </w:t>
      </w:r>
      <w:r>
        <w:t xml:space="preserve"> Bảng </w:t>
      </w:r>
      <w:r w:rsidR="00431BDD">
        <w:t>đ</w:t>
      </w:r>
      <w:r w:rsidR="00431BDD" w:rsidRPr="00431BDD">
        <w:t>ánh giá – Phản hồi sản phẩm</w:t>
      </w:r>
      <w:bookmarkEnd w:id="35"/>
    </w:p>
    <w:tbl>
      <w:tblPr>
        <w:tblStyle w:val="TableGrid"/>
        <w:tblW w:w="9062" w:type="dxa"/>
        <w:jc w:val="center"/>
        <w:tblLayout w:type="fixed"/>
        <w:tblLook w:val="04A0" w:firstRow="1" w:lastRow="0" w:firstColumn="1" w:lastColumn="0" w:noHBand="0" w:noVBand="1"/>
      </w:tblPr>
      <w:tblGrid>
        <w:gridCol w:w="2018"/>
        <w:gridCol w:w="2387"/>
        <w:gridCol w:w="2520"/>
        <w:gridCol w:w="2137"/>
      </w:tblGrid>
      <w:tr w:rsidR="00672CF5" w:rsidRPr="002A786C" w14:paraId="43718DFD" w14:textId="77777777" w:rsidTr="0017399F">
        <w:trPr>
          <w:jc w:val="center"/>
        </w:trPr>
        <w:tc>
          <w:tcPr>
            <w:tcW w:w="2018" w:type="dxa"/>
            <w:vAlign w:val="center"/>
          </w:tcPr>
          <w:p w14:paraId="44C6999E" w14:textId="77777777" w:rsidR="00672CF5" w:rsidRPr="002A786C" w:rsidRDefault="00672CF5" w:rsidP="0017399F">
            <w:pPr>
              <w:spacing w:line="360" w:lineRule="auto"/>
              <w:jc w:val="center"/>
              <w:rPr>
                <w:b/>
              </w:rPr>
            </w:pPr>
            <w:r>
              <w:rPr>
                <w:b/>
              </w:rPr>
              <w:t>Thuộc tính</w:t>
            </w:r>
          </w:p>
        </w:tc>
        <w:tc>
          <w:tcPr>
            <w:tcW w:w="2387" w:type="dxa"/>
            <w:vAlign w:val="center"/>
          </w:tcPr>
          <w:p w14:paraId="12002708" w14:textId="77777777" w:rsidR="00672CF5" w:rsidRPr="002A786C" w:rsidRDefault="00672CF5" w:rsidP="0017399F">
            <w:pPr>
              <w:spacing w:line="360" w:lineRule="auto"/>
              <w:jc w:val="center"/>
              <w:rPr>
                <w:b/>
              </w:rPr>
            </w:pPr>
            <w:r>
              <w:rPr>
                <w:b/>
              </w:rPr>
              <w:t>Mô tả</w:t>
            </w:r>
          </w:p>
        </w:tc>
        <w:tc>
          <w:tcPr>
            <w:tcW w:w="2520" w:type="dxa"/>
          </w:tcPr>
          <w:p w14:paraId="2AE60F36" w14:textId="77777777" w:rsidR="00672CF5" w:rsidRPr="002A786C" w:rsidRDefault="00672CF5" w:rsidP="0017399F">
            <w:pPr>
              <w:spacing w:line="360" w:lineRule="auto"/>
              <w:jc w:val="center"/>
              <w:rPr>
                <w:b/>
              </w:rPr>
            </w:pPr>
            <w:r>
              <w:rPr>
                <w:b/>
              </w:rPr>
              <w:t>Kiểu dữ liệu</w:t>
            </w:r>
          </w:p>
        </w:tc>
        <w:tc>
          <w:tcPr>
            <w:tcW w:w="2137" w:type="dxa"/>
          </w:tcPr>
          <w:p w14:paraId="56E25206" w14:textId="77777777" w:rsidR="00672CF5" w:rsidRDefault="00672CF5" w:rsidP="0017399F">
            <w:pPr>
              <w:spacing w:line="360" w:lineRule="auto"/>
              <w:jc w:val="center"/>
              <w:rPr>
                <w:b/>
              </w:rPr>
            </w:pPr>
            <w:r>
              <w:rPr>
                <w:b/>
              </w:rPr>
              <w:t>Ràng buộc</w:t>
            </w:r>
          </w:p>
        </w:tc>
      </w:tr>
      <w:tr w:rsidR="00672CF5" w:rsidRPr="002A786C" w14:paraId="1CF31575" w14:textId="77777777" w:rsidTr="0017399F">
        <w:trPr>
          <w:jc w:val="center"/>
        </w:trPr>
        <w:tc>
          <w:tcPr>
            <w:tcW w:w="2018" w:type="dxa"/>
          </w:tcPr>
          <w:p w14:paraId="76610CA2" w14:textId="77777777" w:rsidR="00672CF5" w:rsidRPr="002A786C" w:rsidRDefault="00672CF5" w:rsidP="0017399F">
            <w:pPr>
              <w:tabs>
                <w:tab w:val="left" w:pos="313"/>
              </w:tabs>
              <w:spacing w:line="360" w:lineRule="auto"/>
              <w:jc w:val="center"/>
            </w:pPr>
            <w:r>
              <w:t>Id</w:t>
            </w:r>
          </w:p>
        </w:tc>
        <w:tc>
          <w:tcPr>
            <w:tcW w:w="2387" w:type="dxa"/>
          </w:tcPr>
          <w:p w14:paraId="042E8802" w14:textId="77777777" w:rsidR="00672CF5" w:rsidRPr="002A786C" w:rsidRDefault="00672CF5" w:rsidP="0017399F">
            <w:pPr>
              <w:spacing w:line="360" w:lineRule="auto"/>
              <w:jc w:val="center"/>
            </w:pPr>
            <w:r w:rsidRPr="00AD42D3">
              <w:t>ID</w:t>
            </w:r>
          </w:p>
        </w:tc>
        <w:tc>
          <w:tcPr>
            <w:tcW w:w="2520" w:type="dxa"/>
          </w:tcPr>
          <w:p w14:paraId="08247099" w14:textId="77777777" w:rsidR="00672CF5" w:rsidRPr="002A786C" w:rsidRDefault="00672CF5" w:rsidP="0017399F">
            <w:pPr>
              <w:spacing w:line="360" w:lineRule="auto"/>
              <w:jc w:val="center"/>
            </w:pPr>
            <w:r w:rsidRPr="00F73D26">
              <w:t>INT</w:t>
            </w:r>
          </w:p>
        </w:tc>
        <w:tc>
          <w:tcPr>
            <w:tcW w:w="2137" w:type="dxa"/>
          </w:tcPr>
          <w:p w14:paraId="79005613" w14:textId="7D9E2E5D" w:rsidR="00672CF5" w:rsidRPr="002A786C" w:rsidRDefault="00672CF5" w:rsidP="0017399F">
            <w:pPr>
              <w:spacing w:line="360" w:lineRule="auto"/>
              <w:jc w:val="center"/>
            </w:pPr>
            <w:r w:rsidRPr="00F73D26">
              <w:t>PK</w:t>
            </w:r>
          </w:p>
        </w:tc>
      </w:tr>
      <w:tr w:rsidR="00672CF5" w:rsidRPr="002A786C" w14:paraId="0C91446E" w14:textId="77777777" w:rsidTr="0017399F">
        <w:trPr>
          <w:jc w:val="center"/>
        </w:trPr>
        <w:tc>
          <w:tcPr>
            <w:tcW w:w="2018" w:type="dxa"/>
          </w:tcPr>
          <w:p w14:paraId="348AFB67" w14:textId="6C392A00" w:rsidR="00672CF5" w:rsidRPr="002A786C" w:rsidRDefault="00F72850" w:rsidP="0017399F">
            <w:pPr>
              <w:tabs>
                <w:tab w:val="left" w:pos="313"/>
              </w:tabs>
              <w:spacing w:line="360" w:lineRule="auto"/>
              <w:jc w:val="center"/>
            </w:pPr>
            <w:r w:rsidRPr="00F72850">
              <w:t>user_id</w:t>
            </w:r>
          </w:p>
        </w:tc>
        <w:tc>
          <w:tcPr>
            <w:tcW w:w="2387" w:type="dxa"/>
          </w:tcPr>
          <w:p w14:paraId="52DB6659" w14:textId="22C49533" w:rsidR="00672CF5" w:rsidRPr="002A786C" w:rsidRDefault="001547DD" w:rsidP="0017399F">
            <w:pPr>
              <w:spacing w:line="360" w:lineRule="auto"/>
              <w:jc w:val="center"/>
            </w:pPr>
            <w:r w:rsidRPr="001547DD">
              <w:t>Mã user</w:t>
            </w:r>
          </w:p>
        </w:tc>
        <w:tc>
          <w:tcPr>
            <w:tcW w:w="2520" w:type="dxa"/>
          </w:tcPr>
          <w:p w14:paraId="45F24C8F" w14:textId="77777777" w:rsidR="00672CF5" w:rsidRPr="002A786C" w:rsidRDefault="00672CF5" w:rsidP="0017399F">
            <w:pPr>
              <w:spacing w:line="360" w:lineRule="auto"/>
              <w:jc w:val="center"/>
            </w:pPr>
            <w:r w:rsidRPr="00202240">
              <w:t>INT</w:t>
            </w:r>
          </w:p>
        </w:tc>
        <w:tc>
          <w:tcPr>
            <w:tcW w:w="2137" w:type="dxa"/>
          </w:tcPr>
          <w:p w14:paraId="7B6FD6D3" w14:textId="77777777" w:rsidR="00672CF5" w:rsidRPr="002A786C" w:rsidRDefault="00672CF5" w:rsidP="0017399F">
            <w:pPr>
              <w:spacing w:line="360" w:lineRule="auto"/>
              <w:jc w:val="center"/>
            </w:pPr>
            <w:r w:rsidRPr="0034312C">
              <w:t>FK</w:t>
            </w:r>
          </w:p>
        </w:tc>
      </w:tr>
      <w:tr w:rsidR="00672CF5" w:rsidRPr="002A786C" w14:paraId="5B6AE462" w14:textId="77777777" w:rsidTr="0017399F">
        <w:trPr>
          <w:jc w:val="center"/>
        </w:trPr>
        <w:tc>
          <w:tcPr>
            <w:tcW w:w="2018" w:type="dxa"/>
          </w:tcPr>
          <w:p w14:paraId="3BFAF977" w14:textId="79F00203" w:rsidR="00672CF5" w:rsidRPr="002A786C" w:rsidRDefault="00F72850" w:rsidP="0017399F">
            <w:pPr>
              <w:tabs>
                <w:tab w:val="left" w:pos="313"/>
              </w:tabs>
              <w:spacing w:line="360" w:lineRule="auto"/>
              <w:jc w:val="center"/>
            </w:pPr>
            <w:r w:rsidRPr="00F72850">
              <w:t>product_id</w:t>
            </w:r>
          </w:p>
        </w:tc>
        <w:tc>
          <w:tcPr>
            <w:tcW w:w="2387" w:type="dxa"/>
          </w:tcPr>
          <w:p w14:paraId="26412B57" w14:textId="6A8F571A" w:rsidR="00672CF5" w:rsidRPr="002A786C" w:rsidRDefault="001547DD" w:rsidP="0017399F">
            <w:pPr>
              <w:spacing w:line="360" w:lineRule="auto"/>
              <w:jc w:val="center"/>
            </w:pPr>
            <w:r w:rsidRPr="001547DD">
              <w:t>Mã SP</w:t>
            </w:r>
          </w:p>
        </w:tc>
        <w:tc>
          <w:tcPr>
            <w:tcW w:w="2520" w:type="dxa"/>
          </w:tcPr>
          <w:p w14:paraId="2D286BAB" w14:textId="77777777" w:rsidR="00672CF5" w:rsidRPr="002A786C" w:rsidRDefault="00672CF5" w:rsidP="0017399F">
            <w:pPr>
              <w:spacing w:line="360" w:lineRule="auto"/>
              <w:jc w:val="center"/>
            </w:pPr>
            <w:r w:rsidRPr="00AD42D3">
              <w:t>INT</w:t>
            </w:r>
          </w:p>
        </w:tc>
        <w:tc>
          <w:tcPr>
            <w:tcW w:w="2137"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672CF5" w:rsidRPr="00183CB5" w14:paraId="4C61639F" w14:textId="77777777" w:rsidTr="0017399F">
              <w:trPr>
                <w:tblCellSpacing w:w="15" w:type="dxa"/>
              </w:trPr>
              <w:tc>
                <w:tcPr>
                  <w:tcW w:w="36" w:type="dxa"/>
                  <w:vAlign w:val="center"/>
                  <w:hideMark/>
                </w:tcPr>
                <w:p w14:paraId="02B74868" w14:textId="77777777" w:rsidR="00672CF5" w:rsidRPr="00183CB5" w:rsidRDefault="00672CF5" w:rsidP="0017399F">
                  <w:pPr>
                    <w:spacing w:line="360" w:lineRule="auto"/>
                    <w:jc w:val="center"/>
                  </w:pPr>
                </w:p>
              </w:tc>
            </w:tr>
          </w:tbl>
          <w:p w14:paraId="4F379A30" w14:textId="77777777" w:rsidR="00672CF5" w:rsidRPr="00183CB5" w:rsidRDefault="00672CF5" w:rsidP="0017399F">
            <w:pPr>
              <w:spacing w:line="360" w:lineRule="auto"/>
              <w:jc w:val="cente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812"/>
            </w:tblGrid>
            <w:tr w:rsidR="00672CF5" w:rsidRPr="00183CB5" w14:paraId="11277549" w14:textId="77777777" w:rsidTr="0017399F">
              <w:trPr>
                <w:trHeight w:val="363"/>
                <w:tblCellSpacing w:w="15" w:type="dxa"/>
              </w:trPr>
              <w:tc>
                <w:tcPr>
                  <w:tcW w:w="1752" w:type="dxa"/>
                  <w:vAlign w:val="center"/>
                  <w:hideMark/>
                </w:tcPr>
                <w:p w14:paraId="23230299" w14:textId="77777777" w:rsidR="00672CF5" w:rsidRPr="00183CB5" w:rsidRDefault="00672CF5" w:rsidP="0017399F">
                  <w:pPr>
                    <w:spacing w:line="360" w:lineRule="auto"/>
                    <w:jc w:val="center"/>
                  </w:pPr>
                  <w:r w:rsidRPr="0034312C">
                    <w:t>FK</w:t>
                  </w:r>
                </w:p>
              </w:tc>
            </w:tr>
          </w:tbl>
          <w:p w14:paraId="31CB32DC" w14:textId="77777777" w:rsidR="00672CF5" w:rsidRPr="002A786C" w:rsidRDefault="00672CF5" w:rsidP="0017399F">
            <w:pPr>
              <w:spacing w:line="360" w:lineRule="auto"/>
              <w:jc w:val="center"/>
            </w:pPr>
          </w:p>
        </w:tc>
      </w:tr>
      <w:tr w:rsidR="00672CF5" w:rsidRPr="002A786C" w14:paraId="5866FC3F" w14:textId="77777777" w:rsidTr="0017399F">
        <w:trPr>
          <w:jc w:val="center"/>
        </w:trPr>
        <w:tc>
          <w:tcPr>
            <w:tcW w:w="2018" w:type="dxa"/>
          </w:tcPr>
          <w:p w14:paraId="2EC861DD" w14:textId="3C03EF27" w:rsidR="00672CF5" w:rsidRPr="002A786C" w:rsidRDefault="00F72850" w:rsidP="0017399F">
            <w:pPr>
              <w:tabs>
                <w:tab w:val="left" w:pos="313"/>
              </w:tabs>
              <w:spacing w:line="360" w:lineRule="auto"/>
              <w:jc w:val="center"/>
            </w:pPr>
            <w:r w:rsidRPr="00F72850">
              <w:t>rating</w:t>
            </w:r>
          </w:p>
        </w:tc>
        <w:tc>
          <w:tcPr>
            <w:tcW w:w="2387" w:type="dxa"/>
          </w:tcPr>
          <w:p w14:paraId="585F2217" w14:textId="1ECE6AC9" w:rsidR="00672CF5" w:rsidRPr="002A786C" w:rsidRDefault="001547DD" w:rsidP="0017399F">
            <w:pPr>
              <w:spacing w:line="360" w:lineRule="auto"/>
              <w:jc w:val="center"/>
            </w:pPr>
            <w:r w:rsidRPr="001547DD">
              <w:t>Đánh giá</w:t>
            </w:r>
          </w:p>
        </w:tc>
        <w:tc>
          <w:tcPr>
            <w:tcW w:w="25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672CF5" w:rsidRPr="00543D4B" w14:paraId="5BD0D2C5" w14:textId="77777777" w:rsidTr="0017399F">
              <w:trPr>
                <w:tblCellSpacing w:w="15" w:type="dxa"/>
              </w:trPr>
              <w:tc>
                <w:tcPr>
                  <w:tcW w:w="36" w:type="dxa"/>
                  <w:vAlign w:val="center"/>
                  <w:hideMark/>
                </w:tcPr>
                <w:p w14:paraId="54ABBF25" w14:textId="77777777" w:rsidR="00672CF5" w:rsidRPr="00543D4B" w:rsidRDefault="00672CF5" w:rsidP="0017399F">
                  <w:pPr>
                    <w:spacing w:line="360" w:lineRule="auto"/>
                    <w:jc w:val="center"/>
                  </w:pPr>
                </w:p>
              </w:tc>
            </w:tr>
          </w:tbl>
          <w:p w14:paraId="7532B1B8" w14:textId="77777777" w:rsidR="00672CF5" w:rsidRPr="00543D4B" w:rsidRDefault="00672CF5" w:rsidP="0017399F">
            <w:pPr>
              <w:spacing w:line="360" w:lineRule="auto"/>
              <w:jc w:val="cente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015"/>
            </w:tblGrid>
            <w:tr w:rsidR="00672CF5" w:rsidRPr="00543D4B" w14:paraId="4991684F" w14:textId="77777777" w:rsidTr="0017399F">
              <w:trPr>
                <w:tblCellSpacing w:w="15" w:type="dxa"/>
              </w:trPr>
              <w:tc>
                <w:tcPr>
                  <w:tcW w:w="1955" w:type="dxa"/>
                  <w:vAlign w:val="center"/>
                  <w:hideMark/>
                </w:tcPr>
                <w:p w14:paraId="0F123BEB" w14:textId="4E40E2CB" w:rsidR="00672CF5" w:rsidRPr="00543D4B" w:rsidRDefault="001547DD" w:rsidP="0017399F">
                  <w:pPr>
                    <w:spacing w:line="360" w:lineRule="auto"/>
                    <w:jc w:val="center"/>
                  </w:pPr>
                  <w:r w:rsidRPr="001547DD">
                    <w:t xml:space="preserve">INT </w:t>
                  </w:r>
                </w:p>
              </w:tc>
            </w:tr>
          </w:tbl>
          <w:p w14:paraId="6A5B728B" w14:textId="77777777" w:rsidR="00672CF5" w:rsidRPr="002A786C" w:rsidRDefault="00672CF5" w:rsidP="0017399F">
            <w:pPr>
              <w:spacing w:line="360" w:lineRule="auto"/>
              <w:jc w:val="center"/>
            </w:pPr>
          </w:p>
        </w:tc>
        <w:tc>
          <w:tcPr>
            <w:tcW w:w="2137"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672CF5" w:rsidRPr="00775494" w14:paraId="0A98FBFA" w14:textId="77777777" w:rsidTr="0017399F">
              <w:trPr>
                <w:tblCellSpacing w:w="15" w:type="dxa"/>
              </w:trPr>
              <w:tc>
                <w:tcPr>
                  <w:tcW w:w="36" w:type="dxa"/>
                  <w:vAlign w:val="center"/>
                  <w:hideMark/>
                </w:tcPr>
                <w:p w14:paraId="51462226" w14:textId="77777777" w:rsidR="00672CF5" w:rsidRPr="00775494" w:rsidRDefault="00672CF5" w:rsidP="0017399F">
                  <w:pPr>
                    <w:spacing w:line="360" w:lineRule="auto"/>
                    <w:jc w:val="center"/>
                  </w:pPr>
                </w:p>
              </w:tc>
            </w:tr>
          </w:tbl>
          <w:p w14:paraId="2A075613" w14:textId="77777777" w:rsidR="00672CF5" w:rsidRPr="00775494" w:rsidRDefault="00672CF5" w:rsidP="0017399F">
            <w:pPr>
              <w:spacing w:line="360" w:lineRule="auto"/>
              <w:jc w:val="center"/>
              <w:rPr>
                <w:vanish/>
              </w:rPr>
            </w:pPr>
            <w:r>
              <w:t>…</w:t>
            </w:r>
          </w:p>
          <w:p w14:paraId="767DEFD7" w14:textId="77777777" w:rsidR="00672CF5" w:rsidRPr="002A786C" w:rsidRDefault="00672CF5" w:rsidP="0017399F">
            <w:pPr>
              <w:spacing w:line="360" w:lineRule="auto"/>
              <w:jc w:val="center"/>
            </w:pPr>
          </w:p>
        </w:tc>
      </w:tr>
      <w:tr w:rsidR="00672CF5" w:rsidRPr="002A786C" w14:paraId="38D41160" w14:textId="77777777" w:rsidTr="0017399F">
        <w:trPr>
          <w:jc w:val="center"/>
        </w:trPr>
        <w:tc>
          <w:tcPr>
            <w:tcW w:w="2018" w:type="dxa"/>
          </w:tcPr>
          <w:p w14:paraId="01E7E185" w14:textId="5D2F3AFF" w:rsidR="00672CF5" w:rsidRPr="002A786C" w:rsidRDefault="00F72850" w:rsidP="0017399F">
            <w:pPr>
              <w:tabs>
                <w:tab w:val="left" w:pos="313"/>
              </w:tabs>
              <w:spacing w:line="360" w:lineRule="auto"/>
              <w:jc w:val="center"/>
            </w:pPr>
            <w:r w:rsidRPr="00F72850">
              <w:t>comment</w:t>
            </w:r>
          </w:p>
        </w:tc>
        <w:tc>
          <w:tcPr>
            <w:tcW w:w="2387" w:type="dxa"/>
          </w:tcPr>
          <w:p w14:paraId="37C35C9F" w14:textId="753ECDB9" w:rsidR="00672CF5" w:rsidRPr="002A786C" w:rsidRDefault="001547DD" w:rsidP="0017399F">
            <w:pPr>
              <w:spacing w:line="360" w:lineRule="auto"/>
              <w:jc w:val="center"/>
            </w:pPr>
            <w:r w:rsidRPr="001547DD">
              <w:t>Nội dung</w:t>
            </w:r>
          </w:p>
        </w:tc>
        <w:tc>
          <w:tcPr>
            <w:tcW w:w="25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672CF5" w:rsidRPr="00B13D8D" w14:paraId="0DB0F170" w14:textId="77777777" w:rsidTr="0017399F">
              <w:trPr>
                <w:tblCellSpacing w:w="15" w:type="dxa"/>
              </w:trPr>
              <w:tc>
                <w:tcPr>
                  <w:tcW w:w="36" w:type="dxa"/>
                  <w:vAlign w:val="center"/>
                  <w:hideMark/>
                </w:tcPr>
                <w:p w14:paraId="5CC5072B" w14:textId="77777777" w:rsidR="00672CF5" w:rsidRPr="00B13D8D" w:rsidRDefault="00672CF5" w:rsidP="0017399F">
                  <w:pPr>
                    <w:spacing w:line="360" w:lineRule="auto"/>
                    <w:jc w:val="center"/>
                  </w:pPr>
                </w:p>
              </w:tc>
            </w:tr>
          </w:tbl>
          <w:p w14:paraId="582B0FFB" w14:textId="77777777" w:rsidR="00672CF5" w:rsidRPr="00B13D8D" w:rsidRDefault="00672CF5" w:rsidP="0017399F">
            <w:pPr>
              <w:spacing w:line="360" w:lineRule="auto"/>
              <w:jc w:val="center"/>
              <w:rPr>
                <w:vanish/>
              </w:rPr>
            </w:pPr>
          </w:p>
          <w:tbl>
            <w:tblPr>
              <w:tblW w:w="2372"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372"/>
            </w:tblGrid>
            <w:tr w:rsidR="00672CF5" w:rsidRPr="00B13D8D" w14:paraId="30C064E7" w14:textId="77777777" w:rsidTr="0017399F">
              <w:trPr>
                <w:trHeight w:val="322"/>
                <w:tblCellSpacing w:w="15" w:type="dxa"/>
              </w:trPr>
              <w:tc>
                <w:tcPr>
                  <w:tcW w:w="2312" w:type="dxa"/>
                  <w:vAlign w:val="center"/>
                  <w:hideMark/>
                </w:tcPr>
                <w:p w14:paraId="0710F62A" w14:textId="34F993F0" w:rsidR="00672CF5" w:rsidRPr="00B13D8D" w:rsidRDefault="00E122BE" w:rsidP="0017399F">
                  <w:pPr>
                    <w:spacing w:line="360" w:lineRule="auto"/>
                    <w:jc w:val="center"/>
                  </w:pPr>
                  <w:r w:rsidRPr="00E122BE">
                    <w:t>TEXT</w:t>
                  </w:r>
                </w:p>
              </w:tc>
            </w:tr>
          </w:tbl>
          <w:p w14:paraId="5FEBBBDF" w14:textId="77777777" w:rsidR="00672CF5" w:rsidRPr="002A786C" w:rsidRDefault="00672CF5" w:rsidP="0017399F">
            <w:pPr>
              <w:spacing w:line="360" w:lineRule="auto"/>
              <w:jc w:val="center"/>
            </w:pPr>
          </w:p>
        </w:tc>
        <w:tc>
          <w:tcPr>
            <w:tcW w:w="2137" w:type="dxa"/>
          </w:tcPr>
          <w:p w14:paraId="71933E90" w14:textId="77777777" w:rsidR="00672CF5" w:rsidRPr="002A786C" w:rsidRDefault="00672CF5" w:rsidP="0017399F">
            <w:pPr>
              <w:spacing w:line="360" w:lineRule="auto"/>
              <w:jc w:val="center"/>
            </w:pPr>
            <w:r>
              <w:t>…</w:t>
            </w:r>
          </w:p>
        </w:tc>
      </w:tr>
      <w:tr w:rsidR="00672CF5" w:rsidRPr="002A786C" w14:paraId="70257302" w14:textId="77777777" w:rsidTr="0017399F">
        <w:trPr>
          <w:trHeight w:val="674"/>
          <w:jc w:val="center"/>
        </w:trPr>
        <w:tc>
          <w:tcPr>
            <w:tcW w:w="2018" w:type="dxa"/>
          </w:tcPr>
          <w:p w14:paraId="3AAB5B7A" w14:textId="2F5CE16B" w:rsidR="00672CF5" w:rsidRPr="002A786C" w:rsidRDefault="00F72850" w:rsidP="0017399F">
            <w:pPr>
              <w:tabs>
                <w:tab w:val="left" w:pos="313"/>
              </w:tabs>
              <w:spacing w:line="360" w:lineRule="auto"/>
              <w:jc w:val="center"/>
            </w:pPr>
            <w:r w:rsidRPr="00F72850">
              <w:t>status</w:t>
            </w:r>
          </w:p>
        </w:tc>
        <w:tc>
          <w:tcPr>
            <w:tcW w:w="2387" w:type="dxa"/>
          </w:tcPr>
          <w:p w14:paraId="5AE13BB9" w14:textId="0D8753C2" w:rsidR="00672CF5" w:rsidRPr="002A786C" w:rsidRDefault="001547DD" w:rsidP="0017399F">
            <w:pPr>
              <w:spacing w:line="360" w:lineRule="auto"/>
              <w:jc w:val="center"/>
            </w:pPr>
            <w:r w:rsidRPr="001547DD">
              <w:t>Trạng thái</w:t>
            </w:r>
          </w:p>
        </w:tc>
        <w:tc>
          <w:tcPr>
            <w:tcW w:w="25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672CF5" w:rsidRPr="00790AC0" w14:paraId="294EBDA7" w14:textId="77777777" w:rsidTr="0017399F">
              <w:trPr>
                <w:tblCellSpacing w:w="15" w:type="dxa"/>
              </w:trPr>
              <w:tc>
                <w:tcPr>
                  <w:tcW w:w="36" w:type="dxa"/>
                  <w:vAlign w:val="center"/>
                  <w:hideMark/>
                </w:tcPr>
                <w:p w14:paraId="0DBD1156" w14:textId="77777777" w:rsidR="00672CF5" w:rsidRPr="00790AC0" w:rsidRDefault="00672CF5" w:rsidP="0017399F">
                  <w:pPr>
                    <w:spacing w:line="360" w:lineRule="auto"/>
                    <w:jc w:val="center"/>
                  </w:pPr>
                </w:p>
              </w:tc>
            </w:tr>
          </w:tbl>
          <w:p w14:paraId="4CCE65FE" w14:textId="77777777" w:rsidR="00672CF5" w:rsidRPr="00790AC0" w:rsidRDefault="00672CF5" w:rsidP="0017399F">
            <w:pPr>
              <w:spacing w:line="360" w:lineRule="auto"/>
              <w:jc w:val="cente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264"/>
            </w:tblGrid>
            <w:tr w:rsidR="00672CF5" w:rsidRPr="00790AC0" w14:paraId="13216DC6" w14:textId="77777777" w:rsidTr="0017399F">
              <w:trPr>
                <w:trHeight w:val="822"/>
                <w:tblCellSpacing w:w="15" w:type="dxa"/>
              </w:trPr>
              <w:tc>
                <w:tcPr>
                  <w:tcW w:w="2204" w:type="dxa"/>
                  <w:vAlign w:val="center"/>
                  <w:hideMark/>
                </w:tcPr>
                <w:p w14:paraId="252B8F33" w14:textId="694FBDDB" w:rsidR="00672CF5" w:rsidRPr="00790AC0" w:rsidRDefault="00E122BE" w:rsidP="00E122BE">
                  <w:pPr>
                    <w:spacing w:line="360" w:lineRule="auto"/>
                    <w:jc w:val="center"/>
                  </w:pPr>
                  <w:r w:rsidRPr="00E122BE">
                    <w:t>TINYINT</w:t>
                  </w:r>
                </w:p>
              </w:tc>
            </w:tr>
          </w:tbl>
          <w:p w14:paraId="047CFB08" w14:textId="77777777" w:rsidR="00672CF5" w:rsidRPr="002A786C" w:rsidRDefault="00672CF5" w:rsidP="0017399F">
            <w:pPr>
              <w:spacing w:line="360" w:lineRule="auto"/>
              <w:jc w:val="center"/>
            </w:pPr>
          </w:p>
        </w:tc>
        <w:tc>
          <w:tcPr>
            <w:tcW w:w="2137"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672CF5" w:rsidRPr="0034312C" w14:paraId="1090D8B5" w14:textId="77777777" w:rsidTr="0017399F">
              <w:trPr>
                <w:tblCellSpacing w:w="15" w:type="dxa"/>
              </w:trPr>
              <w:tc>
                <w:tcPr>
                  <w:tcW w:w="36" w:type="dxa"/>
                  <w:vAlign w:val="center"/>
                  <w:hideMark/>
                </w:tcPr>
                <w:p w14:paraId="49B71AED" w14:textId="77777777" w:rsidR="00672CF5" w:rsidRPr="0034312C" w:rsidRDefault="00672CF5" w:rsidP="0017399F">
                  <w:pPr>
                    <w:spacing w:line="360" w:lineRule="auto"/>
                    <w:jc w:val="center"/>
                  </w:pPr>
                </w:p>
              </w:tc>
            </w:tr>
          </w:tbl>
          <w:p w14:paraId="1FD64CBB" w14:textId="77777777" w:rsidR="00672CF5" w:rsidRPr="0034312C" w:rsidRDefault="00672CF5" w:rsidP="0017399F">
            <w:pPr>
              <w:spacing w:line="360" w:lineRule="auto"/>
              <w:jc w:val="center"/>
              <w:rPr>
                <w:vanish/>
              </w:rPr>
            </w:pPr>
            <w:r>
              <w:t>…</w:t>
            </w:r>
          </w:p>
          <w:p w14:paraId="7B4A6584" w14:textId="77777777" w:rsidR="00672CF5" w:rsidRPr="002A786C" w:rsidRDefault="00672CF5" w:rsidP="0017399F">
            <w:pPr>
              <w:spacing w:line="360" w:lineRule="auto"/>
              <w:jc w:val="center"/>
            </w:pPr>
          </w:p>
        </w:tc>
      </w:tr>
      <w:tr w:rsidR="00672CF5" w:rsidRPr="002A786C" w14:paraId="4A1A38FF" w14:textId="77777777" w:rsidTr="0017399F">
        <w:trPr>
          <w:jc w:val="center"/>
        </w:trPr>
        <w:tc>
          <w:tcPr>
            <w:tcW w:w="2018" w:type="dxa"/>
          </w:tcPr>
          <w:p w14:paraId="67BA0FE1" w14:textId="2FA1CCBA" w:rsidR="00672CF5" w:rsidRPr="002A786C" w:rsidRDefault="00F72850" w:rsidP="0017399F">
            <w:pPr>
              <w:tabs>
                <w:tab w:val="left" w:pos="313"/>
              </w:tabs>
              <w:spacing w:line="360" w:lineRule="auto"/>
              <w:jc w:val="center"/>
            </w:pPr>
            <w:r w:rsidRPr="00F72850">
              <w:t>created_at</w:t>
            </w:r>
          </w:p>
        </w:tc>
        <w:tc>
          <w:tcPr>
            <w:tcW w:w="2387"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672CF5" w:rsidRPr="002536AF" w14:paraId="695F7284" w14:textId="77777777" w:rsidTr="0017399F">
              <w:trPr>
                <w:tblCellSpacing w:w="15" w:type="dxa"/>
              </w:trPr>
              <w:tc>
                <w:tcPr>
                  <w:tcW w:w="36" w:type="dxa"/>
                  <w:vAlign w:val="center"/>
                  <w:hideMark/>
                </w:tcPr>
                <w:p w14:paraId="68002A30" w14:textId="77777777" w:rsidR="00672CF5" w:rsidRPr="002536AF" w:rsidRDefault="00672CF5" w:rsidP="0017399F">
                  <w:pPr>
                    <w:spacing w:line="360" w:lineRule="auto"/>
                    <w:jc w:val="center"/>
                  </w:pPr>
                </w:p>
              </w:tc>
            </w:tr>
          </w:tbl>
          <w:p w14:paraId="0DB90E31" w14:textId="77777777" w:rsidR="00672CF5" w:rsidRPr="002536AF" w:rsidRDefault="00672CF5" w:rsidP="0017399F">
            <w:pPr>
              <w:spacing w:line="360" w:lineRule="auto"/>
              <w:jc w:val="center"/>
              <w:rPr>
                <w:vanish/>
              </w:rPr>
            </w:pPr>
          </w:p>
          <w:tbl>
            <w:tblPr>
              <w:tblW w:w="2252"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252"/>
            </w:tblGrid>
            <w:tr w:rsidR="00672CF5" w:rsidRPr="002536AF" w14:paraId="4615EAC3" w14:textId="77777777" w:rsidTr="0017399F">
              <w:trPr>
                <w:trHeight w:val="457"/>
                <w:tblCellSpacing w:w="15" w:type="dxa"/>
              </w:trPr>
              <w:tc>
                <w:tcPr>
                  <w:tcW w:w="2192" w:type="dxa"/>
                  <w:vAlign w:val="center"/>
                  <w:hideMark/>
                </w:tcPr>
                <w:p w14:paraId="0F623848" w14:textId="3F81AE08" w:rsidR="00672CF5" w:rsidRPr="002536AF" w:rsidRDefault="001547DD" w:rsidP="0017399F">
                  <w:pPr>
                    <w:spacing w:line="360" w:lineRule="auto"/>
                    <w:jc w:val="center"/>
                  </w:pPr>
                  <w:r w:rsidRPr="001547DD">
                    <w:t>Ngày tạo</w:t>
                  </w:r>
                </w:p>
              </w:tc>
            </w:tr>
          </w:tbl>
          <w:p w14:paraId="51DC150E" w14:textId="77777777" w:rsidR="00672CF5" w:rsidRPr="002A786C" w:rsidRDefault="00672CF5" w:rsidP="0017399F">
            <w:pPr>
              <w:spacing w:line="360" w:lineRule="auto"/>
              <w:jc w:val="center"/>
            </w:pPr>
          </w:p>
        </w:tc>
        <w:tc>
          <w:tcPr>
            <w:tcW w:w="25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672CF5" w:rsidRPr="00790AC0" w14:paraId="121750F3" w14:textId="77777777" w:rsidTr="0017399F">
              <w:trPr>
                <w:tblCellSpacing w:w="15" w:type="dxa"/>
              </w:trPr>
              <w:tc>
                <w:tcPr>
                  <w:tcW w:w="36" w:type="dxa"/>
                  <w:vAlign w:val="center"/>
                  <w:hideMark/>
                </w:tcPr>
                <w:p w14:paraId="0320883D" w14:textId="77777777" w:rsidR="00672CF5" w:rsidRPr="00790AC0" w:rsidRDefault="00672CF5" w:rsidP="0017399F">
                  <w:pPr>
                    <w:spacing w:line="360" w:lineRule="auto"/>
                    <w:jc w:val="center"/>
                  </w:pPr>
                </w:p>
              </w:tc>
            </w:tr>
          </w:tbl>
          <w:p w14:paraId="23892404" w14:textId="77777777" w:rsidR="00672CF5" w:rsidRPr="00790AC0" w:rsidRDefault="00672CF5" w:rsidP="0017399F">
            <w:pPr>
              <w:spacing w:line="360" w:lineRule="auto"/>
              <w:jc w:val="cente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262"/>
            </w:tblGrid>
            <w:tr w:rsidR="00672CF5" w:rsidRPr="00790AC0" w14:paraId="6F00A8EB" w14:textId="77777777" w:rsidTr="0017399F">
              <w:trPr>
                <w:trHeight w:val="322"/>
                <w:tblCellSpacing w:w="15" w:type="dxa"/>
              </w:trPr>
              <w:tc>
                <w:tcPr>
                  <w:tcW w:w="2202" w:type="dxa"/>
                  <w:vAlign w:val="center"/>
                  <w:hideMark/>
                </w:tcPr>
                <w:p w14:paraId="5F377E99" w14:textId="3385BE0C" w:rsidR="00672CF5" w:rsidRPr="00790AC0" w:rsidRDefault="00E122BE" w:rsidP="0017399F">
                  <w:pPr>
                    <w:spacing w:line="360" w:lineRule="auto"/>
                    <w:jc w:val="center"/>
                  </w:pPr>
                  <w:r w:rsidRPr="00E122BE">
                    <w:t>TIMESTAMP</w:t>
                  </w:r>
                </w:p>
              </w:tc>
            </w:tr>
          </w:tbl>
          <w:p w14:paraId="075D2A73" w14:textId="77777777" w:rsidR="00672CF5" w:rsidRPr="002A786C" w:rsidRDefault="00672CF5" w:rsidP="0017399F">
            <w:pPr>
              <w:spacing w:line="360" w:lineRule="auto"/>
              <w:jc w:val="center"/>
            </w:pPr>
          </w:p>
        </w:tc>
        <w:tc>
          <w:tcPr>
            <w:tcW w:w="2137" w:type="dxa"/>
          </w:tcPr>
          <w:p w14:paraId="1C32209F" w14:textId="77777777" w:rsidR="00672CF5" w:rsidRPr="002A786C" w:rsidRDefault="00672CF5" w:rsidP="0017399F">
            <w:pPr>
              <w:spacing w:line="360" w:lineRule="auto"/>
              <w:jc w:val="center"/>
            </w:pPr>
            <w:r>
              <w:t>…</w:t>
            </w:r>
          </w:p>
        </w:tc>
      </w:tr>
    </w:tbl>
    <w:p w14:paraId="1C3AB0AF" w14:textId="77777777" w:rsidR="00672CF5" w:rsidRDefault="00672CF5" w:rsidP="005E7D58">
      <w:pPr>
        <w:spacing w:line="360" w:lineRule="auto"/>
      </w:pPr>
    </w:p>
    <w:p w14:paraId="7F73C4E9" w14:textId="77777777" w:rsidR="00D12EBA" w:rsidRDefault="00D12EBA" w:rsidP="005E7D58">
      <w:pPr>
        <w:spacing w:line="360" w:lineRule="auto"/>
      </w:pPr>
    </w:p>
    <w:p w14:paraId="5CED47F5" w14:textId="77777777" w:rsidR="00D12EBA" w:rsidRDefault="00D12EBA" w:rsidP="005E7D58">
      <w:pPr>
        <w:spacing w:line="360" w:lineRule="auto"/>
      </w:pPr>
    </w:p>
    <w:p w14:paraId="06A60A86" w14:textId="31B92442" w:rsidR="008253CB" w:rsidRPr="00DB10B7" w:rsidRDefault="001547DD" w:rsidP="00D86BDD">
      <w:pPr>
        <w:pStyle w:val="bang"/>
      </w:pPr>
      <w:bookmarkStart w:id="36" w:name="_Toc218073717"/>
      <w:r w:rsidRPr="001017AF">
        <w:lastRenderedPageBreak/>
        <w:t xml:space="preserve">Bảng 2. </w:t>
      </w:r>
      <w:r w:rsidR="00DB10B7">
        <w:t>7</w:t>
      </w:r>
      <w:r w:rsidRPr="001017AF">
        <w:t xml:space="preserve"> </w:t>
      </w:r>
      <w:r>
        <w:t xml:space="preserve"> Bảng </w:t>
      </w:r>
      <w:r w:rsidR="008253CB">
        <w:t>tin tức(news)</w:t>
      </w:r>
      <w:bookmarkEnd w:id="36"/>
    </w:p>
    <w:tbl>
      <w:tblPr>
        <w:tblStyle w:val="TableGrid"/>
        <w:tblW w:w="6925" w:type="dxa"/>
        <w:jc w:val="center"/>
        <w:tblLayout w:type="fixed"/>
        <w:tblLook w:val="04A0" w:firstRow="1" w:lastRow="0" w:firstColumn="1" w:lastColumn="0" w:noHBand="0" w:noVBand="1"/>
      </w:tblPr>
      <w:tblGrid>
        <w:gridCol w:w="2018"/>
        <w:gridCol w:w="2387"/>
        <w:gridCol w:w="2520"/>
      </w:tblGrid>
      <w:tr w:rsidR="00276D7A" w:rsidRPr="002A786C" w14:paraId="14B86253" w14:textId="77777777" w:rsidTr="00276D7A">
        <w:trPr>
          <w:jc w:val="center"/>
        </w:trPr>
        <w:tc>
          <w:tcPr>
            <w:tcW w:w="2018" w:type="dxa"/>
            <w:vAlign w:val="center"/>
          </w:tcPr>
          <w:p w14:paraId="65E58B29" w14:textId="77777777" w:rsidR="00276D7A" w:rsidRPr="002A786C" w:rsidRDefault="00276D7A" w:rsidP="0017399F">
            <w:pPr>
              <w:spacing w:line="360" w:lineRule="auto"/>
              <w:jc w:val="center"/>
              <w:rPr>
                <w:b/>
              </w:rPr>
            </w:pPr>
            <w:r>
              <w:rPr>
                <w:b/>
              </w:rPr>
              <w:t>Thuộc tính</w:t>
            </w:r>
          </w:p>
        </w:tc>
        <w:tc>
          <w:tcPr>
            <w:tcW w:w="2387" w:type="dxa"/>
            <w:vAlign w:val="center"/>
          </w:tcPr>
          <w:p w14:paraId="32189616" w14:textId="77777777" w:rsidR="00276D7A" w:rsidRPr="002A786C" w:rsidRDefault="00276D7A" w:rsidP="0017399F">
            <w:pPr>
              <w:spacing w:line="360" w:lineRule="auto"/>
              <w:jc w:val="center"/>
              <w:rPr>
                <w:b/>
              </w:rPr>
            </w:pPr>
            <w:r>
              <w:rPr>
                <w:b/>
              </w:rPr>
              <w:t>Mô tả</w:t>
            </w:r>
          </w:p>
        </w:tc>
        <w:tc>
          <w:tcPr>
            <w:tcW w:w="2520" w:type="dxa"/>
          </w:tcPr>
          <w:p w14:paraId="74429CEF" w14:textId="77777777" w:rsidR="00276D7A" w:rsidRPr="002A786C" w:rsidRDefault="00276D7A" w:rsidP="0017399F">
            <w:pPr>
              <w:spacing w:line="360" w:lineRule="auto"/>
              <w:jc w:val="center"/>
              <w:rPr>
                <w:b/>
              </w:rPr>
            </w:pPr>
            <w:r>
              <w:rPr>
                <w:b/>
              </w:rPr>
              <w:t>Kiểu dữ liệu</w:t>
            </w:r>
          </w:p>
        </w:tc>
      </w:tr>
      <w:tr w:rsidR="00276D7A" w:rsidRPr="002A786C" w14:paraId="1459F5F4" w14:textId="77777777" w:rsidTr="00276D7A">
        <w:trPr>
          <w:jc w:val="center"/>
        </w:trPr>
        <w:tc>
          <w:tcPr>
            <w:tcW w:w="2018" w:type="dxa"/>
          </w:tcPr>
          <w:p w14:paraId="00A0C3DA" w14:textId="77777777" w:rsidR="00276D7A" w:rsidRPr="002A786C" w:rsidRDefault="00276D7A" w:rsidP="0017399F">
            <w:pPr>
              <w:tabs>
                <w:tab w:val="left" w:pos="313"/>
              </w:tabs>
              <w:spacing w:line="360" w:lineRule="auto"/>
              <w:jc w:val="center"/>
            </w:pPr>
            <w:r>
              <w:t>Id</w:t>
            </w:r>
          </w:p>
        </w:tc>
        <w:tc>
          <w:tcPr>
            <w:tcW w:w="2387" w:type="dxa"/>
          </w:tcPr>
          <w:p w14:paraId="3286306D" w14:textId="0EC7DF06" w:rsidR="00276D7A" w:rsidRPr="002A786C" w:rsidRDefault="00276D7A" w:rsidP="0017399F">
            <w:pPr>
              <w:spacing w:line="360" w:lineRule="auto"/>
              <w:jc w:val="center"/>
            </w:pPr>
            <w:r w:rsidRPr="0023005B">
              <w:t>Mã tin</w:t>
            </w:r>
          </w:p>
        </w:tc>
        <w:tc>
          <w:tcPr>
            <w:tcW w:w="2520" w:type="dxa"/>
          </w:tcPr>
          <w:p w14:paraId="60FCA235" w14:textId="75B38E38" w:rsidR="00276D7A" w:rsidRPr="002A786C" w:rsidRDefault="00276D7A" w:rsidP="0017399F">
            <w:pPr>
              <w:spacing w:line="360" w:lineRule="auto"/>
              <w:jc w:val="center"/>
            </w:pPr>
            <w:r w:rsidRPr="00F06425">
              <w:t>INT (PK)</w:t>
            </w:r>
          </w:p>
        </w:tc>
      </w:tr>
      <w:tr w:rsidR="00276D7A" w:rsidRPr="002A786C" w14:paraId="364808C8" w14:textId="77777777" w:rsidTr="00276D7A">
        <w:trPr>
          <w:jc w:val="center"/>
        </w:trPr>
        <w:tc>
          <w:tcPr>
            <w:tcW w:w="2018" w:type="dxa"/>
          </w:tcPr>
          <w:p w14:paraId="5A3D5E71" w14:textId="3074810C" w:rsidR="00276D7A" w:rsidRPr="002A786C" w:rsidRDefault="00276D7A" w:rsidP="0017399F">
            <w:pPr>
              <w:tabs>
                <w:tab w:val="left" w:pos="313"/>
              </w:tabs>
              <w:spacing w:line="360" w:lineRule="auto"/>
              <w:jc w:val="center"/>
            </w:pPr>
            <w:r w:rsidRPr="00D63B95">
              <w:t>title</w:t>
            </w:r>
          </w:p>
        </w:tc>
        <w:tc>
          <w:tcPr>
            <w:tcW w:w="2387" w:type="dxa"/>
          </w:tcPr>
          <w:p w14:paraId="7F5CF5DB" w14:textId="5D302D85" w:rsidR="00276D7A" w:rsidRPr="002A786C" w:rsidRDefault="00276D7A" w:rsidP="0017399F">
            <w:pPr>
              <w:spacing w:line="360" w:lineRule="auto"/>
              <w:jc w:val="center"/>
            </w:pPr>
            <w:r w:rsidRPr="0023005B">
              <w:t>Tiêu đề</w:t>
            </w:r>
          </w:p>
        </w:tc>
        <w:tc>
          <w:tcPr>
            <w:tcW w:w="2520" w:type="dxa"/>
          </w:tcPr>
          <w:p w14:paraId="2C50C679" w14:textId="18AEC7BE" w:rsidR="00276D7A" w:rsidRPr="002A786C" w:rsidRDefault="00276D7A" w:rsidP="0017399F">
            <w:pPr>
              <w:spacing w:line="360" w:lineRule="auto"/>
              <w:jc w:val="center"/>
            </w:pPr>
            <w:r w:rsidRPr="00F06425">
              <w:t>VARCHAR(255)</w:t>
            </w:r>
          </w:p>
        </w:tc>
      </w:tr>
      <w:tr w:rsidR="00276D7A" w:rsidRPr="002A786C" w14:paraId="26A12969" w14:textId="77777777" w:rsidTr="00276D7A">
        <w:trPr>
          <w:jc w:val="center"/>
        </w:trPr>
        <w:tc>
          <w:tcPr>
            <w:tcW w:w="2018" w:type="dxa"/>
          </w:tcPr>
          <w:p w14:paraId="0485BA0D" w14:textId="66265DA5" w:rsidR="00276D7A" w:rsidRPr="002A786C" w:rsidRDefault="00276D7A" w:rsidP="0017399F">
            <w:pPr>
              <w:tabs>
                <w:tab w:val="left" w:pos="313"/>
              </w:tabs>
              <w:spacing w:line="360" w:lineRule="auto"/>
              <w:jc w:val="center"/>
            </w:pPr>
            <w:r w:rsidRPr="00D63B95">
              <w:t>slug</w:t>
            </w:r>
          </w:p>
        </w:tc>
        <w:tc>
          <w:tcPr>
            <w:tcW w:w="2387" w:type="dxa"/>
          </w:tcPr>
          <w:p w14:paraId="193F2C96" w14:textId="25357F52" w:rsidR="00276D7A" w:rsidRPr="002A786C" w:rsidRDefault="00276D7A" w:rsidP="0017399F">
            <w:pPr>
              <w:spacing w:line="360" w:lineRule="auto"/>
              <w:jc w:val="center"/>
            </w:pPr>
            <w:r w:rsidRPr="0023005B">
              <w:t>Đường dẫn</w:t>
            </w:r>
          </w:p>
        </w:tc>
        <w:tc>
          <w:tcPr>
            <w:tcW w:w="2520" w:type="dxa"/>
          </w:tcPr>
          <w:p w14:paraId="279E423F" w14:textId="16319B4D" w:rsidR="00276D7A" w:rsidRPr="002A786C" w:rsidRDefault="00276D7A" w:rsidP="0017399F">
            <w:pPr>
              <w:spacing w:line="360" w:lineRule="auto"/>
              <w:jc w:val="center"/>
            </w:pPr>
            <w:r w:rsidRPr="00F06425">
              <w:t>VARCHAR(255)</w:t>
            </w:r>
          </w:p>
        </w:tc>
      </w:tr>
      <w:tr w:rsidR="00276D7A" w:rsidRPr="002A786C" w14:paraId="7C5D4C01" w14:textId="77777777" w:rsidTr="00276D7A">
        <w:trPr>
          <w:jc w:val="center"/>
        </w:trPr>
        <w:tc>
          <w:tcPr>
            <w:tcW w:w="2018" w:type="dxa"/>
          </w:tcPr>
          <w:p w14:paraId="0FBE5A2B" w14:textId="75DC61EA" w:rsidR="00276D7A" w:rsidRPr="002A786C" w:rsidRDefault="00276D7A" w:rsidP="0017399F">
            <w:pPr>
              <w:tabs>
                <w:tab w:val="left" w:pos="313"/>
              </w:tabs>
              <w:spacing w:line="360" w:lineRule="auto"/>
              <w:jc w:val="center"/>
            </w:pPr>
            <w:r w:rsidRPr="00D63B95">
              <w:t>content</w:t>
            </w:r>
          </w:p>
        </w:tc>
        <w:tc>
          <w:tcPr>
            <w:tcW w:w="2387" w:type="dxa"/>
          </w:tcPr>
          <w:p w14:paraId="1495DFDE" w14:textId="0AEB4B22" w:rsidR="00276D7A" w:rsidRPr="002A786C" w:rsidRDefault="00276D7A" w:rsidP="0017399F">
            <w:pPr>
              <w:spacing w:line="360" w:lineRule="auto"/>
              <w:jc w:val="center"/>
            </w:pPr>
            <w:r w:rsidRPr="0023005B">
              <w:t>Nội dung</w:t>
            </w:r>
          </w:p>
        </w:tc>
        <w:tc>
          <w:tcPr>
            <w:tcW w:w="25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76D7A" w:rsidRPr="00543D4B" w14:paraId="7E1D49B5" w14:textId="77777777" w:rsidTr="0017399F">
              <w:trPr>
                <w:tblCellSpacing w:w="15" w:type="dxa"/>
              </w:trPr>
              <w:tc>
                <w:tcPr>
                  <w:tcW w:w="36" w:type="dxa"/>
                  <w:vAlign w:val="center"/>
                  <w:hideMark/>
                </w:tcPr>
                <w:p w14:paraId="54B9FC9F" w14:textId="77777777" w:rsidR="00276D7A" w:rsidRPr="00543D4B" w:rsidRDefault="00276D7A" w:rsidP="0017399F">
                  <w:pPr>
                    <w:spacing w:line="360" w:lineRule="auto"/>
                    <w:jc w:val="center"/>
                  </w:pPr>
                </w:p>
              </w:tc>
            </w:tr>
          </w:tbl>
          <w:p w14:paraId="44A19ED0" w14:textId="77777777" w:rsidR="00276D7A" w:rsidRPr="00543D4B" w:rsidRDefault="00276D7A" w:rsidP="0017399F">
            <w:pPr>
              <w:spacing w:line="360" w:lineRule="auto"/>
              <w:jc w:val="cente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015"/>
            </w:tblGrid>
            <w:tr w:rsidR="00276D7A" w:rsidRPr="00543D4B" w14:paraId="18C7E713" w14:textId="77777777" w:rsidTr="0017399F">
              <w:trPr>
                <w:tblCellSpacing w:w="15" w:type="dxa"/>
              </w:trPr>
              <w:tc>
                <w:tcPr>
                  <w:tcW w:w="1955" w:type="dxa"/>
                  <w:vAlign w:val="center"/>
                  <w:hideMark/>
                </w:tcPr>
                <w:p w14:paraId="0756675C" w14:textId="1AC7A9A9" w:rsidR="00276D7A" w:rsidRPr="00543D4B" w:rsidRDefault="00276D7A" w:rsidP="0017399F">
                  <w:pPr>
                    <w:spacing w:line="360" w:lineRule="auto"/>
                    <w:jc w:val="center"/>
                  </w:pPr>
                  <w:r w:rsidRPr="00F06425">
                    <w:t>TEXT</w:t>
                  </w:r>
                </w:p>
              </w:tc>
            </w:tr>
          </w:tbl>
          <w:p w14:paraId="47F895A6" w14:textId="77777777" w:rsidR="00276D7A" w:rsidRPr="002A786C" w:rsidRDefault="00276D7A" w:rsidP="0017399F">
            <w:pPr>
              <w:spacing w:line="360" w:lineRule="auto"/>
              <w:jc w:val="center"/>
            </w:pPr>
          </w:p>
        </w:tc>
      </w:tr>
      <w:tr w:rsidR="00276D7A" w:rsidRPr="002A786C" w14:paraId="465BFB6A" w14:textId="77777777" w:rsidTr="00276D7A">
        <w:trPr>
          <w:jc w:val="center"/>
        </w:trPr>
        <w:tc>
          <w:tcPr>
            <w:tcW w:w="2018" w:type="dxa"/>
          </w:tcPr>
          <w:p w14:paraId="2239CA9E" w14:textId="74EBB46B" w:rsidR="00276D7A" w:rsidRPr="002A786C" w:rsidRDefault="00276D7A" w:rsidP="0017399F">
            <w:pPr>
              <w:tabs>
                <w:tab w:val="left" w:pos="313"/>
              </w:tabs>
              <w:spacing w:line="360" w:lineRule="auto"/>
              <w:jc w:val="center"/>
            </w:pPr>
            <w:r w:rsidRPr="00D63B95">
              <w:t>image</w:t>
            </w:r>
          </w:p>
        </w:tc>
        <w:tc>
          <w:tcPr>
            <w:tcW w:w="2387" w:type="dxa"/>
          </w:tcPr>
          <w:p w14:paraId="1E1EDA8E" w14:textId="5814E405" w:rsidR="00276D7A" w:rsidRPr="002A786C" w:rsidRDefault="00276D7A" w:rsidP="0017399F">
            <w:pPr>
              <w:spacing w:line="360" w:lineRule="auto"/>
              <w:jc w:val="center"/>
            </w:pPr>
            <w:r w:rsidRPr="0023005B">
              <w:t>Hình ảnh</w:t>
            </w:r>
          </w:p>
        </w:tc>
        <w:tc>
          <w:tcPr>
            <w:tcW w:w="25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76D7A" w:rsidRPr="00B13D8D" w14:paraId="15E5A434" w14:textId="77777777" w:rsidTr="0017399F">
              <w:trPr>
                <w:tblCellSpacing w:w="15" w:type="dxa"/>
              </w:trPr>
              <w:tc>
                <w:tcPr>
                  <w:tcW w:w="36" w:type="dxa"/>
                  <w:vAlign w:val="center"/>
                  <w:hideMark/>
                </w:tcPr>
                <w:p w14:paraId="20B3342F" w14:textId="77777777" w:rsidR="00276D7A" w:rsidRPr="00B13D8D" w:rsidRDefault="00276D7A" w:rsidP="0017399F">
                  <w:pPr>
                    <w:spacing w:line="360" w:lineRule="auto"/>
                    <w:jc w:val="center"/>
                  </w:pPr>
                </w:p>
              </w:tc>
            </w:tr>
          </w:tbl>
          <w:p w14:paraId="25D90A0D" w14:textId="77777777" w:rsidR="00276D7A" w:rsidRPr="00B13D8D" w:rsidRDefault="00276D7A" w:rsidP="0017399F">
            <w:pPr>
              <w:spacing w:line="360" w:lineRule="auto"/>
              <w:jc w:val="center"/>
              <w:rPr>
                <w:vanish/>
              </w:rPr>
            </w:pPr>
          </w:p>
          <w:tbl>
            <w:tblPr>
              <w:tblW w:w="2372"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372"/>
            </w:tblGrid>
            <w:tr w:rsidR="00276D7A" w:rsidRPr="00B13D8D" w14:paraId="096D74D2" w14:textId="77777777" w:rsidTr="0017399F">
              <w:trPr>
                <w:trHeight w:val="322"/>
                <w:tblCellSpacing w:w="15" w:type="dxa"/>
              </w:trPr>
              <w:tc>
                <w:tcPr>
                  <w:tcW w:w="2312" w:type="dxa"/>
                  <w:vAlign w:val="center"/>
                  <w:hideMark/>
                </w:tcPr>
                <w:p w14:paraId="1263602E" w14:textId="2A78D29F" w:rsidR="00276D7A" w:rsidRPr="00B13D8D" w:rsidRDefault="00276D7A" w:rsidP="0017399F">
                  <w:pPr>
                    <w:spacing w:line="360" w:lineRule="auto"/>
                    <w:jc w:val="center"/>
                  </w:pPr>
                  <w:r w:rsidRPr="00F06425">
                    <w:t>VARCHAR(255)</w:t>
                  </w:r>
                </w:p>
              </w:tc>
            </w:tr>
          </w:tbl>
          <w:p w14:paraId="472740EE" w14:textId="77777777" w:rsidR="00276D7A" w:rsidRPr="002A786C" w:rsidRDefault="00276D7A" w:rsidP="0017399F">
            <w:pPr>
              <w:spacing w:line="360" w:lineRule="auto"/>
              <w:jc w:val="center"/>
            </w:pPr>
          </w:p>
        </w:tc>
      </w:tr>
      <w:tr w:rsidR="00276D7A" w:rsidRPr="002A786C" w14:paraId="0C173014" w14:textId="77777777" w:rsidTr="00276D7A">
        <w:trPr>
          <w:trHeight w:val="674"/>
          <w:jc w:val="center"/>
        </w:trPr>
        <w:tc>
          <w:tcPr>
            <w:tcW w:w="2018" w:type="dxa"/>
          </w:tcPr>
          <w:p w14:paraId="51C8E248" w14:textId="50A5D058" w:rsidR="00276D7A" w:rsidRPr="002A786C" w:rsidRDefault="00276D7A" w:rsidP="0017399F">
            <w:pPr>
              <w:tabs>
                <w:tab w:val="left" w:pos="313"/>
              </w:tabs>
              <w:spacing w:line="360" w:lineRule="auto"/>
              <w:jc w:val="center"/>
            </w:pPr>
            <w:r w:rsidRPr="00D63B95">
              <w:t>author</w:t>
            </w:r>
          </w:p>
        </w:tc>
        <w:tc>
          <w:tcPr>
            <w:tcW w:w="2387" w:type="dxa"/>
          </w:tcPr>
          <w:p w14:paraId="229DB6A8" w14:textId="5AAD6607" w:rsidR="00276D7A" w:rsidRPr="002A786C" w:rsidRDefault="00276D7A" w:rsidP="0017399F">
            <w:pPr>
              <w:spacing w:line="360" w:lineRule="auto"/>
              <w:jc w:val="center"/>
            </w:pPr>
            <w:r w:rsidRPr="00DB10B7">
              <w:t>Tác giả</w:t>
            </w:r>
          </w:p>
        </w:tc>
        <w:tc>
          <w:tcPr>
            <w:tcW w:w="25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76D7A" w:rsidRPr="00790AC0" w14:paraId="7E4073CD" w14:textId="77777777" w:rsidTr="0017399F">
              <w:trPr>
                <w:tblCellSpacing w:w="15" w:type="dxa"/>
              </w:trPr>
              <w:tc>
                <w:tcPr>
                  <w:tcW w:w="36" w:type="dxa"/>
                  <w:vAlign w:val="center"/>
                  <w:hideMark/>
                </w:tcPr>
                <w:p w14:paraId="1774FDFC" w14:textId="77777777" w:rsidR="00276D7A" w:rsidRPr="00790AC0" w:rsidRDefault="00276D7A" w:rsidP="0017399F">
                  <w:pPr>
                    <w:spacing w:line="360" w:lineRule="auto"/>
                    <w:jc w:val="center"/>
                  </w:pPr>
                </w:p>
              </w:tc>
            </w:tr>
          </w:tbl>
          <w:p w14:paraId="09A775B7" w14:textId="77777777" w:rsidR="00276D7A" w:rsidRPr="00790AC0" w:rsidRDefault="00276D7A" w:rsidP="0017399F">
            <w:pPr>
              <w:spacing w:line="360" w:lineRule="auto"/>
              <w:jc w:val="center"/>
              <w:rPr>
                <w:vanish/>
              </w:rPr>
            </w:pPr>
          </w:p>
          <w:tbl>
            <w:tblPr>
              <w:tblW w:w="2526"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526"/>
            </w:tblGrid>
            <w:tr w:rsidR="00276D7A" w:rsidRPr="00790AC0" w14:paraId="6C1E40FD" w14:textId="77777777" w:rsidTr="00DB10B7">
              <w:trPr>
                <w:trHeight w:val="189"/>
                <w:tblCellSpacing w:w="15" w:type="dxa"/>
              </w:trPr>
              <w:tc>
                <w:tcPr>
                  <w:tcW w:w="2466" w:type="dxa"/>
                  <w:vAlign w:val="center"/>
                  <w:hideMark/>
                </w:tcPr>
                <w:p w14:paraId="785B92DE" w14:textId="50FEB0B4" w:rsidR="00276D7A" w:rsidRPr="00790AC0" w:rsidRDefault="00276D7A" w:rsidP="0017399F">
                  <w:pPr>
                    <w:spacing w:line="360" w:lineRule="auto"/>
                    <w:jc w:val="center"/>
                  </w:pPr>
                  <w:r w:rsidRPr="00F06425">
                    <w:t>VARCHAR(100)</w:t>
                  </w:r>
                </w:p>
              </w:tc>
            </w:tr>
          </w:tbl>
          <w:p w14:paraId="5FB00AF1" w14:textId="77777777" w:rsidR="00276D7A" w:rsidRPr="002A786C" w:rsidRDefault="00276D7A" w:rsidP="0017399F">
            <w:pPr>
              <w:spacing w:line="360" w:lineRule="auto"/>
              <w:jc w:val="center"/>
            </w:pPr>
          </w:p>
        </w:tc>
      </w:tr>
      <w:tr w:rsidR="00276D7A" w:rsidRPr="002A786C" w14:paraId="05F45BEA" w14:textId="77777777" w:rsidTr="00276D7A">
        <w:trPr>
          <w:jc w:val="center"/>
        </w:trPr>
        <w:tc>
          <w:tcPr>
            <w:tcW w:w="2018" w:type="dxa"/>
          </w:tcPr>
          <w:p w14:paraId="709C17E0" w14:textId="05C309F2" w:rsidR="00276D7A" w:rsidRPr="002A786C" w:rsidRDefault="00276D7A" w:rsidP="0017399F">
            <w:pPr>
              <w:tabs>
                <w:tab w:val="left" w:pos="313"/>
              </w:tabs>
              <w:spacing w:line="360" w:lineRule="auto"/>
              <w:jc w:val="center"/>
            </w:pPr>
            <w:r w:rsidRPr="00D63B95">
              <w:t>status</w:t>
            </w:r>
          </w:p>
        </w:tc>
        <w:tc>
          <w:tcPr>
            <w:tcW w:w="2387"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76D7A" w:rsidRPr="002536AF" w14:paraId="31F21FFC" w14:textId="77777777" w:rsidTr="0017399F">
              <w:trPr>
                <w:tblCellSpacing w:w="15" w:type="dxa"/>
              </w:trPr>
              <w:tc>
                <w:tcPr>
                  <w:tcW w:w="36" w:type="dxa"/>
                  <w:vAlign w:val="center"/>
                  <w:hideMark/>
                </w:tcPr>
                <w:p w14:paraId="2F4CD773" w14:textId="77777777" w:rsidR="00276D7A" w:rsidRPr="002536AF" w:rsidRDefault="00276D7A" w:rsidP="0017399F">
                  <w:pPr>
                    <w:spacing w:line="360" w:lineRule="auto"/>
                    <w:jc w:val="center"/>
                  </w:pPr>
                </w:p>
              </w:tc>
            </w:tr>
          </w:tbl>
          <w:p w14:paraId="30C1CBC8" w14:textId="77777777" w:rsidR="00276D7A" w:rsidRPr="002536AF" w:rsidRDefault="00276D7A" w:rsidP="0017399F">
            <w:pPr>
              <w:spacing w:line="360" w:lineRule="auto"/>
              <w:jc w:val="center"/>
              <w:rPr>
                <w:vanish/>
              </w:rPr>
            </w:pPr>
          </w:p>
          <w:tbl>
            <w:tblPr>
              <w:tblW w:w="2252"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252"/>
            </w:tblGrid>
            <w:tr w:rsidR="00276D7A" w:rsidRPr="002536AF" w14:paraId="23F011AD" w14:textId="77777777" w:rsidTr="0017399F">
              <w:trPr>
                <w:trHeight w:val="457"/>
                <w:tblCellSpacing w:w="15" w:type="dxa"/>
              </w:trPr>
              <w:tc>
                <w:tcPr>
                  <w:tcW w:w="2192" w:type="dxa"/>
                  <w:vAlign w:val="center"/>
                  <w:hideMark/>
                </w:tcPr>
                <w:p w14:paraId="15B38B34" w14:textId="48BDD950" w:rsidR="00276D7A" w:rsidRPr="002536AF" w:rsidRDefault="00276D7A" w:rsidP="0017399F">
                  <w:pPr>
                    <w:spacing w:line="360" w:lineRule="auto"/>
                    <w:jc w:val="center"/>
                  </w:pPr>
                  <w:r w:rsidRPr="00DB10B7">
                    <w:t>Trạng thái</w:t>
                  </w:r>
                </w:p>
              </w:tc>
            </w:tr>
          </w:tbl>
          <w:p w14:paraId="4BE2CDC6" w14:textId="77777777" w:rsidR="00276D7A" w:rsidRPr="002A786C" w:rsidRDefault="00276D7A" w:rsidP="0017399F">
            <w:pPr>
              <w:spacing w:line="360" w:lineRule="auto"/>
              <w:jc w:val="center"/>
            </w:pPr>
          </w:p>
        </w:tc>
        <w:tc>
          <w:tcPr>
            <w:tcW w:w="25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76D7A" w:rsidRPr="00790AC0" w14:paraId="42118563" w14:textId="77777777" w:rsidTr="0017399F">
              <w:trPr>
                <w:tblCellSpacing w:w="15" w:type="dxa"/>
              </w:trPr>
              <w:tc>
                <w:tcPr>
                  <w:tcW w:w="36" w:type="dxa"/>
                  <w:vAlign w:val="center"/>
                  <w:hideMark/>
                </w:tcPr>
                <w:p w14:paraId="56FCFA0C" w14:textId="77777777" w:rsidR="00276D7A" w:rsidRPr="00790AC0" w:rsidRDefault="00276D7A" w:rsidP="0017399F">
                  <w:pPr>
                    <w:spacing w:line="360" w:lineRule="auto"/>
                    <w:jc w:val="center"/>
                  </w:pPr>
                </w:p>
              </w:tc>
            </w:tr>
          </w:tbl>
          <w:p w14:paraId="3536F770" w14:textId="77777777" w:rsidR="00276D7A" w:rsidRPr="00790AC0" w:rsidRDefault="00276D7A" w:rsidP="0017399F">
            <w:pPr>
              <w:spacing w:line="360" w:lineRule="auto"/>
              <w:jc w:val="cente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262"/>
            </w:tblGrid>
            <w:tr w:rsidR="00276D7A" w:rsidRPr="00790AC0" w14:paraId="00EC904A" w14:textId="77777777" w:rsidTr="0017399F">
              <w:trPr>
                <w:trHeight w:val="322"/>
                <w:tblCellSpacing w:w="15" w:type="dxa"/>
              </w:trPr>
              <w:tc>
                <w:tcPr>
                  <w:tcW w:w="2202" w:type="dxa"/>
                  <w:vAlign w:val="center"/>
                  <w:hideMark/>
                </w:tcPr>
                <w:p w14:paraId="18BF60AD" w14:textId="7E19F08E" w:rsidR="00276D7A" w:rsidRPr="00790AC0" w:rsidRDefault="00276D7A" w:rsidP="0017399F">
                  <w:pPr>
                    <w:spacing w:line="360" w:lineRule="auto"/>
                    <w:jc w:val="center"/>
                  </w:pPr>
                  <w:r w:rsidRPr="00F06425">
                    <w:t>TINYINT</w:t>
                  </w:r>
                </w:p>
              </w:tc>
            </w:tr>
          </w:tbl>
          <w:p w14:paraId="0E680648" w14:textId="77777777" w:rsidR="00276D7A" w:rsidRPr="002A786C" w:rsidRDefault="00276D7A" w:rsidP="0017399F">
            <w:pPr>
              <w:spacing w:line="360" w:lineRule="auto"/>
              <w:jc w:val="center"/>
            </w:pPr>
          </w:p>
        </w:tc>
      </w:tr>
      <w:tr w:rsidR="00276D7A" w:rsidRPr="002A786C" w14:paraId="14E7771C" w14:textId="77777777" w:rsidTr="00276D7A">
        <w:trPr>
          <w:jc w:val="center"/>
        </w:trPr>
        <w:tc>
          <w:tcPr>
            <w:tcW w:w="2018" w:type="dxa"/>
          </w:tcPr>
          <w:p w14:paraId="57D77B6F" w14:textId="39B7008D" w:rsidR="00276D7A" w:rsidRPr="00D63B95" w:rsidRDefault="00276D7A" w:rsidP="0017399F">
            <w:pPr>
              <w:tabs>
                <w:tab w:val="left" w:pos="313"/>
              </w:tabs>
              <w:spacing w:line="360" w:lineRule="auto"/>
              <w:jc w:val="center"/>
            </w:pPr>
            <w:r w:rsidRPr="00D63B95">
              <w:t>created_at</w:t>
            </w:r>
          </w:p>
        </w:tc>
        <w:tc>
          <w:tcPr>
            <w:tcW w:w="2387" w:type="dxa"/>
          </w:tcPr>
          <w:p w14:paraId="00A745D8" w14:textId="17A467F1" w:rsidR="00276D7A" w:rsidRPr="002536AF" w:rsidRDefault="00276D7A" w:rsidP="0017399F">
            <w:pPr>
              <w:spacing w:line="360" w:lineRule="auto"/>
              <w:jc w:val="center"/>
            </w:pPr>
            <w:r w:rsidRPr="00D63B95">
              <w:t>Ngày tạo</w:t>
            </w:r>
          </w:p>
        </w:tc>
        <w:tc>
          <w:tcPr>
            <w:tcW w:w="2520" w:type="dxa"/>
          </w:tcPr>
          <w:p w14:paraId="2C2F0DE4" w14:textId="7F707FD2" w:rsidR="00276D7A" w:rsidRPr="00790AC0" w:rsidRDefault="00276D7A" w:rsidP="0017399F">
            <w:pPr>
              <w:spacing w:line="360" w:lineRule="auto"/>
              <w:jc w:val="center"/>
            </w:pPr>
            <w:r w:rsidRPr="00F06425">
              <w:t>TIMESTAMP</w:t>
            </w:r>
          </w:p>
        </w:tc>
      </w:tr>
      <w:tr w:rsidR="00276D7A" w:rsidRPr="002A786C" w14:paraId="45B307F7" w14:textId="77777777" w:rsidTr="00276D7A">
        <w:trPr>
          <w:jc w:val="center"/>
        </w:trPr>
        <w:tc>
          <w:tcPr>
            <w:tcW w:w="2018" w:type="dxa"/>
          </w:tcPr>
          <w:p w14:paraId="0ED12D80" w14:textId="7A49CD91" w:rsidR="00276D7A" w:rsidRPr="00D63B95" w:rsidRDefault="00276D7A" w:rsidP="0017399F">
            <w:pPr>
              <w:tabs>
                <w:tab w:val="left" w:pos="313"/>
              </w:tabs>
              <w:spacing w:line="360" w:lineRule="auto"/>
              <w:jc w:val="center"/>
            </w:pPr>
            <w:r w:rsidRPr="00D63B95">
              <w:t>updated_at</w:t>
            </w:r>
          </w:p>
        </w:tc>
        <w:tc>
          <w:tcPr>
            <w:tcW w:w="2387" w:type="dxa"/>
          </w:tcPr>
          <w:p w14:paraId="09CB4BCD" w14:textId="17DFDE91" w:rsidR="00276D7A" w:rsidRPr="002536AF" w:rsidRDefault="00276D7A" w:rsidP="0017399F">
            <w:pPr>
              <w:spacing w:line="360" w:lineRule="auto"/>
              <w:jc w:val="center"/>
            </w:pPr>
            <w:r w:rsidRPr="00D63B95">
              <w:t>Ngày cập nhật</w:t>
            </w:r>
          </w:p>
        </w:tc>
        <w:tc>
          <w:tcPr>
            <w:tcW w:w="2520" w:type="dxa"/>
          </w:tcPr>
          <w:p w14:paraId="5727AD75" w14:textId="315271D4" w:rsidR="00276D7A" w:rsidRPr="00790AC0" w:rsidRDefault="00276D7A" w:rsidP="0017399F">
            <w:pPr>
              <w:spacing w:line="360" w:lineRule="auto"/>
              <w:jc w:val="center"/>
            </w:pPr>
            <w:r w:rsidRPr="00F06425">
              <w:t>TIMESTAMP</w:t>
            </w:r>
          </w:p>
        </w:tc>
      </w:tr>
    </w:tbl>
    <w:p w14:paraId="62FF3ABF" w14:textId="77777777" w:rsidR="001547DD" w:rsidRDefault="001547DD" w:rsidP="005E7D58">
      <w:pPr>
        <w:spacing w:line="360" w:lineRule="auto"/>
      </w:pPr>
    </w:p>
    <w:p w14:paraId="257D2F75" w14:textId="75BFBA8D" w:rsidR="00DB10B7" w:rsidRPr="00DB10B7" w:rsidRDefault="00DB10B7" w:rsidP="00D86BDD">
      <w:pPr>
        <w:pStyle w:val="bang"/>
      </w:pPr>
      <w:bookmarkStart w:id="37" w:name="_Toc218073718"/>
      <w:r w:rsidRPr="001017AF">
        <w:t xml:space="preserve">Bảng 2. </w:t>
      </w:r>
      <w:r>
        <w:t>8</w:t>
      </w:r>
      <w:r w:rsidRPr="001017AF">
        <w:t xml:space="preserve"> </w:t>
      </w:r>
      <w:r>
        <w:t xml:space="preserve"> Bảng </w:t>
      </w:r>
      <w:r w:rsidR="002B0BD5">
        <w:t>liên hệ</w:t>
      </w:r>
      <w:r>
        <w:t>(</w:t>
      </w:r>
      <w:r w:rsidR="002B0BD5">
        <w:t>contacts</w:t>
      </w:r>
      <w:r>
        <w:t>)</w:t>
      </w:r>
      <w:bookmarkEnd w:id="37"/>
    </w:p>
    <w:tbl>
      <w:tblPr>
        <w:tblStyle w:val="TableGrid"/>
        <w:tblW w:w="6925" w:type="dxa"/>
        <w:jc w:val="center"/>
        <w:tblLayout w:type="fixed"/>
        <w:tblLook w:val="04A0" w:firstRow="1" w:lastRow="0" w:firstColumn="1" w:lastColumn="0" w:noHBand="0" w:noVBand="1"/>
      </w:tblPr>
      <w:tblGrid>
        <w:gridCol w:w="2018"/>
        <w:gridCol w:w="2387"/>
        <w:gridCol w:w="2520"/>
      </w:tblGrid>
      <w:tr w:rsidR="00276D7A" w:rsidRPr="002A786C" w14:paraId="35B4F427" w14:textId="77777777" w:rsidTr="00276D7A">
        <w:trPr>
          <w:jc w:val="center"/>
        </w:trPr>
        <w:tc>
          <w:tcPr>
            <w:tcW w:w="2018" w:type="dxa"/>
            <w:vAlign w:val="center"/>
          </w:tcPr>
          <w:p w14:paraId="4B3582D2" w14:textId="77777777" w:rsidR="00276D7A" w:rsidRPr="002A786C" w:rsidRDefault="00276D7A" w:rsidP="0017399F">
            <w:pPr>
              <w:spacing w:line="360" w:lineRule="auto"/>
              <w:jc w:val="center"/>
              <w:rPr>
                <w:b/>
              </w:rPr>
            </w:pPr>
            <w:r>
              <w:rPr>
                <w:b/>
              </w:rPr>
              <w:t>Thuộc tính</w:t>
            </w:r>
          </w:p>
        </w:tc>
        <w:tc>
          <w:tcPr>
            <w:tcW w:w="2387" w:type="dxa"/>
            <w:vAlign w:val="center"/>
          </w:tcPr>
          <w:p w14:paraId="5EE89F4F" w14:textId="77777777" w:rsidR="00276D7A" w:rsidRPr="002A786C" w:rsidRDefault="00276D7A" w:rsidP="0017399F">
            <w:pPr>
              <w:spacing w:line="360" w:lineRule="auto"/>
              <w:jc w:val="center"/>
              <w:rPr>
                <w:b/>
              </w:rPr>
            </w:pPr>
            <w:r>
              <w:rPr>
                <w:b/>
              </w:rPr>
              <w:t>Mô tả</w:t>
            </w:r>
          </w:p>
        </w:tc>
        <w:tc>
          <w:tcPr>
            <w:tcW w:w="2520" w:type="dxa"/>
          </w:tcPr>
          <w:p w14:paraId="1D347E8E" w14:textId="77777777" w:rsidR="00276D7A" w:rsidRPr="002A786C" w:rsidRDefault="00276D7A" w:rsidP="0017399F">
            <w:pPr>
              <w:spacing w:line="360" w:lineRule="auto"/>
              <w:jc w:val="center"/>
              <w:rPr>
                <w:b/>
              </w:rPr>
            </w:pPr>
            <w:r>
              <w:rPr>
                <w:b/>
              </w:rPr>
              <w:t>Kiểu dữ liệu</w:t>
            </w:r>
          </w:p>
        </w:tc>
      </w:tr>
      <w:tr w:rsidR="00276D7A" w:rsidRPr="002A786C" w14:paraId="4AB02190" w14:textId="77777777" w:rsidTr="00276D7A">
        <w:trPr>
          <w:jc w:val="center"/>
        </w:trPr>
        <w:tc>
          <w:tcPr>
            <w:tcW w:w="2018" w:type="dxa"/>
          </w:tcPr>
          <w:p w14:paraId="7A075B1A" w14:textId="77777777" w:rsidR="00276D7A" w:rsidRPr="002A786C" w:rsidRDefault="00276D7A" w:rsidP="0017399F">
            <w:pPr>
              <w:tabs>
                <w:tab w:val="left" w:pos="313"/>
              </w:tabs>
              <w:spacing w:line="360" w:lineRule="auto"/>
              <w:jc w:val="center"/>
            </w:pPr>
            <w:r>
              <w:t>Id</w:t>
            </w:r>
          </w:p>
        </w:tc>
        <w:tc>
          <w:tcPr>
            <w:tcW w:w="2387" w:type="dxa"/>
          </w:tcPr>
          <w:p w14:paraId="073EEA9C" w14:textId="56494B7A" w:rsidR="00276D7A" w:rsidRPr="002A786C" w:rsidRDefault="00276D7A" w:rsidP="0017399F">
            <w:pPr>
              <w:spacing w:line="360" w:lineRule="auto"/>
              <w:jc w:val="center"/>
            </w:pPr>
            <w:r>
              <w:t>ID</w:t>
            </w:r>
          </w:p>
        </w:tc>
        <w:tc>
          <w:tcPr>
            <w:tcW w:w="2520" w:type="dxa"/>
          </w:tcPr>
          <w:p w14:paraId="13BB2762" w14:textId="77777777" w:rsidR="00276D7A" w:rsidRPr="002A786C" w:rsidRDefault="00276D7A" w:rsidP="0017399F">
            <w:pPr>
              <w:spacing w:line="360" w:lineRule="auto"/>
              <w:jc w:val="center"/>
            </w:pPr>
            <w:r w:rsidRPr="00F06425">
              <w:t>INT (PK)</w:t>
            </w:r>
          </w:p>
        </w:tc>
      </w:tr>
      <w:tr w:rsidR="00276D7A" w:rsidRPr="002A786C" w14:paraId="4D3414D6" w14:textId="77777777" w:rsidTr="00276D7A">
        <w:trPr>
          <w:jc w:val="center"/>
        </w:trPr>
        <w:tc>
          <w:tcPr>
            <w:tcW w:w="2018" w:type="dxa"/>
          </w:tcPr>
          <w:p w14:paraId="620468FA" w14:textId="5CC544F0" w:rsidR="00276D7A" w:rsidRPr="002A786C" w:rsidRDefault="00276D7A" w:rsidP="0017399F">
            <w:pPr>
              <w:tabs>
                <w:tab w:val="left" w:pos="313"/>
              </w:tabs>
              <w:spacing w:line="360" w:lineRule="auto"/>
              <w:jc w:val="center"/>
            </w:pPr>
            <w:r w:rsidRPr="002B0BD5">
              <w:t>fullname</w:t>
            </w:r>
          </w:p>
        </w:tc>
        <w:tc>
          <w:tcPr>
            <w:tcW w:w="2387" w:type="dxa"/>
          </w:tcPr>
          <w:p w14:paraId="5E3C2C97" w14:textId="56AB0BD7" w:rsidR="00276D7A" w:rsidRPr="002A786C" w:rsidRDefault="00276D7A" w:rsidP="0017399F">
            <w:pPr>
              <w:spacing w:line="360" w:lineRule="auto"/>
              <w:jc w:val="center"/>
            </w:pPr>
            <w:r w:rsidRPr="00FA4F60">
              <w:t>Họ tên</w:t>
            </w:r>
          </w:p>
        </w:tc>
        <w:tc>
          <w:tcPr>
            <w:tcW w:w="2520" w:type="dxa"/>
          </w:tcPr>
          <w:p w14:paraId="45877AAA" w14:textId="71C76A1D" w:rsidR="00276D7A" w:rsidRPr="002A786C" w:rsidRDefault="00276D7A" w:rsidP="0017399F">
            <w:pPr>
              <w:spacing w:line="360" w:lineRule="auto"/>
              <w:jc w:val="center"/>
            </w:pPr>
            <w:r w:rsidRPr="002B2F58">
              <w:t>VARCHAR(100)</w:t>
            </w:r>
          </w:p>
        </w:tc>
      </w:tr>
      <w:tr w:rsidR="00276D7A" w:rsidRPr="002A786C" w14:paraId="44967DAD" w14:textId="77777777" w:rsidTr="00276D7A">
        <w:trPr>
          <w:jc w:val="center"/>
        </w:trPr>
        <w:tc>
          <w:tcPr>
            <w:tcW w:w="2018" w:type="dxa"/>
          </w:tcPr>
          <w:p w14:paraId="621037F9" w14:textId="63AE9862" w:rsidR="00276D7A" w:rsidRPr="002A786C" w:rsidRDefault="00276D7A" w:rsidP="0017399F">
            <w:pPr>
              <w:tabs>
                <w:tab w:val="left" w:pos="313"/>
              </w:tabs>
              <w:spacing w:line="360" w:lineRule="auto"/>
              <w:jc w:val="center"/>
            </w:pPr>
            <w:r w:rsidRPr="002B0BD5">
              <w:t>email</w:t>
            </w:r>
          </w:p>
        </w:tc>
        <w:tc>
          <w:tcPr>
            <w:tcW w:w="2387" w:type="dxa"/>
          </w:tcPr>
          <w:p w14:paraId="23402A51" w14:textId="48AE2FDF" w:rsidR="00276D7A" w:rsidRPr="002A786C" w:rsidRDefault="00276D7A" w:rsidP="0017399F">
            <w:pPr>
              <w:spacing w:line="360" w:lineRule="auto"/>
              <w:jc w:val="center"/>
            </w:pPr>
            <w:r w:rsidRPr="00FA4F60">
              <w:t>Email</w:t>
            </w:r>
          </w:p>
        </w:tc>
        <w:tc>
          <w:tcPr>
            <w:tcW w:w="2520" w:type="dxa"/>
          </w:tcPr>
          <w:p w14:paraId="6FA43D9D" w14:textId="55E9F441" w:rsidR="00276D7A" w:rsidRPr="002A786C" w:rsidRDefault="00276D7A" w:rsidP="0017399F">
            <w:pPr>
              <w:spacing w:line="360" w:lineRule="auto"/>
              <w:jc w:val="center"/>
            </w:pPr>
            <w:r w:rsidRPr="002B2F58">
              <w:t>VARCHAR(100)</w:t>
            </w:r>
          </w:p>
        </w:tc>
      </w:tr>
      <w:tr w:rsidR="00276D7A" w:rsidRPr="002A786C" w14:paraId="6F9B5EA6" w14:textId="77777777" w:rsidTr="00276D7A">
        <w:trPr>
          <w:jc w:val="center"/>
        </w:trPr>
        <w:tc>
          <w:tcPr>
            <w:tcW w:w="2018" w:type="dxa"/>
          </w:tcPr>
          <w:p w14:paraId="5C602EA3" w14:textId="1CCB8E94" w:rsidR="00276D7A" w:rsidRPr="002A786C" w:rsidRDefault="00276D7A" w:rsidP="0017399F">
            <w:pPr>
              <w:tabs>
                <w:tab w:val="left" w:pos="313"/>
              </w:tabs>
              <w:spacing w:line="360" w:lineRule="auto"/>
              <w:jc w:val="center"/>
            </w:pPr>
            <w:r w:rsidRPr="002B0BD5">
              <w:t>phone</w:t>
            </w:r>
          </w:p>
        </w:tc>
        <w:tc>
          <w:tcPr>
            <w:tcW w:w="2387" w:type="dxa"/>
          </w:tcPr>
          <w:p w14:paraId="70EA11E2" w14:textId="05A8A9B5" w:rsidR="00276D7A" w:rsidRPr="002A786C" w:rsidRDefault="00276D7A" w:rsidP="0017399F">
            <w:pPr>
              <w:spacing w:line="360" w:lineRule="auto"/>
              <w:jc w:val="center"/>
            </w:pPr>
            <w:r w:rsidRPr="00FA4F60">
              <w:t>SĐT</w:t>
            </w:r>
          </w:p>
        </w:tc>
        <w:tc>
          <w:tcPr>
            <w:tcW w:w="25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76D7A" w:rsidRPr="00543D4B" w14:paraId="11489079" w14:textId="77777777" w:rsidTr="0017399F">
              <w:trPr>
                <w:tblCellSpacing w:w="15" w:type="dxa"/>
              </w:trPr>
              <w:tc>
                <w:tcPr>
                  <w:tcW w:w="36" w:type="dxa"/>
                  <w:vAlign w:val="center"/>
                  <w:hideMark/>
                </w:tcPr>
                <w:p w14:paraId="5EBCEFCE" w14:textId="77777777" w:rsidR="00276D7A" w:rsidRPr="00543D4B" w:rsidRDefault="00276D7A" w:rsidP="0017399F">
                  <w:pPr>
                    <w:spacing w:line="360" w:lineRule="auto"/>
                    <w:jc w:val="center"/>
                  </w:pPr>
                </w:p>
              </w:tc>
            </w:tr>
          </w:tbl>
          <w:p w14:paraId="27DB353F" w14:textId="77777777" w:rsidR="00276D7A" w:rsidRPr="00543D4B" w:rsidRDefault="00276D7A" w:rsidP="0017399F">
            <w:pPr>
              <w:spacing w:line="360" w:lineRule="auto"/>
              <w:jc w:val="cente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015"/>
            </w:tblGrid>
            <w:tr w:rsidR="00276D7A" w:rsidRPr="00543D4B" w14:paraId="68622AF4" w14:textId="77777777" w:rsidTr="0017399F">
              <w:trPr>
                <w:tblCellSpacing w:w="15" w:type="dxa"/>
              </w:trPr>
              <w:tc>
                <w:tcPr>
                  <w:tcW w:w="1955" w:type="dxa"/>
                  <w:vAlign w:val="center"/>
                  <w:hideMark/>
                </w:tcPr>
                <w:p w14:paraId="1F9669B6" w14:textId="0A1B0B65" w:rsidR="00276D7A" w:rsidRPr="00543D4B" w:rsidRDefault="00276D7A" w:rsidP="0017399F">
                  <w:pPr>
                    <w:spacing w:line="360" w:lineRule="auto"/>
                    <w:jc w:val="center"/>
                  </w:pPr>
                  <w:r w:rsidRPr="002B2F58">
                    <w:t>VARCHAR(20)</w:t>
                  </w:r>
                </w:p>
              </w:tc>
            </w:tr>
          </w:tbl>
          <w:p w14:paraId="1916C98E" w14:textId="77777777" w:rsidR="00276D7A" w:rsidRPr="002A786C" w:rsidRDefault="00276D7A" w:rsidP="0017399F">
            <w:pPr>
              <w:spacing w:line="360" w:lineRule="auto"/>
              <w:jc w:val="center"/>
            </w:pPr>
          </w:p>
        </w:tc>
      </w:tr>
      <w:tr w:rsidR="00276D7A" w:rsidRPr="002A786C" w14:paraId="359889EE" w14:textId="77777777" w:rsidTr="00276D7A">
        <w:trPr>
          <w:jc w:val="center"/>
        </w:trPr>
        <w:tc>
          <w:tcPr>
            <w:tcW w:w="2018" w:type="dxa"/>
          </w:tcPr>
          <w:p w14:paraId="368AEC0F" w14:textId="52C45760" w:rsidR="00276D7A" w:rsidRPr="002A786C" w:rsidRDefault="00276D7A" w:rsidP="0017399F">
            <w:pPr>
              <w:tabs>
                <w:tab w:val="left" w:pos="313"/>
              </w:tabs>
              <w:spacing w:line="360" w:lineRule="auto"/>
              <w:jc w:val="center"/>
            </w:pPr>
            <w:r w:rsidRPr="002B0BD5">
              <w:t>subject</w:t>
            </w:r>
          </w:p>
        </w:tc>
        <w:tc>
          <w:tcPr>
            <w:tcW w:w="2387" w:type="dxa"/>
          </w:tcPr>
          <w:p w14:paraId="0A8EC8B4" w14:textId="78A51BC7" w:rsidR="00276D7A" w:rsidRPr="002A786C" w:rsidRDefault="00276D7A" w:rsidP="0017399F">
            <w:pPr>
              <w:spacing w:line="360" w:lineRule="auto"/>
              <w:jc w:val="center"/>
            </w:pPr>
            <w:r w:rsidRPr="00FA4F60">
              <w:t>Chủ đề</w:t>
            </w:r>
          </w:p>
        </w:tc>
        <w:tc>
          <w:tcPr>
            <w:tcW w:w="25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76D7A" w:rsidRPr="00B13D8D" w14:paraId="49722858" w14:textId="77777777" w:rsidTr="0017399F">
              <w:trPr>
                <w:tblCellSpacing w:w="15" w:type="dxa"/>
              </w:trPr>
              <w:tc>
                <w:tcPr>
                  <w:tcW w:w="36" w:type="dxa"/>
                  <w:vAlign w:val="center"/>
                  <w:hideMark/>
                </w:tcPr>
                <w:p w14:paraId="22B65F49" w14:textId="77777777" w:rsidR="00276D7A" w:rsidRPr="00B13D8D" w:rsidRDefault="00276D7A" w:rsidP="0017399F">
                  <w:pPr>
                    <w:spacing w:line="360" w:lineRule="auto"/>
                    <w:jc w:val="center"/>
                  </w:pPr>
                </w:p>
              </w:tc>
            </w:tr>
          </w:tbl>
          <w:p w14:paraId="3B8293FB" w14:textId="77777777" w:rsidR="00276D7A" w:rsidRPr="00B13D8D" w:rsidRDefault="00276D7A" w:rsidP="0017399F">
            <w:pPr>
              <w:spacing w:line="360" w:lineRule="auto"/>
              <w:jc w:val="center"/>
              <w:rPr>
                <w:vanish/>
              </w:rPr>
            </w:pPr>
          </w:p>
          <w:tbl>
            <w:tblPr>
              <w:tblW w:w="2372"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372"/>
            </w:tblGrid>
            <w:tr w:rsidR="00276D7A" w:rsidRPr="00B13D8D" w14:paraId="4769DA3B" w14:textId="77777777" w:rsidTr="0017399F">
              <w:trPr>
                <w:trHeight w:val="322"/>
                <w:tblCellSpacing w:w="15" w:type="dxa"/>
              </w:trPr>
              <w:tc>
                <w:tcPr>
                  <w:tcW w:w="2312" w:type="dxa"/>
                  <w:vAlign w:val="center"/>
                  <w:hideMark/>
                </w:tcPr>
                <w:p w14:paraId="1B73E020" w14:textId="77777777" w:rsidR="00276D7A" w:rsidRPr="00B13D8D" w:rsidRDefault="00276D7A" w:rsidP="0017399F">
                  <w:pPr>
                    <w:spacing w:line="360" w:lineRule="auto"/>
                    <w:jc w:val="center"/>
                  </w:pPr>
                  <w:r w:rsidRPr="00F06425">
                    <w:t>VARCHAR(255)</w:t>
                  </w:r>
                </w:p>
              </w:tc>
            </w:tr>
          </w:tbl>
          <w:p w14:paraId="42E5E286" w14:textId="77777777" w:rsidR="00276D7A" w:rsidRPr="002A786C" w:rsidRDefault="00276D7A" w:rsidP="0017399F">
            <w:pPr>
              <w:spacing w:line="360" w:lineRule="auto"/>
              <w:jc w:val="center"/>
            </w:pPr>
          </w:p>
        </w:tc>
      </w:tr>
      <w:tr w:rsidR="00276D7A" w:rsidRPr="002A786C" w14:paraId="2A35F151" w14:textId="77777777" w:rsidTr="00276D7A">
        <w:trPr>
          <w:trHeight w:val="674"/>
          <w:jc w:val="center"/>
        </w:trPr>
        <w:tc>
          <w:tcPr>
            <w:tcW w:w="2018" w:type="dxa"/>
          </w:tcPr>
          <w:p w14:paraId="37F039F1" w14:textId="599F872B" w:rsidR="00276D7A" w:rsidRPr="002A786C" w:rsidRDefault="00276D7A" w:rsidP="0017399F">
            <w:pPr>
              <w:tabs>
                <w:tab w:val="left" w:pos="313"/>
              </w:tabs>
              <w:spacing w:line="360" w:lineRule="auto"/>
              <w:jc w:val="center"/>
            </w:pPr>
            <w:r w:rsidRPr="002B0BD5">
              <w:t>message</w:t>
            </w:r>
          </w:p>
        </w:tc>
        <w:tc>
          <w:tcPr>
            <w:tcW w:w="2387" w:type="dxa"/>
          </w:tcPr>
          <w:p w14:paraId="15EB9B29" w14:textId="6DAB9FEA" w:rsidR="00276D7A" w:rsidRPr="002A786C" w:rsidRDefault="00276D7A" w:rsidP="0017399F">
            <w:pPr>
              <w:spacing w:line="360" w:lineRule="auto"/>
              <w:jc w:val="center"/>
            </w:pPr>
            <w:r w:rsidRPr="00FA4F60">
              <w:t>Nội dung</w:t>
            </w:r>
          </w:p>
        </w:tc>
        <w:tc>
          <w:tcPr>
            <w:tcW w:w="25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76D7A" w:rsidRPr="00790AC0" w14:paraId="097D988A" w14:textId="77777777" w:rsidTr="0017399F">
              <w:trPr>
                <w:tblCellSpacing w:w="15" w:type="dxa"/>
              </w:trPr>
              <w:tc>
                <w:tcPr>
                  <w:tcW w:w="36" w:type="dxa"/>
                  <w:vAlign w:val="center"/>
                  <w:hideMark/>
                </w:tcPr>
                <w:p w14:paraId="0AAC27C0" w14:textId="77777777" w:rsidR="00276D7A" w:rsidRPr="00790AC0" w:rsidRDefault="00276D7A" w:rsidP="0017399F">
                  <w:pPr>
                    <w:spacing w:line="360" w:lineRule="auto"/>
                    <w:jc w:val="center"/>
                  </w:pPr>
                </w:p>
              </w:tc>
            </w:tr>
          </w:tbl>
          <w:p w14:paraId="3251AAEB" w14:textId="77777777" w:rsidR="00276D7A" w:rsidRPr="00790AC0" w:rsidRDefault="00276D7A" w:rsidP="0017399F">
            <w:pPr>
              <w:spacing w:line="360" w:lineRule="auto"/>
              <w:jc w:val="center"/>
              <w:rPr>
                <w:vanish/>
              </w:rPr>
            </w:pPr>
          </w:p>
          <w:tbl>
            <w:tblPr>
              <w:tblW w:w="2526"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526"/>
            </w:tblGrid>
            <w:tr w:rsidR="00276D7A" w:rsidRPr="00790AC0" w14:paraId="3F3BE11A" w14:textId="77777777" w:rsidTr="0017399F">
              <w:trPr>
                <w:trHeight w:val="189"/>
                <w:tblCellSpacing w:w="15" w:type="dxa"/>
              </w:trPr>
              <w:tc>
                <w:tcPr>
                  <w:tcW w:w="2466" w:type="dxa"/>
                  <w:vAlign w:val="center"/>
                  <w:hideMark/>
                </w:tcPr>
                <w:p w14:paraId="0216C979" w14:textId="09E1FA64" w:rsidR="00276D7A" w:rsidRPr="00790AC0" w:rsidRDefault="00276D7A" w:rsidP="0017399F">
                  <w:pPr>
                    <w:spacing w:line="360" w:lineRule="auto"/>
                    <w:jc w:val="center"/>
                  </w:pPr>
                  <w:r w:rsidRPr="002B2F58">
                    <w:t>TEXT</w:t>
                  </w:r>
                </w:p>
              </w:tc>
            </w:tr>
          </w:tbl>
          <w:p w14:paraId="77377A7C" w14:textId="77777777" w:rsidR="00276D7A" w:rsidRPr="002A786C" w:rsidRDefault="00276D7A" w:rsidP="0017399F">
            <w:pPr>
              <w:spacing w:line="360" w:lineRule="auto"/>
              <w:jc w:val="center"/>
            </w:pPr>
          </w:p>
        </w:tc>
      </w:tr>
      <w:tr w:rsidR="00276D7A" w:rsidRPr="002A786C" w14:paraId="378A43C4" w14:textId="77777777" w:rsidTr="00276D7A">
        <w:trPr>
          <w:jc w:val="center"/>
        </w:trPr>
        <w:tc>
          <w:tcPr>
            <w:tcW w:w="2018" w:type="dxa"/>
          </w:tcPr>
          <w:p w14:paraId="72778B50" w14:textId="77777777" w:rsidR="00276D7A" w:rsidRPr="002A786C" w:rsidRDefault="00276D7A" w:rsidP="0017399F">
            <w:pPr>
              <w:tabs>
                <w:tab w:val="left" w:pos="313"/>
              </w:tabs>
              <w:spacing w:line="360" w:lineRule="auto"/>
              <w:jc w:val="center"/>
            </w:pPr>
            <w:r w:rsidRPr="00D63B95">
              <w:t>status</w:t>
            </w:r>
          </w:p>
        </w:tc>
        <w:tc>
          <w:tcPr>
            <w:tcW w:w="2387"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76D7A" w:rsidRPr="002536AF" w14:paraId="7B5A1ABB" w14:textId="77777777" w:rsidTr="0017399F">
              <w:trPr>
                <w:tblCellSpacing w:w="15" w:type="dxa"/>
              </w:trPr>
              <w:tc>
                <w:tcPr>
                  <w:tcW w:w="36" w:type="dxa"/>
                  <w:vAlign w:val="center"/>
                  <w:hideMark/>
                </w:tcPr>
                <w:p w14:paraId="6F286290" w14:textId="77777777" w:rsidR="00276D7A" w:rsidRPr="002536AF" w:rsidRDefault="00276D7A" w:rsidP="0017399F">
                  <w:pPr>
                    <w:spacing w:line="360" w:lineRule="auto"/>
                    <w:jc w:val="center"/>
                  </w:pPr>
                </w:p>
              </w:tc>
            </w:tr>
          </w:tbl>
          <w:p w14:paraId="4AC071D7" w14:textId="77777777" w:rsidR="00276D7A" w:rsidRPr="002536AF" w:rsidRDefault="00276D7A" w:rsidP="0017399F">
            <w:pPr>
              <w:spacing w:line="360" w:lineRule="auto"/>
              <w:jc w:val="center"/>
              <w:rPr>
                <w:vanish/>
              </w:rPr>
            </w:pPr>
          </w:p>
          <w:tbl>
            <w:tblPr>
              <w:tblW w:w="2252"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252"/>
            </w:tblGrid>
            <w:tr w:rsidR="00276D7A" w:rsidRPr="002536AF" w14:paraId="41A9D869" w14:textId="77777777" w:rsidTr="0017399F">
              <w:trPr>
                <w:trHeight w:val="457"/>
                <w:tblCellSpacing w:w="15" w:type="dxa"/>
              </w:trPr>
              <w:tc>
                <w:tcPr>
                  <w:tcW w:w="2192" w:type="dxa"/>
                  <w:vAlign w:val="center"/>
                  <w:hideMark/>
                </w:tcPr>
                <w:p w14:paraId="53DC3353" w14:textId="77777777" w:rsidR="00276D7A" w:rsidRPr="002536AF" w:rsidRDefault="00276D7A" w:rsidP="0017399F">
                  <w:pPr>
                    <w:spacing w:line="360" w:lineRule="auto"/>
                    <w:jc w:val="center"/>
                  </w:pPr>
                  <w:r w:rsidRPr="00DB10B7">
                    <w:t>Trạng thái</w:t>
                  </w:r>
                </w:p>
              </w:tc>
            </w:tr>
          </w:tbl>
          <w:p w14:paraId="2BE00525" w14:textId="77777777" w:rsidR="00276D7A" w:rsidRPr="002A786C" w:rsidRDefault="00276D7A" w:rsidP="0017399F">
            <w:pPr>
              <w:spacing w:line="360" w:lineRule="auto"/>
              <w:jc w:val="center"/>
            </w:pPr>
          </w:p>
        </w:tc>
        <w:tc>
          <w:tcPr>
            <w:tcW w:w="25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76D7A" w:rsidRPr="00790AC0" w14:paraId="39A1C4A3" w14:textId="77777777" w:rsidTr="0017399F">
              <w:trPr>
                <w:tblCellSpacing w:w="15" w:type="dxa"/>
              </w:trPr>
              <w:tc>
                <w:tcPr>
                  <w:tcW w:w="36" w:type="dxa"/>
                  <w:vAlign w:val="center"/>
                  <w:hideMark/>
                </w:tcPr>
                <w:p w14:paraId="4C321D7B" w14:textId="77777777" w:rsidR="00276D7A" w:rsidRPr="00790AC0" w:rsidRDefault="00276D7A" w:rsidP="0017399F">
                  <w:pPr>
                    <w:spacing w:line="360" w:lineRule="auto"/>
                    <w:jc w:val="center"/>
                  </w:pPr>
                </w:p>
              </w:tc>
            </w:tr>
          </w:tbl>
          <w:p w14:paraId="0E016999" w14:textId="77777777" w:rsidR="00276D7A" w:rsidRPr="00790AC0" w:rsidRDefault="00276D7A" w:rsidP="0017399F">
            <w:pPr>
              <w:spacing w:line="360" w:lineRule="auto"/>
              <w:jc w:val="cente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262"/>
            </w:tblGrid>
            <w:tr w:rsidR="00276D7A" w:rsidRPr="00790AC0" w14:paraId="24332058" w14:textId="77777777" w:rsidTr="0017399F">
              <w:trPr>
                <w:trHeight w:val="322"/>
                <w:tblCellSpacing w:w="15" w:type="dxa"/>
              </w:trPr>
              <w:tc>
                <w:tcPr>
                  <w:tcW w:w="2202" w:type="dxa"/>
                  <w:vAlign w:val="center"/>
                  <w:hideMark/>
                </w:tcPr>
                <w:p w14:paraId="673CD7E3" w14:textId="6BDBABFE" w:rsidR="00276D7A" w:rsidRPr="00790AC0" w:rsidRDefault="00276D7A" w:rsidP="0017399F">
                  <w:pPr>
                    <w:spacing w:line="360" w:lineRule="auto"/>
                    <w:jc w:val="center"/>
                  </w:pPr>
                  <w:r w:rsidRPr="002B2F58">
                    <w:t>ENUM</w:t>
                  </w:r>
                </w:p>
              </w:tc>
            </w:tr>
          </w:tbl>
          <w:p w14:paraId="586C93A1" w14:textId="77777777" w:rsidR="00276D7A" w:rsidRPr="002A786C" w:rsidRDefault="00276D7A" w:rsidP="0017399F">
            <w:pPr>
              <w:spacing w:line="360" w:lineRule="auto"/>
              <w:jc w:val="center"/>
            </w:pPr>
          </w:p>
        </w:tc>
      </w:tr>
      <w:tr w:rsidR="00276D7A" w:rsidRPr="002A786C" w14:paraId="67A10B25" w14:textId="77777777" w:rsidTr="00276D7A">
        <w:trPr>
          <w:jc w:val="center"/>
        </w:trPr>
        <w:tc>
          <w:tcPr>
            <w:tcW w:w="2018" w:type="dxa"/>
          </w:tcPr>
          <w:p w14:paraId="4E5688A0" w14:textId="77777777" w:rsidR="00276D7A" w:rsidRPr="00D63B95" w:rsidRDefault="00276D7A" w:rsidP="0017399F">
            <w:pPr>
              <w:tabs>
                <w:tab w:val="left" w:pos="313"/>
              </w:tabs>
              <w:spacing w:line="360" w:lineRule="auto"/>
              <w:jc w:val="center"/>
            </w:pPr>
            <w:r w:rsidRPr="00D63B95">
              <w:t>created_at</w:t>
            </w:r>
          </w:p>
        </w:tc>
        <w:tc>
          <w:tcPr>
            <w:tcW w:w="2387" w:type="dxa"/>
          </w:tcPr>
          <w:p w14:paraId="68C43478" w14:textId="77777777" w:rsidR="00276D7A" w:rsidRPr="002536AF" w:rsidRDefault="00276D7A" w:rsidP="0017399F">
            <w:pPr>
              <w:spacing w:line="360" w:lineRule="auto"/>
              <w:jc w:val="center"/>
            </w:pPr>
            <w:r w:rsidRPr="00D63B95">
              <w:t>Ngày tạo</w:t>
            </w:r>
          </w:p>
        </w:tc>
        <w:tc>
          <w:tcPr>
            <w:tcW w:w="2520" w:type="dxa"/>
          </w:tcPr>
          <w:p w14:paraId="4A1DD156" w14:textId="77777777" w:rsidR="00276D7A" w:rsidRPr="00790AC0" w:rsidRDefault="00276D7A" w:rsidP="0017399F">
            <w:pPr>
              <w:spacing w:line="360" w:lineRule="auto"/>
              <w:jc w:val="center"/>
            </w:pPr>
            <w:r w:rsidRPr="00F06425">
              <w:t>TIMESTAMP</w:t>
            </w:r>
          </w:p>
        </w:tc>
      </w:tr>
    </w:tbl>
    <w:p w14:paraId="77DB35E2" w14:textId="77777777" w:rsidR="00D12EBA" w:rsidRDefault="00D12EBA" w:rsidP="00276D7A">
      <w:pPr>
        <w:pStyle w:val="Caption"/>
        <w:rPr>
          <w:color w:val="auto"/>
          <w:sz w:val="26"/>
          <w:szCs w:val="26"/>
        </w:rPr>
      </w:pPr>
    </w:p>
    <w:p w14:paraId="6AB5B780" w14:textId="77777777" w:rsidR="00D12EBA" w:rsidRDefault="00D12EBA" w:rsidP="00D12EBA"/>
    <w:p w14:paraId="32B6FB21" w14:textId="77777777" w:rsidR="00D12EBA" w:rsidRDefault="00D12EBA" w:rsidP="00D12EBA"/>
    <w:p w14:paraId="415DD898" w14:textId="77777777" w:rsidR="00D12EBA" w:rsidRDefault="00D12EBA" w:rsidP="00D12EBA"/>
    <w:p w14:paraId="053538CE" w14:textId="77777777" w:rsidR="00D12EBA" w:rsidRDefault="00D12EBA" w:rsidP="00D12EBA"/>
    <w:p w14:paraId="1A49B5C8" w14:textId="77777777" w:rsidR="00D12EBA" w:rsidRDefault="00D12EBA" w:rsidP="00D12EBA"/>
    <w:p w14:paraId="69A01741" w14:textId="77777777" w:rsidR="00D12EBA" w:rsidRDefault="00D12EBA" w:rsidP="00D12EBA"/>
    <w:p w14:paraId="34FEBDF8" w14:textId="77777777" w:rsidR="00D12EBA" w:rsidRDefault="00D12EBA" w:rsidP="00D12EBA"/>
    <w:p w14:paraId="3444B4E1" w14:textId="77777777" w:rsidR="00D86BDD" w:rsidRPr="00D12EBA" w:rsidRDefault="00D86BDD" w:rsidP="00D12EBA"/>
    <w:p w14:paraId="7E0874FE" w14:textId="15EE73BF" w:rsidR="00DB10B7" w:rsidRPr="00276D7A" w:rsidRDefault="00276D7A" w:rsidP="00D86BDD">
      <w:pPr>
        <w:pStyle w:val="bang"/>
      </w:pPr>
      <w:bookmarkStart w:id="38" w:name="_Toc218073719"/>
      <w:r w:rsidRPr="001017AF">
        <w:lastRenderedPageBreak/>
        <w:t xml:space="preserve">Bảng 2. </w:t>
      </w:r>
      <w:r>
        <w:t>9</w:t>
      </w:r>
      <w:r w:rsidRPr="001017AF">
        <w:t xml:space="preserve"> </w:t>
      </w:r>
      <w:r>
        <w:t xml:space="preserve"> Bảng </w:t>
      </w:r>
      <w:r w:rsidR="00CC104F">
        <w:t>tin nhắn</w:t>
      </w:r>
      <w:r>
        <w:t>(</w:t>
      </w:r>
      <w:r w:rsidR="00CC104F" w:rsidRPr="00CC104F">
        <w:t>messages</w:t>
      </w:r>
      <w:r>
        <w:t>)</w:t>
      </w:r>
      <w:bookmarkEnd w:id="38"/>
    </w:p>
    <w:tbl>
      <w:tblPr>
        <w:tblStyle w:val="TableGrid"/>
        <w:tblW w:w="6925" w:type="dxa"/>
        <w:jc w:val="center"/>
        <w:tblLayout w:type="fixed"/>
        <w:tblLook w:val="04A0" w:firstRow="1" w:lastRow="0" w:firstColumn="1" w:lastColumn="0" w:noHBand="0" w:noVBand="1"/>
      </w:tblPr>
      <w:tblGrid>
        <w:gridCol w:w="2018"/>
        <w:gridCol w:w="2387"/>
        <w:gridCol w:w="2520"/>
      </w:tblGrid>
      <w:tr w:rsidR="00276D7A" w:rsidRPr="002A786C" w14:paraId="0933852F" w14:textId="77777777" w:rsidTr="0017399F">
        <w:trPr>
          <w:jc w:val="center"/>
        </w:trPr>
        <w:tc>
          <w:tcPr>
            <w:tcW w:w="2018" w:type="dxa"/>
            <w:vAlign w:val="center"/>
          </w:tcPr>
          <w:p w14:paraId="4A8DD5DD" w14:textId="77777777" w:rsidR="00276D7A" w:rsidRPr="002A786C" w:rsidRDefault="00276D7A" w:rsidP="0017399F">
            <w:pPr>
              <w:spacing w:line="360" w:lineRule="auto"/>
              <w:jc w:val="center"/>
              <w:rPr>
                <w:b/>
              </w:rPr>
            </w:pPr>
            <w:r>
              <w:rPr>
                <w:b/>
              </w:rPr>
              <w:t>Thuộc tính</w:t>
            </w:r>
          </w:p>
        </w:tc>
        <w:tc>
          <w:tcPr>
            <w:tcW w:w="2387" w:type="dxa"/>
            <w:vAlign w:val="center"/>
          </w:tcPr>
          <w:p w14:paraId="3E526EEE" w14:textId="77777777" w:rsidR="00276D7A" w:rsidRPr="002A786C" w:rsidRDefault="00276D7A" w:rsidP="0017399F">
            <w:pPr>
              <w:spacing w:line="360" w:lineRule="auto"/>
              <w:jc w:val="center"/>
              <w:rPr>
                <w:b/>
              </w:rPr>
            </w:pPr>
            <w:r>
              <w:rPr>
                <w:b/>
              </w:rPr>
              <w:t>Mô tả</w:t>
            </w:r>
          </w:p>
        </w:tc>
        <w:tc>
          <w:tcPr>
            <w:tcW w:w="2520" w:type="dxa"/>
          </w:tcPr>
          <w:p w14:paraId="7B766CA9" w14:textId="77777777" w:rsidR="00276D7A" w:rsidRPr="002A786C" w:rsidRDefault="00276D7A" w:rsidP="0017399F">
            <w:pPr>
              <w:spacing w:line="360" w:lineRule="auto"/>
              <w:jc w:val="center"/>
              <w:rPr>
                <w:b/>
              </w:rPr>
            </w:pPr>
            <w:r>
              <w:rPr>
                <w:b/>
              </w:rPr>
              <w:t>Kiểu dữ liệu</w:t>
            </w:r>
          </w:p>
        </w:tc>
      </w:tr>
      <w:tr w:rsidR="00276D7A" w:rsidRPr="002A786C" w14:paraId="607E2951" w14:textId="77777777" w:rsidTr="0017399F">
        <w:trPr>
          <w:jc w:val="center"/>
        </w:trPr>
        <w:tc>
          <w:tcPr>
            <w:tcW w:w="2018" w:type="dxa"/>
          </w:tcPr>
          <w:p w14:paraId="1889243C" w14:textId="77777777" w:rsidR="00276D7A" w:rsidRPr="002A786C" w:rsidRDefault="00276D7A" w:rsidP="0017399F">
            <w:pPr>
              <w:tabs>
                <w:tab w:val="left" w:pos="313"/>
              </w:tabs>
              <w:spacing w:line="360" w:lineRule="auto"/>
              <w:jc w:val="center"/>
            </w:pPr>
            <w:r>
              <w:t>Id</w:t>
            </w:r>
          </w:p>
        </w:tc>
        <w:tc>
          <w:tcPr>
            <w:tcW w:w="2387" w:type="dxa"/>
          </w:tcPr>
          <w:p w14:paraId="603FC233" w14:textId="77777777" w:rsidR="00276D7A" w:rsidRPr="002A786C" w:rsidRDefault="00276D7A" w:rsidP="0017399F">
            <w:pPr>
              <w:spacing w:line="360" w:lineRule="auto"/>
              <w:jc w:val="center"/>
            </w:pPr>
            <w:r>
              <w:t>ID</w:t>
            </w:r>
          </w:p>
        </w:tc>
        <w:tc>
          <w:tcPr>
            <w:tcW w:w="2520" w:type="dxa"/>
          </w:tcPr>
          <w:p w14:paraId="090A0568" w14:textId="2E3BA112" w:rsidR="00276D7A" w:rsidRPr="002A786C" w:rsidRDefault="00241390" w:rsidP="0017399F">
            <w:pPr>
              <w:spacing w:line="360" w:lineRule="auto"/>
              <w:jc w:val="center"/>
            </w:pPr>
            <w:r w:rsidRPr="00241390">
              <w:t>INT (PK)</w:t>
            </w:r>
          </w:p>
        </w:tc>
      </w:tr>
      <w:tr w:rsidR="00276D7A" w:rsidRPr="002A786C" w14:paraId="716165BF" w14:textId="77777777" w:rsidTr="0017399F">
        <w:trPr>
          <w:jc w:val="center"/>
        </w:trPr>
        <w:tc>
          <w:tcPr>
            <w:tcW w:w="2018" w:type="dxa"/>
          </w:tcPr>
          <w:p w14:paraId="6303EDA7" w14:textId="492AF2A3" w:rsidR="00276D7A" w:rsidRPr="002A786C" w:rsidRDefault="00CC104F" w:rsidP="0017399F">
            <w:pPr>
              <w:tabs>
                <w:tab w:val="left" w:pos="313"/>
              </w:tabs>
              <w:spacing w:line="360" w:lineRule="auto"/>
              <w:jc w:val="center"/>
            </w:pPr>
            <w:r w:rsidRPr="00CC104F">
              <w:t>user_id</w:t>
            </w:r>
          </w:p>
        </w:tc>
        <w:tc>
          <w:tcPr>
            <w:tcW w:w="2387" w:type="dxa"/>
          </w:tcPr>
          <w:p w14:paraId="28C108B8" w14:textId="02162275" w:rsidR="00276D7A" w:rsidRPr="002A786C" w:rsidRDefault="00241390" w:rsidP="0017399F">
            <w:pPr>
              <w:spacing w:line="360" w:lineRule="auto"/>
              <w:jc w:val="center"/>
            </w:pPr>
            <w:r w:rsidRPr="00241390">
              <w:t>Mã user</w:t>
            </w:r>
          </w:p>
        </w:tc>
        <w:tc>
          <w:tcPr>
            <w:tcW w:w="2520" w:type="dxa"/>
          </w:tcPr>
          <w:p w14:paraId="107847A6" w14:textId="5267C0C2" w:rsidR="00276D7A" w:rsidRPr="002A786C" w:rsidRDefault="00241390" w:rsidP="0017399F">
            <w:pPr>
              <w:spacing w:line="360" w:lineRule="auto"/>
              <w:jc w:val="center"/>
            </w:pPr>
            <w:r w:rsidRPr="00241390">
              <w:t>INT</w:t>
            </w:r>
          </w:p>
        </w:tc>
      </w:tr>
      <w:tr w:rsidR="00276D7A" w:rsidRPr="002A786C" w14:paraId="31A9CF56" w14:textId="77777777" w:rsidTr="0017399F">
        <w:trPr>
          <w:jc w:val="center"/>
        </w:trPr>
        <w:tc>
          <w:tcPr>
            <w:tcW w:w="2018" w:type="dxa"/>
          </w:tcPr>
          <w:p w14:paraId="4089444D" w14:textId="49DF62A7" w:rsidR="00276D7A" w:rsidRPr="002A786C" w:rsidRDefault="00CC104F" w:rsidP="0017399F">
            <w:pPr>
              <w:tabs>
                <w:tab w:val="left" w:pos="313"/>
              </w:tabs>
              <w:spacing w:line="360" w:lineRule="auto"/>
              <w:jc w:val="center"/>
            </w:pPr>
            <w:r w:rsidRPr="00CC104F">
              <w:t>sender_type</w:t>
            </w:r>
          </w:p>
        </w:tc>
        <w:tc>
          <w:tcPr>
            <w:tcW w:w="2387" w:type="dxa"/>
          </w:tcPr>
          <w:p w14:paraId="6D0E17CF" w14:textId="52B872A2" w:rsidR="00276D7A" w:rsidRPr="002A786C" w:rsidRDefault="00241390" w:rsidP="0017399F">
            <w:pPr>
              <w:spacing w:line="360" w:lineRule="auto"/>
              <w:jc w:val="center"/>
            </w:pPr>
            <w:r w:rsidRPr="00241390">
              <w:t>Người gửi</w:t>
            </w:r>
          </w:p>
        </w:tc>
        <w:tc>
          <w:tcPr>
            <w:tcW w:w="2520" w:type="dxa"/>
          </w:tcPr>
          <w:p w14:paraId="50B4583C" w14:textId="42CD11B5" w:rsidR="00276D7A" w:rsidRPr="002A786C" w:rsidRDefault="00241390" w:rsidP="0017399F">
            <w:pPr>
              <w:spacing w:line="360" w:lineRule="auto"/>
              <w:jc w:val="center"/>
            </w:pPr>
            <w:r w:rsidRPr="00241390">
              <w:t>ENUM('user','admin')</w:t>
            </w:r>
          </w:p>
        </w:tc>
      </w:tr>
      <w:tr w:rsidR="00276D7A" w:rsidRPr="002A786C" w14:paraId="180257AA" w14:textId="77777777" w:rsidTr="0017399F">
        <w:trPr>
          <w:jc w:val="center"/>
        </w:trPr>
        <w:tc>
          <w:tcPr>
            <w:tcW w:w="2018" w:type="dxa"/>
          </w:tcPr>
          <w:p w14:paraId="5A83F267" w14:textId="17F0E305" w:rsidR="00276D7A" w:rsidRPr="002A786C" w:rsidRDefault="00CC104F" w:rsidP="0017399F">
            <w:pPr>
              <w:tabs>
                <w:tab w:val="left" w:pos="313"/>
              </w:tabs>
              <w:spacing w:line="360" w:lineRule="auto"/>
              <w:jc w:val="center"/>
            </w:pPr>
            <w:r w:rsidRPr="00CC104F">
              <w:t>message</w:t>
            </w:r>
          </w:p>
        </w:tc>
        <w:tc>
          <w:tcPr>
            <w:tcW w:w="2387" w:type="dxa"/>
          </w:tcPr>
          <w:p w14:paraId="12F7434B" w14:textId="3474BE47" w:rsidR="00276D7A" w:rsidRPr="002A786C" w:rsidRDefault="00241390" w:rsidP="0017399F">
            <w:pPr>
              <w:spacing w:line="360" w:lineRule="auto"/>
              <w:jc w:val="center"/>
            </w:pPr>
            <w:r w:rsidRPr="00241390">
              <w:t>Nội dung</w:t>
            </w:r>
          </w:p>
        </w:tc>
        <w:tc>
          <w:tcPr>
            <w:tcW w:w="25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76D7A" w:rsidRPr="00543D4B" w14:paraId="71DE0A4B" w14:textId="77777777" w:rsidTr="0017399F">
              <w:trPr>
                <w:tblCellSpacing w:w="15" w:type="dxa"/>
              </w:trPr>
              <w:tc>
                <w:tcPr>
                  <w:tcW w:w="36" w:type="dxa"/>
                  <w:vAlign w:val="center"/>
                  <w:hideMark/>
                </w:tcPr>
                <w:p w14:paraId="32DD60F9" w14:textId="77777777" w:rsidR="00276D7A" w:rsidRPr="00543D4B" w:rsidRDefault="00276D7A" w:rsidP="0017399F">
                  <w:pPr>
                    <w:spacing w:line="360" w:lineRule="auto"/>
                    <w:jc w:val="center"/>
                  </w:pPr>
                </w:p>
              </w:tc>
            </w:tr>
          </w:tbl>
          <w:p w14:paraId="6E3DD747" w14:textId="77777777" w:rsidR="00276D7A" w:rsidRPr="00543D4B" w:rsidRDefault="00276D7A" w:rsidP="0017399F">
            <w:pPr>
              <w:spacing w:line="360" w:lineRule="auto"/>
              <w:jc w:val="cente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015"/>
            </w:tblGrid>
            <w:tr w:rsidR="00276D7A" w:rsidRPr="00543D4B" w14:paraId="14388EE7" w14:textId="77777777" w:rsidTr="0017399F">
              <w:trPr>
                <w:tblCellSpacing w:w="15" w:type="dxa"/>
              </w:trPr>
              <w:tc>
                <w:tcPr>
                  <w:tcW w:w="1955" w:type="dxa"/>
                  <w:vAlign w:val="center"/>
                  <w:hideMark/>
                </w:tcPr>
                <w:p w14:paraId="5578BEB2" w14:textId="20B7CAFE" w:rsidR="00276D7A" w:rsidRPr="00543D4B" w:rsidRDefault="00241390" w:rsidP="0017399F">
                  <w:pPr>
                    <w:spacing w:line="360" w:lineRule="auto"/>
                    <w:jc w:val="center"/>
                  </w:pPr>
                  <w:r w:rsidRPr="00241390">
                    <w:t>TEXT</w:t>
                  </w:r>
                </w:p>
              </w:tc>
            </w:tr>
          </w:tbl>
          <w:p w14:paraId="58CEFE65" w14:textId="77777777" w:rsidR="00276D7A" w:rsidRPr="002A786C" w:rsidRDefault="00276D7A" w:rsidP="0017399F">
            <w:pPr>
              <w:spacing w:line="360" w:lineRule="auto"/>
              <w:jc w:val="center"/>
            </w:pPr>
          </w:p>
        </w:tc>
      </w:tr>
      <w:tr w:rsidR="00276D7A" w:rsidRPr="002A786C" w14:paraId="48B0CF26" w14:textId="77777777" w:rsidTr="0017399F">
        <w:trPr>
          <w:jc w:val="center"/>
        </w:trPr>
        <w:tc>
          <w:tcPr>
            <w:tcW w:w="2018" w:type="dxa"/>
          </w:tcPr>
          <w:p w14:paraId="2CE9C89C" w14:textId="74CA57A1" w:rsidR="00276D7A" w:rsidRPr="002A786C" w:rsidRDefault="00CC104F" w:rsidP="0017399F">
            <w:pPr>
              <w:tabs>
                <w:tab w:val="left" w:pos="313"/>
              </w:tabs>
              <w:spacing w:line="360" w:lineRule="auto"/>
              <w:jc w:val="center"/>
            </w:pPr>
            <w:r w:rsidRPr="00CC104F">
              <w:t>is_read</w:t>
            </w:r>
          </w:p>
        </w:tc>
        <w:tc>
          <w:tcPr>
            <w:tcW w:w="2387" w:type="dxa"/>
          </w:tcPr>
          <w:p w14:paraId="1FC1D6D3" w14:textId="615E6EBF" w:rsidR="00276D7A" w:rsidRPr="002A786C" w:rsidRDefault="00241390" w:rsidP="0017399F">
            <w:pPr>
              <w:spacing w:line="360" w:lineRule="auto"/>
              <w:jc w:val="center"/>
            </w:pPr>
            <w:r w:rsidRPr="00241390">
              <w:t>Đã đọc</w:t>
            </w:r>
          </w:p>
        </w:tc>
        <w:tc>
          <w:tcPr>
            <w:tcW w:w="25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76D7A" w:rsidRPr="00B13D8D" w14:paraId="451E95C9" w14:textId="77777777" w:rsidTr="0017399F">
              <w:trPr>
                <w:tblCellSpacing w:w="15" w:type="dxa"/>
              </w:trPr>
              <w:tc>
                <w:tcPr>
                  <w:tcW w:w="36" w:type="dxa"/>
                  <w:vAlign w:val="center"/>
                  <w:hideMark/>
                </w:tcPr>
                <w:p w14:paraId="6A5B216F" w14:textId="77777777" w:rsidR="00276D7A" w:rsidRPr="00B13D8D" w:rsidRDefault="00276D7A" w:rsidP="0017399F">
                  <w:pPr>
                    <w:spacing w:line="360" w:lineRule="auto"/>
                    <w:jc w:val="center"/>
                  </w:pPr>
                </w:p>
              </w:tc>
            </w:tr>
          </w:tbl>
          <w:p w14:paraId="41652087" w14:textId="77777777" w:rsidR="00276D7A" w:rsidRPr="00B13D8D" w:rsidRDefault="00276D7A" w:rsidP="0017399F">
            <w:pPr>
              <w:spacing w:line="360" w:lineRule="auto"/>
              <w:jc w:val="center"/>
              <w:rPr>
                <w:vanish/>
              </w:rPr>
            </w:pPr>
          </w:p>
          <w:tbl>
            <w:tblPr>
              <w:tblW w:w="2372"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372"/>
            </w:tblGrid>
            <w:tr w:rsidR="00276D7A" w:rsidRPr="00B13D8D" w14:paraId="3FEC16E1" w14:textId="77777777" w:rsidTr="0017399F">
              <w:trPr>
                <w:trHeight w:val="322"/>
                <w:tblCellSpacing w:w="15" w:type="dxa"/>
              </w:trPr>
              <w:tc>
                <w:tcPr>
                  <w:tcW w:w="2312" w:type="dxa"/>
                  <w:vAlign w:val="center"/>
                  <w:hideMark/>
                </w:tcPr>
                <w:p w14:paraId="5F9DB315" w14:textId="4BFF3A88" w:rsidR="00276D7A" w:rsidRPr="00B13D8D" w:rsidRDefault="00241390" w:rsidP="0017399F">
                  <w:pPr>
                    <w:spacing w:line="360" w:lineRule="auto"/>
                    <w:jc w:val="center"/>
                  </w:pPr>
                  <w:r w:rsidRPr="00241390">
                    <w:t>TINYINT</w:t>
                  </w:r>
                </w:p>
              </w:tc>
            </w:tr>
          </w:tbl>
          <w:p w14:paraId="5F367EF1" w14:textId="77777777" w:rsidR="00276D7A" w:rsidRPr="002A786C" w:rsidRDefault="00276D7A" w:rsidP="0017399F">
            <w:pPr>
              <w:spacing w:line="360" w:lineRule="auto"/>
              <w:jc w:val="center"/>
            </w:pPr>
          </w:p>
        </w:tc>
      </w:tr>
      <w:tr w:rsidR="00276D7A" w:rsidRPr="002A786C" w14:paraId="40E8F014" w14:textId="77777777" w:rsidTr="0017399F">
        <w:trPr>
          <w:jc w:val="center"/>
        </w:trPr>
        <w:tc>
          <w:tcPr>
            <w:tcW w:w="2018" w:type="dxa"/>
          </w:tcPr>
          <w:p w14:paraId="5B34C3A4" w14:textId="77777777" w:rsidR="00276D7A" w:rsidRPr="00D63B95" w:rsidRDefault="00276D7A" w:rsidP="0017399F">
            <w:pPr>
              <w:tabs>
                <w:tab w:val="left" w:pos="313"/>
              </w:tabs>
              <w:spacing w:line="360" w:lineRule="auto"/>
              <w:jc w:val="center"/>
            </w:pPr>
            <w:r w:rsidRPr="00D63B95">
              <w:t>created_at</w:t>
            </w:r>
          </w:p>
        </w:tc>
        <w:tc>
          <w:tcPr>
            <w:tcW w:w="2387" w:type="dxa"/>
          </w:tcPr>
          <w:p w14:paraId="12424C83" w14:textId="77777777" w:rsidR="00276D7A" w:rsidRPr="002536AF" w:rsidRDefault="00276D7A" w:rsidP="0017399F">
            <w:pPr>
              <w:spacing w:line="360" w:lineRule="auto"/>
              <w:jc w:val="center"/>
            </w:pPr>
            <w:r w:rsidRPr="00D63B95">
              <w:t>Ngày tạo</w:t>
            </w:r>
          </w:p>
        </w:tc>
        <w:tc>
          <w:tcPr>
            <w:tcW w:w="2520" w:type="dxa"/>
          </w:tcPr>
          <w:p w14:paraId="147E0094" w14:textId="77777777" w:rsidR="00276D7A" w:rsidRPr="00790AC0" w:rsidRDefault="00276D7A" w:rsidP="0017399F">
            <w:pPr>
              <w:spacing w:line="360" w:lineRule="auto"/>
              <w:jc w:val="center"/>
            </w:pPr>
            <w:r w:rsidRPr="00F06425">
              <w:t>TIMESTAMP</w:t>
            </w:r>
          </w:p>
        </w:tc>
      </w:tr>
    </w:tbl>
    <w:p w14:paraId="34D0D526" w14:textId="1F194718" w:rsidR="00276D7A" w:rsidRDefault="00276D7A" w:rsidP="005E7D58">
      <w:pPr>
        <w:spacing w:line="360" w:lineRule="auto"/>
      </w:pPr>
    </w:p>
    <w:p w14:paraId="27C933AB" w14:textId="69D14060" w:rsidR="0017399F" w:rsidRDefault="0017399F" w:rsidP="0017399F">
      <w:pPr>
        <w:pStyle w:val="Heading3"/>
        <w:rPr>
          <w:i w:val="0"/>
        </w:rPr>
      </w:pPr>
      <w:r w:rsidRPr="0017399F">
        <w:rPr>
          <w:i w:val="0"/>
        </w:rPr>
        <w:t>2.2.3. Sơ đồ UseCase</w:t>
      </w:r>
    </w:p>
    <w:p w14:paraId="1B9F9D03" w14:textId="77777777" w:rsidR="008B0A2F" w:rsidRPr="008B0A2F" w:rsidRDefault="008B0A2F" w:rsidP="008B0A2F"/>
    <w:p w14:paraId="57C6C58E" w14:textId="61449095" w:rsidR="0017399F" w:rsidRDefault="0017399F" w:rsidP="0017399F">
      <w:r>
        <w:rPr>
          <w:noProof/>
          <w:lang w:val="en-AU" w:eastAsia="en-AU"/>
        </w:rPr>
        <w:drawing>
          <wp:inline distT="0" distB="0" distL="0" distR="0" wp14:anchorId="001FE234" wp14:editId="2084C484">
            <wp:extent cx="5760720" cy="29152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915285"/>
                    </a:xfrm>
                    <a:prstGeom prst="rect">
                      <a:avLst/>
                    </a:prstGeom>
                  </pic:spPr>
                </pic:pic>
              </a:graphicData>
            </a:graphic>
          </wp:inline>
        </w:drawing>
      </w:r>
    </w:p>
    <w:p w14:paraId="1E6B8038" w14:textId="49852F63" w:rsidR="000A6B41" w:rsidRPr="0017399F" w:rsidRDefault="00311747" w:rsidP="000A6B41">
      <w:pPr>
        <w:pStyle w:val="hnh"/>
      </w:pPr>
      <w:bookmarkStart w:id="39" w:name="_Toc218491824"/>
      <w:r>
        <w:t>2.2</w:t>
      </w:r>
      <w:r w:rsidR="000A6B41">
        <w:t xml:space="preserve"> Sơ đồ UseCase</w:t>
      </w:r>
      <w:bookmarkEnd w:id="39"/>
    </w:p>
    <w:p w14:paraId="4ABDD359" w14:textId="77777777" w:rsidR="001017AF" w:rsidRPr="008169EE" w:rsidRDefault="001017AF" w:rsidP="001017AF">
      <w:pPr>
        <w:pStyle w:val="Heading2-TimesNewRowman"/>
        <w:numPr>
          <w:ilvl w:val="0"/>
          <w:numId w:val="13"/>
        </w:numPr>
        <w:spacing w:line="360" w:lineRule="auto"/>
        <w:ind w:left="0" w:firstLine="0"/>
        <w:rPr>
          <w:b w:val="0"/>
        </w:rPr>
      </w:pPr>
      <w:bookmarkStart w:id="40" w:name="_Toc218073523"/>
      <w:r>
        <w:t>PHÁC THẢO GIAO DIỆN</w:t>
      </w:r>
      <w:bookmarkEnd w:id="40"/>
    </w:p>
    <w:p w14:paraId="6F61D84B" w14:textId="7CAE7C1F" w:rsidR="008169EE" w:rsidRDefault="008169EE" w:rsidP="000A6B41">
      <w:pPr>
        <w:pStyle w:val="Heading3"/>
        <w:numPr>
          <w:ilvl w:val="2"/>
          <w:numId w:val="32"/>
        </w:numPr>
      </w:pPr>
      <w:bookmarkStart w:id="41" w:name="_Toc218073524"/>
      <w:r>
        <w:t>Phác thảo giao diện trang chủ</w:t>
      </w:r>
      <w:bookmarkEnd w:id="41"/>
    </w:p>
    <w:p w14:paraId="17B3A2B8" w14:textId="77777777" w:rsidR="008169EE" w:rsidRPr="008169EE" w:rsidRDefault="008169EE" w:rsidP="008169EE">
      <w:pPr>
        <w:spacing w:line="360" w:lineRule="auto"/>
        <w:ind w:firstLine="720"/>
        <w:jc w:val="both"/>
      </w:pPr>
      <w:r w:rsidRPr="008169EE">
        <w:t xml:space="preserve">Giao diện phác thảo trong hình ảnh thể hiện bố cục tổng thể của một website thương mại điện tử hiện đại với thiết kế tối giản, rõ ràng và trực quan. Phần trên cùng là thanh điều hướng chứa các mục menu và biểu tượng chức năng như giỏ hàng, tài khoản, giúp người dùng truy cập nhanh đến các phần chính. Ngay bên dưới là thanh tìm kiếm trung tâm, đóng vai trò hỗ trợ khách hàng tra cứu sản phẩm một cách nhanh chóng và chính xác. Tiếp theo là khu vực banner lớn, thường dùng để hiển thị quảng cáo, chương </w:t>
      </w:r>
      <w:r w:rsidRPr="008169EE">
        <w:lastRenderedPageBreak/>
        <w:t>trình khuyến mãi hoặc thông điệp thương hiệu, đi kèm các nút hành động để điều hướng người dùng đến sản phẩm nổi bật. Bên dưới banner là phần lưới sản phẩm, gồm các thẻ hình chữ nhật hiển thị hình ảnh, tên, giá và nút thao tác, giúp khách hàng dễ dàng duyệt và so sánh nhiều sản phẩm cùng lúc. Tổng thể, giao diện sử dụng các khối màu xám và trắng để biểu thị vị trí thành phần, tạo cảm giác gọn gàng, chuyên nghiệp, dễ mở rộng và có khả năng tùy biến cao, là nền tảng tốt để phát triển thành một website thương mại điện tử hoàn chỉnh.</w:t>
      </w:r>
    </w:p>
    <w:p w14:paraId="61762EDB" w14:textId="77777777" w:rsidR="008169EE" w:rsidRDefault="008169EE" w:rsidP="006232C3">
      <w:pPr>
        <w:pStyle w:val="Caption"/>
        <w:jc w:val="center"/>
        <w:rPr>
          <w:color w:val="auto"/>
          <w:sz w:val="26"/>
          <w:szCs w:val="26"/>
        </w:rPr>
      </w:pPr>
      <w:r>
        <w:rPr>
          <w:noProof/>
          <w:lang w:val="en-AU" w:eastAsia="en-AU"/>
        </w:rPr>
        <w:drawing>
          <wp:inline distT="0" distB="0" distL="0" distR="0" wp14:anchorId="15440674" wp14:editId="6DB856CC">
            <wp:extent cx="5760720" cy="262128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2621280"/>
                    </a:xfrm>
                    <a:prstGeom prst="rect">
                      <a:avLst/>
                    </a:prstGeom>
                  </pic:spPr>
                </pic:pic>
              </a:graphicData>
            </a:graphic>
          </wp:inline>
        </w:drawing>
      </w:r>
    </w:p>
    <w:p w14:paraId="0DF06260" w14:textId="5A5FD0DC" w:rsidR="008169EE" w:rsidRDefault="00311747" w:rsidP="00D86BDD">
      <w:pPr>
        <w:pStyle w:val="hnh"/>
      </w:pPr>
      <w:bookmarkStart w:id="42" w:name="_Toc218491825"/>
      <w:r>
        <w:t xml:space="preserve">Hình 2.3 </w:t>
      </w:r>
      <w:r w:rsidR="006232C3" w:rsidRPr="006232C3">
        <w:t>Phác thảo</w:t>
      </w:r>
      <w:r w:rsidR="006232C3">
        <w:rPr>
          <w:sz w:val="32"/>
          <w:szCs w:val="20"/>
        </w:rPr>
        <w:t xml:space="preserve"> </w:t>
      </w:r>
      <w:r w:rsidR="006232C3">
        <w:t>g</w:t>
      </w:r>
      <w:r w:rsidR="006232C3" w:rsidRPr="006232C3">
        <w:t>iao diện</w:t>
      </w:r>
      <w:r w:rsidR="006232C3">
        <w:t xml:space="preserve"> </w:t>
      </w:r>
      <w:r w:rsidR="008169EE">
        <w:t>trang chủ</w:t>
      </w:r>
      <w:bookmarkEnd w:id="42"/>
    </w:p>
    <w:p w14:paraId="59FAB60B" w14:textId="531366D3" w:rsidR="008169EE" w:rsidRDefault="008169EE" w:rsidP="000A6B41">
      <w:pPr>
        <w:pStyle w:val="Heading3"/>
        <w:numPr>
          <w:ilvl w:val="2"/>
          <w:numId w:val="32"/>
        </w:numPr>
      </w:pPr>
      <w:bookmarkStart w:id="43" w:name="_Toc218073525"/>
      <w:r>
        <w:t>Phác thảo giao diện sản phẩm</w:t>
      </w:r>
      <w:bookmarkEnd w:id="43"/>
    </w:p>
    <w:p w14:paraId="0226B48B" w14:textId="77777777" w:rsidR="008169EE" w:rsidRDefault="008169EE" w:rsidP="008169EE">
      <w:pPr>
        <w:spacing w:line="360" w:lineRule="auto"/>
        <w:ind w:firstLine="360"/>
        <w:jc w:val="both"/>
      </w:pPr>
      <w:r>
        <w:t>Giao diện phác thảo sản phẩm trong hình ảnh thể hiện một bố cục rõ ràng, hiện đại và thân thiện với người dùng, phù hợp cho các website thương mại điện tử hoặc hệ thống quản lý nội dung. Phía trên cùng là thanh điều hướng tích hợp thanh tìm kiếm trung tâm, giúp người dùng dễ dàng tra cứu sản phẩm theo từ khóa. Bên cạnh đó là các biểu tượng chức năng như tài khoản, thông báo hoặc giỏ hàng, được bố trí ở góc phải, tạo sự thuận tiện trong thao tác và điều hướng.</w:t>
      </w:r>
    </w:p>
    <w:p w14:paraId="21E8E53B" w14:textId="77777777" w:rsidR="008169EE" w:rsidRPr="008169EE" w:rsidRDefault="008169EE" w:rsidP="008169EE">
      <w:pPr>
        <w:spacing w:line="360" w:lineRule="auto"/>
        <w:ind w:firstLine="360"/>
        <w:jc w:val="both"/>
      </w:pPr>
      <w:r>
        <w:t>Bên dưới thanh điều hướng là phần hiển thị sản phẩm theo dạng lưới, gồm hai hàng với mỗi hàng chứa bốn thẻ sản phẩm. Mỗi thẻ được thiết kế theo dạng hình chữ nhật, bao gồm các thành phần cơ bản: hình ảnh đại diện sản phẩm, tiêu đề, mô tả ngắn, đánh giá bằng các chấm tròn và nút thao tác như “Xem chi tiết” hoặc “Thêm vào giỏ hàng”. Cách bố trí này giúp người dùng dễ dàng duyệt qua nhiều sản phẩm cùng lúc, thuận tiện cho việc so sánh và lựa chọn.</w:t>
      </w:r>
    </w:p>
    <w:p w14:paraId="7EAECCC4" w14:textId="77777777" w:rsidR="008169EE" w:rsidRPr="008169EE" w:rsidRDefault="008169EE" w:rsidP="008169EE"/>
    <w:p w14:paraId="12F28539" w14:textId="77777777" w:rsidR="008169EE" w:rsidRDefault="008169EE" w:rsidP="008169EE">
      <w:r>
        <w:rPr>
          <w:noProof/>
          <w:lang w:val="en-AU" w:eastAsia="en-AU"/>
        </w:rPr>
        <w:lastRenderedPageBreak/>
        <w:drawing>
          <wp:inline distT="0" distB="0" distL="0" distR="0" wp14:anchorId="53E6B4F6" wp14:editId="54B92E16">
            <wp:extent cx="5760720" cy="25844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584450"/>
                    </a:xfrm>
                    <a:prstGeom prst="rect">
                      <a:avLst/>
                    </a:prstGeom>
                  </pic:spPr>
                </pic:pic>
              </a:graphicData>
            </a:graphic>
          </wp:inline>
        </w:drawing>
      </w:r>
    </w:p>
    <w:p w14:paraId="7CEDA5A8" w14:textId="624741E1" w:rsidR="001E0005" w:rsidRPr="005639FF" w:rsidRDefault="008169EE" w:rsidP="00D86BDD">
      <w:pPr>
        <w:pStyle w:val="hnh"/>
      </w:pPr>
      <w:bookmarkStart w:id="44" w:name="_Toc218491826"/>
      <w:r w:rsidRPr="005639FF">
        <w:t>Hình 2.</w:t>
      </w:r>
      <w:r w:rsidR="000A6B41">
        <w:t>4</w:t>
      </w:r>
      <w:r w:rsidRPr="005639FF">
        <w:t xml:space="preserve"> Phác thảo giao diện sản phẩm</w:t>
      </w:r>
      <w:bookmarkEnd w:id="44"/>
    </w:p>
    <w:p w14:paraId="43F928F3" w14:textId="77777777" w:rsidR="001E0005" w:rsidRDefault="001E0005" w:rsidP="000A6B41">
      <w:pPr>
        <w:pStyle w:val="Heading3"/>
        <w:numPr>
          <w:ilvl w:val="2"/>
          <w:numId w:val="32"/>
        </w:numPr>
      </w:pPr>
      <w:bookmarkStart w:id="45" w:name="_Toc218073526"/>
      <w:r>
        <w:t>Phác thảo giao diện tin tức</w:t>
      </w:r>
      <w:bookmarkEnd w:id="45"/>
    </w:p>
    <w:p w14:paraId="48A4C320" w14:textId="77777777" w:rsidR="001E0005" w:rsidRDefault="001E0005" w:rsidP="001E0005">
      <w:pPr>
        <w:spacing w:line="360" w:lineRule="auto"/>
        <w:ind w:firstLine="720"/>
        <w:jc w:val="both"/>
      </w:pPr>
      <w:r>
        <w:t>Giao diện phác thảo của trang tin tức trong hình ảnh thể hiện một bố cục rõ ràng, hiện đại và có tính tổ chức cao, phù hợp với các nền tảng cung cấp nội dung số hoặc hệ thống quản lý bài viết. Phía trên cùng là thanh điều hướng tích hợp thanh tìm kiếm trung tâm, cho phép người dùng tra cứu nhanh các bài viết theo từ khóa. Góc phải của thanh điều hướng là các biểu tượng chức năng như tài khoản, thông báo hoặc cài đặt, giúp người dùng thao tác thuận tiện và truy cập nhanh đến các tiện ích cá nhân.</w:t>
      </w:r>
    </w:p>
    <w:p w14:paraId="73DE7C16" w14:textId="77777777" w:rsidR="001E0005" w:rsidRPr="001E0005" w:rsidRDefault="001E0005" w:rsidP="001E0005">
      <w:pPr>
        <w:spacing w:line="360" w:lineRule="auto"/>
        <w:ind w:firstLine="720"/>
        <w:jc w:val="both"/>
      </w:pPr>
      <w:r>
        <w:t>Bên dưới thanh điều hướng là phần hiển thị nội dung chính, được bố trí theo dạng lưới gồm hai hàng, mỗi hàng chứa bốn thẻ tin tức. Mỗi thẻ được thiết kế theo dạng hình chữ nhật, bao gồm hình ảnh đại diện, tiêu đề bài viết, đoạn mô tả ngắn, đánh giá bằng các chấm tròn và các nút thao tác như “Xem chi tiết” hoặc “Lưu bài viết”. Cách trình bày này giúp người dùng dễ dàng duyệt qua nhiều bài viết cùng lúc, thuận tiện cho việc lựa chọn nội dung phù hợp với nhu cầu đọc.</w:t>
      </w:r>
    </w:p>
    <w:p w14:paraId="394B538D" w14:textId="77777777" w:rsidR="001E0005" w:rsidRDefault="001E0005" w:rsidP="005639FF">
      <w:pPr>
        <w:jc w:val="center"/>
      </w:pPr>
      <w:r>
        <w:rPr>
          <w:noProof/>
          <w:lang w:val="en-AU" w:eastAsia="en-AU"/>
        </w:rPr>
        <w:drawing>
          <wp:inline distT="0" distB="0" distL="0" distR="0" wp14:anchorId="5F29F156" wp14:editId="5600C04A">
            <wp:extent cx="4239491" cy="190618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68871" cy="1919392"/>
                    </a:xfrm>
                    <a:prstGeom prst="rect">
                      <a:avLst/>
                    </a:prstGeom>
                  </pic:spPr>
                </pic:pic>
              </a:graphicData>
            </a:graphic>
          </wp:inline>
        </w:drawing>
      </w:r>
    </w:p>
    <w:p w14:paraId="19D10FEF" w14:textId="6D6A4B2F" w:rsidR="006D71B5" w:rsidRPr="005639FF" w:rsidRDefault="001E0005" w:rsidP="00D86BDD">
      <w:pPr>
        <w:pStyle w:val="hnh"/>
      </w:pPr>
      <w:bookmarkStart w:id="46" w:name="_Toc218491827"/>
      <w:r w:rsidRPr="005639FF">
        <w:t>Hình 2.</w:t>
      </w:r>
      <w:r w:rsidR="000A6B41">
        <w:t>5</w:t>
      </w:r>
      <w:r w:rsidRPr="005639FF">
        <w:t xml:space="preserve"> Phác thảo giao diện tin tức</w:t>
      </w:r>
      <w:bookmarkEnd w:id="46"/>
      <w:r w:rsidR="006D71B5" w:rsidRPr="005639FF">
        <w:br/>
      </w:r>
    </w:p>
    <w:p w14:paraId="045CF0C9" w14:textId="77777777" w:rsidR="001E0005" w:rsidRDefault="001E0005" w:rsidP="000A6B41">
      <w:pPr>
        <w:pStyle w:val="Heading3"/>
        <w:numPr>
          <w:ilvl w:val="2"/>
          <w:numId w:val="32"/>
        </w:numPr>
      </w:pPr>
      <w:bookmarkStart w:id="47" w:name="_Toc218073527"/>
      <w:r>
        <w:lastRenderedPageBreak/>
        <w:t>Phác thảo giao diện liên hệ</w:t>
      </w:r>
      <w:bookmarkEnd w:id="47"/>
    </w:p>
    <w:p w14:paraId="7C8E01E4" w14:textId="77777777" w:rsidR="001E0005" w:rsidRDefault="001E0005" w:rsidP="001E0005">
      <w:pPr>
        <w:spacing w:line="360" w:lineRule="auto"/>
        <w:ind w:firstLine="720"/>
        <w:jc w:val="both"/>
      </w:pPr>
      <w:r>
        <w:t>Giao diện phác thảo hỗ trợ trong hình ảnh thể hiện một bố cục rõ ràng, hiện đại và thân thiện với người dùng, phù hợp cho các hệ thống hỗ trợ trực tuyến hoặc quản lý phản hồi khách hàng. Phía trên cùng là thanh điều hướng, bao gồm các nút chức năng dạng hình chữ nhật, thanh tìm kiếm trung tâm và biểu tượng người dùng ở góc phải. Thiết kế này giúp người dùng dễ dàng truy cập nhanh đến các mục chính như hộp thư, cài đặt, tài khoản hoặc trung tâm trợ giúp.</w:t>
      </w:r>
    </w:p>
    <w:p w14:paraId="6EEB94D7" w14:textId="77777777" w:rsidR="001E0005" w:rsidRPr="001E0005" w:rsidRDefault="001E0005" w:rsidP="001E0005">
      <w:pPr>
        <w:spacing w:line="360" w:lineRule="auto"/>
        <w:ind w:firstLine="720"/>
        <w:jc w:val="both"/>
      </w:pPr>
      <w:r>
        <w:t>Bên dưới thanh điều hướng, giao diện được chia thành hai phần chính. Bên trái là khu vực biểu mẫu hỗ trợ, gồm các trường nhập liệu như tên, email, chủ đề, nội dung yêu cầu và một nút gửi lớn ở cuối biểu mẫu. Cách bố trí này giúp người dùng dễ dàng điền thông tin và gửi yêu cầu hỗ trợ một cách trực quan, nhanh chóng. Bên phải là danh sách các yêu cầu hoặc tin nhắn đã gửi, được hiển thị theo dạng dọc với mỗi mục gồm biểu tượng, tiêu đề và đoạn mô tả ngắn. Thiết kế này giúp người dùng theo dõi lịch sử hỗ trợ, kiểm tra trạng thái phản hồi và quản lý các yêu cầu đã gửi.</w:t>
      </w:r>
    </w:p>
    <w:p w14:paraId="5EB9F69D" w14:textId="77777777" w:rsidR="001E0005" w:rsidRDefault="001E0005" w:rsidP="001E0005">
      <w:pPr>
        <w:ind w:left="360"/>
      </w:pPr>
      <w:r>
        <w:rPr>
          <w:noProof/>
          <w:lang w:val="en-AU" w:eastAsia="en-AU"/>
        </w:rPr>
        <w:drawing>
          <wp:inline distT="0" distB="0" distL="0" distR="0" wp14:anchorId="42DA1EBC" wp14:editId="44D9D8F4">
            <wp:extent cx="5760720" cy="254190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2541905"/>
                    </a:xfrm>
                    <a:prstGeom prst="rect">
                      <a:avLst/>
                    </a:prstGeom>
                  </pic:spPr>
                </pic:pic>
              </a:graphicData>
            </a:graphic>
          </wp:inline>
        </w:drawing>
      </w:r>
    </w:p>
    <w:p w14:paraId="1F36BE47" w14:textId="7203309C" w:rsidR="001E0005" w:rsidRPr="005639FF" w:rsidRDefault="001E0005" w:rsidP="00D86BDD">
      <w:pPr>
        <w:pStyle w:val="hnh"/>
      </w:pPr>
      <w:bookmarkStart w:id="48" w:name="_Toc218491828"/>
      <w:r w:rsidRPr="005639FF">
        <w:t>Hình 2.</w:t>
      </w:r>
      <w:r w:rsidR="000A6B41">
        <w:t>6</w:t>
      </w:r>
      <w:r w:rsidRPr="005639FF">
        <w:t xml:space="preserve"> Phác thảo giao diện liên hệ</w:t>
      </w:r>
      <w:bookmarkEnd w:id="48"/>
    </w:p>
    <w:p w14:paraId="122E6A16" w14:textId="77777777" w:rsidR="001E0005" w:rsidRDefault="001E0005" w:rsidP="000A6B41">
      <w:pPr>
        <w:pStyle w:val="Heading3"/>
        <w:numPr>
          <w:ilvl w:val="2"/>
          <w:numId w:val="32"/>
        </w:numPr>
      </w:pPr>
      <w:bookmarkStart w:id="49" w:name="_Toc218073528"/>
      <w:r>
        <w:t>Phác thảo giao diện giỏ hàng</w:t>
      </w:r>
      <w:bookmarkEnd w:id="49"/>
    </w:p>
    <w:p w14:paraId="19A87BA0" w14:textId="77777777" w:rsidR="00697EA4" w:rsidRDefault="00697EA4" w:rsidP="00697EA4">
      <w:pPr>
        <w:pStyle w:val="ListParagraph"/>
        <w:spacing w:line="360" w:lineRule="auto"/>
        <w:ind w:left="360" w:firstLine="360"/>
        <w:jc w:val="both"/>
      </w:pPr>
      <w:r>
        <w:t>Giao diện phác thảo giỏ hàng trong hình ảnh thể hiện một bố cục rõ ràng, trực quan và thân thiện với người dùng, phù hợp cho các website thương mại điện tử hiện đại. Phía trên cùng là thanh điều hướng quen thuộc, bao gồm các biểu tượng chức năng như giỏ hàng, tài khoản, tìm kiếm và cài đặt, giúp người dùng dễ dàng quay lại các bước trước hoặc điều chỉnh thông tin khi cần thiết.</w:t>
      </w:r>
    </w:p>
    <w:p w14:paraId="6F9B745A" w14:textId="77777777" w:rsidR="00697EA4" w:rsidRDefault="00697EA4" w:rsidP="00697EA4">
      <w:pPr>
        <w:pStyle w:val="ListParagraph"/>
        <w:spacing w:line="360" w:lineRule="auto"/>
        <w:ind w:left="360" w:firstLine="360"/>
        <w:jc w:val="both"/>
      </w:pPr>
      <w:r>
        <w:t xml:space="preserve">Phần nội dung chính được chia thành hai khu vực rõ rệt. Bên trái là danh sách các sản phẩm đã được thêm vào giỏ hàng, hiển thị theo dạng thẻ dọc. Mỗi thẻ sản </w:t>
      </w:r>
      <w:r>
        <w:lastRenderedPageBreak/>
        <w:t>phẩm gồm hình ảnh đại diện, tên sản phẩm, số lượng, giá tiền và nút thao tác như “Xóa” hoặc “Cập nhật số lượng”. Thiết kế này giúp người dùng dễ dàng kiểm tra lại các mặt hàng đã chọn, điều chỉnh số lượng hoặc loại bỏ sản phẩm không cần thiết.</w:t>
      </w:r>
    </w:p>
    <w:p w14:paraId="39CB889F" w14:textId="77777777" w:rsidR="001E0005" w:rsidRDefault="00697EA4" w:rsidP="00697EA4">
      <w:pPr>
        <w:pStyle w:val="ListParagraph"/>
        <w:spacing w:line="360" w:lineRule="auto"/>
        <w:ind w:left="360" w:firstLine="360"/>
        <w:jc w:val="both"/>
      </w:pPr>
      <w:r>
        <w:t>Bên phải là khu vực tổng kết đơn hàng, bao gồm phần hiển thị tổng giá trị, phí vận chuyển (nếu có), mã giảm giá và nút “Tiến hành thanh toán”. Cách trình bày này giúp người dùng nắm rõ chi phí cần thanh toán và thực hiện bước tiếp theo một cách thuận tiện.</w:t>
      </w:r>
      <w:r w:rsidR="001E0005">
        <w:rPr>
          <w:noProof/>
          <w:lang w:val="en-AU" w:eastAsia="en-AU"/>
        </w:rPr>
        <w:drawing>
          <wp:inline distT="0" distB="0" distL="0" distR="0" wp14:anchorId="7464ED7E" wp14:editId="5EF7E758">
            <wp:extent cx="5760720" cy="2683510"/>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2683510"/>
                    </a:xfrm>
                    <a:prstGeom prst="rect">
                      <a:avLst/>
                    </a:prstGeom>
                  </pic:spPr>
                </pic:pic>
              </a:graphicData>
            </a:graphic>
          </wp:inline>
        </w:drawing>
      </w:r>
    </w:p>
    <w:p w14:paraId="50451334" w14:textId="74196B8B" w:rsidR="00697EA4" w:rsidRPr="005639FF" w:rsidRDefault="00697EA4" w:rsidP="00D86BDD">
      <w:pPr>
        <w:pStyle w:val="hnh"/>
      </w:pPr>
      <w:bookmarkStart w:id="50" w:name="_Toc218491829"/>
      <w:r w:rsidRPr="005639FF">
        <w:t>Hình 2.</w:t>
      </w:r>
      <w:r w:rsidR="000A6B41">
        <w:t>7</w:t>
      </w:r>
      <w:r w:rsidRPr="005639FF">
        <w:t xml:space="preserve"> Phác thảo giao diện giỏ hàng</w:t>
      </w:r>
      <w:bookmarkEnd w:id="50"/>
    </w:p>
    <w:p w14:paraId="04FE8AC2" w14:textId="77777777" w:rsidR="00697EA4" w:rsidRDefault="00697EA4" w:rsidP="000A6B41">
      <w:pPr>
        <w:pStyle w:val="Heading3"/>
        <w:numPr>
          <w:ilvl w:val="2"/>
          <w:numId w:val="32"/>
        </w:numPr>
      </w:pPr>
      <w:bookmarkStart w:id="51" w:name="_Toc218073529"/>
      <w:r>
        <w:t>Phác thảo giao diện thanh toán</w:t>
      </w:r>
      <w:bookmarkEnd w:id="51"/>
    </w:p>
    <w:p w14:paraId="341DF84A" w14:textId="77777777" w:rsidR="00697EA4" w:rsidRDefault="00697EA4" w:rsidP="00697EA4">
      <w:pPr>
        <w:spacing w:line="360" w:lineRule="auto"/>
        <w:ind w:firstLine="720"/>
        <w:jc w:val="both"/>
      </w:pPr>
      <w:r>
        <w:t>Giao diện phác thảo thanh toán trong hình ảnh thể hiện một bố cục rõ ràng, trực quan và tối ưu cho trải nghiệm người dùng trong quá trình hoàn tất đơn hàng. Phía trên cùng là thanh điều hướng quen thuộc, bao gồm các biểu tượng chức năng như tìm kiếm, tài khoản người dùng và giỏ hàng, giúp người dùng dễ dàng quay lại các bước trước hoặc điều chỉnh thông tin khi cần thiết.</w:t>
      </w:r>
    </w:p>
    <w:p w14:paraId="7CCAF11E" w14:textId="77777777" w:rsidR="00697EA4" w:rsidRDefault="00697EA4" w:rsidP="00697EA4">
      <w:pPr>
        <w:spacing w:line="360" w:lineRule="auto"/>
        <w:ind w:firstLine="720"/>
        <w:jc w:val="both"/>
      </w:pPr>
      <w:r>
        <w:t>Phần nội dung chính được chia thành hai khu vực rõ rệt. Bên trái là biểu mẫu thanh toán, gồm các trường nhập liệu như họ tên, địa chỉ giao hàng, số điện thoại, email và phương thức thanh toán. Một số trường có dấu sao đỏ để đánh dấu bắt buộc, giúp người dùng nhận biết rõ thông tin cần điền. Các trường được bố trí theo chiều dọc, có nhãn rõ ràng và khoảng cách hợp lý, tạo sự thuận tiện trong thao tác. Dưới cùng của biểu mẫu là nút xác nhận thanh toán, được thiết kế nổi bật để khuyến khích hành động hoàn tất đơn hàng.</w:t>
      </w:r>
    </w:p>
    <w:p w14:paraId="1090FB9F" w14:textId="77777777" w:rsidR="00697EA4" w:rsidRPr="00697EA4" w:rsidRDefault="00697EA4" w:rsidP="00697EA4">
      <w:pPr>
        <w:spacing w:line="360" w:lineRule="auto"/>
        <w:ind w:firstLine="720"/>
        <w:jc w:val="both"/>
      </w:pPr>
      <w:r>
        <w:lastRenderedPageBreak/>
        <w:t>Bên phải là khu vực tổng kết đơn hàng hoặc thông tin người dùng, hiển thị hình ảnh đại diện, các dòng mô tả và nút thao tác chính. Thiết kế này giúp người dùng kiểm tra lại thông tin mua sắm, xác nhận chi tiết đơn hàng và đảm bảo tính chính xác trước khi thanh toán.</w:t>
      </w:r>
    </w:p>
    <w:p w14:paraId="2511AFA5" w14:textId="77777777" w:rsidR="00697EA4" w:rsidRDefault="00697EA4" w:rsidP="00697EA4">
      <w:r>
        <w:rPr>
          <w:noProof/>
          <w:lang w:val="en-AU" w:eastAsia="en-AU"/>
        </w:rPr>
        <w:drawing>
          <wp:inline distT="0" distB="0" distL="0" distR="0" wp14:anchorId="6772FC73" wp14:editId="414BADAE">
            <wp:extent cx="5760720" cy="289623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2896235"/>
                    </a:xfrm>
                    <a:prstGeom prst="rect">
                      <a:avLst/>
                    </a:prstGeom>
                  </pic:spPr>
                </pic:pic>
              </a:graphicData>
            </a:graphic>
          </wp:inline>
        </w:drawing>
      </w:r>
    </w:p>
    <w:p w14:paraId="328C1F37" w14:textId="101875D0" w:rsidR="00697EA4" w:rsidRPr="005639FF" w:rsidRDefault="00697EA4" w:rsidP="00D86BDD">
      <w:pPr>
        <w:pStyle w:val="hnh"/>
      </w:pPr>
      <w:bookmarkStart w:id="52" w:name="_Toc218491830"/>
      <w:r w:rsidRPr="005639FF">
        <w:t>Hình 2.</w:t>
      </w:r>
      <w:r w:rsidR="000A6B41">
        <w:t>8</w:t>
      </w:r>
      <w:r w:rsidRPr="005639FF">
        <w:t xml:space="preserve"> Phác thảo giao diện thanh toán</w:t>
      </w:r>
      <w:bookmarkEnd w:id="52"/>
      <w:r w:rsidRPr="005639FF">
        <w:t xml:space="preserve"> </w:t>
      </w:r>
    </w:p>
    <w:p w14:paraId="44964564" w14:textId="77777777" w:rsidR="00697EA4" w:rsidRDefault="00697EA4" w:rsidP="000A6B41">
      <w:pPr>
        <w:pStyle w:val="Heading3"/>
        <w:numPr>
          <w:ilvl w:val="2"/>
          <w:numId w:val="32"/>
        </w:numPr>
      </w:pPr>
      <w:bookmarkStart w:id="53" w:name="_Toc218073530"/>
      <w:r>
        <w:t>Phác thảo giao diện theo dõi đơn hàng</w:t>
      </w:r>
      <w:bookmarkEnd w:id="53"/>
      <w:r>
        <w:t xml:space="preserve"> </w:t>
      </w:r>
    </w:p>
    <w:p w14:paraId="53F0E0F2" w14:textId="77777777" w:rsidR="00697EA4" w:rsidRDefault="00697EA4" w:rsidP="00697EA4">
      <w:pPr>
        <w:spacing w:line="360" w:lineRule="auto"/>
        <w:ind w:firstLine="720"/>
        <w:jc w:val="both"/>
      </w:pPr>
      <w:r>
        <w:t>Giao diện phác thảo theo dõi đơn hàng trong hình ảnh thể hiện một bố cục rõ ràng, trực quan và tối ưu cho việc quản lý thông tin đơn hàng của người dùng. Phía trên cùng là thanh điều hướng quen thuộc, bao gồm các biểu tượng chức năng như tìm kiếm, tài khoản cá nhân và thông báo, giúp người dùng dễ dàng truy cập đến các phần khác của hệ thống hoặc tra cứu nhanh thông tin liên quan.</w:t>
      </w:r>
    </w:p>
    <w:p w14:paraId="5AF29907" w14:textId="77777777" w:rsidR="00697EA4" w:rsidRDefault="00697EA4" w:rsidP="00697EA4">
      <w:pPr>
        <w:spacing w:line="360" w:lineRule="auto"/>
        <w:ind w:firstLine="720"/>
        <w:jc w:val="both"/>
      </w:pPr>
      <w:r>
        <w:t>Ngay bên dưới là thanh menu ngang với các tab lựa chọn, có thể đại diện cho các trạng thái đơn hàng như “Chờ xác nhận”, “Đang giao”, “Đã hoàn tất” hoặc “Đã hủy”. Việc phân loại theo trạng thái giúp người dùng dễ dàng lọc và theo dõi tiến trình xử lý của từng đơn hàng một cách trực quan.</w:t>
      </w:r>
    </w:p>
    <w:p w14:paraId="27E577B6" w14:textId="77777777" w:rsidR="00697EA4" w:rsidRPr="00697EA4" w:rsidRDefault="00697EA4" w:rsidP="00697EA4">
      <w:pPr>
        <w:spacing w:line="360" w:lineRule="auto"/>
        <w:ind w:firstLine="720"/>
        <w:jc w:val="both"/>
      </w:pPr>
      <w:r>
        <w:t xml:space="preserve">Phần nội dung chính được chia thành hai khu vực: bên trái là danh sách các đơn hàng hiển thị theo dạng thẻ dọc, mỗi thẻ gồm hình ảnh sản phẩm, mã đơn hàng, ngày đặt, trạng thái và các nút thao tác như “Xem chi tiết” hoặc “Hủy đơn”. Bên phải là khu vực chi tiết đơn hàng được chọn, hiển thị thông tin đầy đủ như tên sản phẩm, số lượng, giá tiền, địa chỉ giao hàng, phương thức thanh toán và thời gian dự kiến giao hàng. Thiết </w:t>
      </w:r>
      <w:r>
        <w:lastRenderedPageBreak/>
        <w:t>kế này giúp người dùng kiểm tra lại toàn bộ thông tin đơn hàng, theo dõi tiến trình vận chuyển và chủ động xử lý khi có vấn đề phát sinh.</w:t>
      </w:r>
    </w:p>
    <w:p w14:paraId="292E569D" w14:textId="77777777" w:rsidR="00697EA4" w:rsidRDefault="00697EA4" w:rsidP="00697EA4">
      <w:r>
        <w:rPr>
          <w:noProof/>
          <w:lang w:val="en-AU" w:eastAsia="en-AU"/>
        </w:rPr>
        <w:drawing>
          <wp:inline distT="0" distB="0" distL="0" distR="0" wp14:anchorId="0F52C741" wp14:editId="75B2B053">
            <wp:extent cx="5760720" cy="293941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2939415"/>
                    </a:xfrm>
                    <a:prstGeom prst="rect">
                      <a:avLst/>
                    </a:prstGeom>
                  </pic:spPr>
                </pic:pic>
              </a:graphicData>
            </a:graphic>
          </wp:inline>
        </w:drawing>
      </w:r>
    </w:p>
    <w:p w14:paraId="71BD822D" w14:textId="2A4E97C2" w:rsidR="006D71B5" w:rsidRPr="005639FF" w:rsidRDefault="00697EA4" w:rsidP="00D86BDD">
      <w:pPr>
        <w:pStyle w:val="hnh"/>
      </w:pPr>
      <w:bookmarkStart w:id="54" w:name="_Toc218491831"/>
      <w:r w:rsidRPr="005639FF">
        <w:t>Hình 2.</w:t>
      </w:r>
      <w:r w:rsidR="00311747">
        <w:t>9</w:t>
      </w:r>
      <w:r w:rsidRPr="005639FF">
        <w:t xml:space="preserve"> Phác thảo giao diện theo dõi đơn hàng</w:t>
      </w:r>
      <w:bookmarkEnd w:id="54"/>
      <w:r w:rsidR="00053065" w:rsidRPr="005639FF">
        <w:br w:type="page"/>
      </w:r>
    </w:p>
    <w:p w14:paraId="0E37DA95" w14:textId="77777777" w:rsidR="00053065" w:rsidRPr="00F93EB7" w:rsidRDefault="00053065" w:rsidP="002F177F">
      <w:pPr>
        <w:pStyle w:val="Heading1"/>
        <w:spacing w:line="360" w:lineRule="auto"/>
        <w:rPr>
          <w:b/>
        </w:rPr>
      </w:pPr>
      <w:bookmarkStart w:id="55" w:name="_Toc218073531"/>
      <w:r w:rsidRPr="00F93EB7">
        <w:rPr>
          <w:b/>
        </w:rPr>
        <w:lastRenderedPageBreak/>
        <w:t xml:space="preserve">Phần </w:t>
      </w:r>
      <w:r w:rsidR="00C749AC">
        <w:rPr>
          <w:b/>
        </w:rPr>
        <w:t>3</w:t>
      </w:r>
      <w:r w:rsidR="00242FC4" w:rsidRPr="00F93EB7">
        <w:rPr>
          <w:b/>
        </w:rPr>
        <w:t>:</w:t>
      </w:r>
      <w:r w:rsidR="003C61A4" w:rsidRPr="00F93EB7">
        <w:rPr>
          <w:b/>
        </w:rPr>
        <w:br/>
      </w:r>
      <w:r w:rsidR="00372DBB" w:rsidRPr="00F93EB7">
        <w:rPr>
          <w:b/>
        </w:rPr>
        <w:t xml:space="preserve">XÂY DỰNG </w:t>
      </w:r>
      <w:r w:rsidR="00B01DE1" w:rsidRPr="00F93EB7">
        <w:rPr>
          <w:b/>
        </w:rPr>
        <w:t>WEBSITE</w:t>
      </w:r>
      <w:bookmarkEnd w:id="55"/>
    </w:p>
    <w:p w14:paraId="0FC93EB4" w14:textId="77777777" w:rsidR="00372DBB" w:rsidRPr="00F93EB7" w:rsidRDefault="00B01DE1" w:rsidP="002F177F">
      <w:pPr>
        <w:pStyle w:val="Heading2-TimesNewRowman"/>
        <w:numPr>
          <w:ilvl w:val="0"/>
          <w:numId w:val="6"/>
        </w:numPr>
        <w:spacing w:line="360" w:lineRule="auto"/>
        <w:ind w:hanging="720"/>
      </w:pPr>
      <w:bookmarkStart w:id="56" w:name="_Toc218073532"/>
      <w:r w:rsidRPr="00F93EB7">
        <w:t>GIỚI THIỆU GIAO DIỆN</w:t>
      </w:r>
      <w:bookmarkEnd w:id="56"/>
    </w:p>
    <w:p w14:paraId="36773830" w14:textId="77777777" w:rsidR="00B01DE1" w:rsidRPr="00F93EB7" w:rsidRDefault="004F5E93" w:rsidP="002F177F">
      <w:pPr>
        <w:pStyle w:val="Heading3"/>
        <w:numPr>
          <w:ilvl w:val="0"/>
          <w:numId w:val="7"/>
        </w:numPr>
        <w:tabs>
          <w:tab w:val="left" w:pos="993"/>
        </w:tabs>
        <w:spacing w:before="0" w:after="0" w:line="360" w:lineRule="auto"/>
        <w:ind w:left="284" w:firstLine="0"/>
        <w:rPr>
          <w:rFonts w:cs="Times New Roman"/>
          <w:i w:val="0"/>
        </w:rPr>
      </w:pPr>
      <w:bookmarkStart w:id="57" w:name="_Toc218073533"/>
      <w:r>
        <w:rPr>
          <w:rFonts w:cs="Times New Roman"/>
          <w:i w:val="0"/>
        </w:rPr>
        <w:t>Giao diện trang chủ</w:t>
      </w:r>
      <w:bookmarkEnd w:id="57"/>
    </w:p>
    <w:p w14:paraId="16B35724" w14:textId="1D2AC46D" w:rsidR="00B01DE1" w:rsidRDefault="004F5E93" w:rsidP="004F5E93">
      <w:pPr>
        <w:spacing w:line="360" w:lineRule="auto"/>
        <w:ind w:firstLine="720"/>
        <w:jc w:val="both"/>
      </w:pPr>
      <w:r w:rsidRPr="004F5E93">
        <w:t>Giao diện trang chủ của website được thiết kế theo phong cách hiện đại và sang trọng, phù hợp với mô hình website thương mại điện tử kinh doanh trang sức bạc. Bố</w:t>
      </w:r>
      <w:r w:rsidR="0059055A">
        <w:t xml:space="preserve"> cục trang được sắp xếp khoa học</w:t>
      </w:r>
      <w:bookmarkStart w:id="58" w:name="_GoBack"/>
      <w:bookmarkEnd w:id="58"/>
      <w:r w:rsidRPr="004F5E93">
        <w:t>, gồm khu vực header hiển thị logo, thông tin liên hệ, ô tìm kiếm và các biểu tượng chức năng như tài khoản người dùng và giỏ hàng. Thanh điều hướng giúp người dùng dễ dàng truy cập các danh mục chính của website. Khu vực trung tâm là banner trình chiếu giới thiệu bộ sưu tập mới và các chương trình ưu đãi nổi bật, góp phần thu hút người dùng và nâng cao trải nghiệm khi truy cập website.</w:t>
      </w:r>
    </w:p>
    <w:p w14:paraId="7922C16A" w14:textId="77777777" w:rsidR="00CD1A13" w:rsidRDefault="004F5E93" w:rsidP="001017AF">
      <w:pPr>
        <w:spacing w:line="360" w:lineRule="auto"/>
        <w:jc w:val="center"/>
      </w:pPr>
      <w:r w:rsidRPr="004F5E93">
        <w:rPr>
          <w:noProof/>
          <w:lang w:val="en-AU" w:eastAsia="en-AU"/>
        </w:rPr>
        <w:drawing>
          <wp:inline distT="0" distB="0" distL="0" distR="0" wp14:anchorId="63234454" wp14:editId="5B01452C">
            <wp:extent cx="5760720" cy="203136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2031365"/>
                    </a:xfrm>
                    <a:prstGeom prst="rect">
                      <a:avLst/>
                    </a:prstGeom>
                  </pic:spPr>
                </pic:pic>
              </a:graphicData>
            </a:graphic>
          </wp:inline>
        </w:drawing>
      </w:r>
    </w:p>
    <w:p w14:paraId="4562E855" w14:textId="5632850B" w:rsidR="00C749AC" w:rsidRDefault="001017AF" w:rsidP="00D86BDD">
      <w:pPr>
        <w:pStyle w:val="hnh"/>
      </w:pPr>
      <w:bookmarkStart w:id="59" w:name="_Toc528393704"/>
      <w:bookmarkStart w:id="60" w:name="_Toc208052892"/>
      <w:bookmarkStart w:id="61" w:name="_Toc218491832"/>
      <w:r w:rsidRPr="001017AF">
        <w:t>Hình 3.</w:t>
      </w:r>
      <w:r w:rsidR="008D0540">
        <w:fldChar w:fldCharType="begin"/>
      </w:r>
      <w:r w:rsidR="008D0540">
        <w:instrText xml:space="preserve"> SEQ Hình_3. \* ARABIC </w:instrText>
      </w:r>
      <w:r w:rsidR="008D0540">
        <w:fldChar w:fldCharType="separate"/>
      </w:r>
      <w:r w:rsidR="00A6595D">
        <w:rPr>
          <w:noProof/>
        </w:rPr>
        <w:t>1</w:t>
      </w:r>
      <w:r w:rsidR="008D0540">
        <w:rPr>
          <w:noProof/>
        </w:rPr>
        <w:fldChar w:fldCharType="end"/>
      </w:r>
      <w:r w:rsidRPr="001017AF">
        <w:t xml:space="preserve"> </w:t>
      </w:r>
      <w:bookmarkEnd w:id="59"/>
      <w:bookmarkEnd w:id="60"/>
      <w:r w:rsidR="004F5E93">
        <w:t>Giao diện trang chủ</w:t>
      </w:r>
      <w:bookmarkEnd w:id="61"/>
    </w:p>
    <w:p w14:paraId="7E77E336" w14:textId="77777777" w:rsidR="004F5E93" w:rsidRDefault="004F5E93" w:rsidP="004F5E93"/>
    <w:p w14:paraId="585482C1" w14:textId="77777777" w:rsidR="004F5E93" w:rsidRDefault="004F5E93" w:rsidP="004F5E93"/>
    <w:p w14:paraId="3D2914EF" w14:textId="77777777" w:rsidR="004F5E93" w:rsidRDefault="004F5E93" w:rsidP="004F5E93"/>
    <w:p w14:paraId="6C14E119" w14:textId="77777777" w:rsidR="004F5E93" w:rsidRDefault="004F5E93" w:rsidP="004F5E93"/>
    <w:p w14:paraId="780C78D6" w14:textId="77777777" w:rsidR="004F5E93" w:rsidRDefault="004F5E93" w:rsidP="004F5E93"/>
    <w:p w14:paraId="11849438" w14:textId="77777777" w:rsidR="004F5E93" w:rsidRDefault="004F5E93" w:rsidP="004F5E93"/>
    <w:p w14:paraId="2636E02B" w14:textId="77777777" w:rsidR="004F5E93" w:rsidRDefault="004F5E93" w:rsidP="004F5E93"/>
    <w:p w14:paraId="22429176" w14:textId="77777777" w:rsidR="004F5E93" w:rsidRDefault="004F5E93" w:rsidP="004F5E93"/>
    <w:p w14:paraId="6ED32C6A" w14:textId="77777777" w:rsidR="004F5E93" w:rsidRDefault="004F5E93" w:rsidP="004F5E93"/>
    <w:p w14:paraId="365BC277" w14:textId="77777777" w:rsidR="004F5E93" w:rsidRDefault="004F5E93" w:rsidP="004F5E93"/>
    <w:p w14:paraId="79400EB1" w14:textId="77777777" w:rsidR="004F5E93" w:rsidRDefault="004F5E93" w:rsidP="004F5E93"/>
    <w:p w14:paraId="298096BC" w14:textId="77777777" w:rsidR="004F5E93" w:rsidRDefault="004F5E93" w:rsidP="004F5E93"/>
    <w:p w14:paraId="45237CA5" w14:textId="77777777" w:rsidR="004F5E93" w:rsidRDefault="004F5E93" w:rsidP="004F5E93"/>
    <w:p w14:paraId="7D719151" w14:textId="77777777" w:rsidR="004F5E93" w:rsidRDefault="004F5E93" w:rsidP="004F5E93"/>
    <w:p w14:paraId="08E0C64B" w14:textId="77777777" w:rsidR="004F5E93" w:rsidRDefault="004F5E93" w:rsidP="004F5E93"/>
    <w:p w14:paraId="3223D415" w14:textId="77777777" w:rsidR="004F5E93" w:rsidRPr="004F5E93" w:rsidRDefault="004F5E93" w:rsidP="004F5E93"/>
    <w:p w14:paraId="238C033F" w14:textId="77777777" w:rsidR="00B01DE1" w:rsidRPr="00F93EB7" w:rsidRDefault="00B01DE1" w:rsidP="002F177F">
      <w:pPr>
        <w:pStyle w:val="Heading3"/>
        <w:numPr>
          <w:ilvl w:val="0"/>
          <w:numId w:val="7"/>
        </w:numPr>
        <w:tabs>
          <w:tab w:val="left" w:pos="993"/>
        </w:tabs>
        <w:spacing w:before="0" w:after="0" w:line="360" w:lineRule="auto"/>
        <w:ind w:left="284" w:firstLine="0"/>
        <w:rPr>
          <w:rFonts w:cs="Times New Roman"/>
          <w:i w:val="0"/>
        </w:rPr>
      </w:pPr>
      <w:bookmarkStart w:id="62" w:name="_Toc218073534"/>
      <w:r w:rsidRPr="00F93EB7">
        <w:rPr>
          <w:rFonts w:cs="Times New Roman"/>
          <w:i w:val="0"/>
        </w:rPr>
        <w:lastRenderedPageBreak/>
        <w:t xml:space="preserve">Giao diện </w:t>
      </w:r>
      <w:r w:rsidR="004F5E93">
        <w:rPr>
          <w:rFonts w:cs="Times New Roman"/>
          <w:i w:val="0"/>
        </w:rPr>
        <w:t>sản phẩm</w:t>
      </w:r>
      <w:bookmarkEnd w:id="62"/>
    </w:p>
    <w:p w14:paraId="4D6544A7" w14:textId="77777777" w:rsidR="00B01DE1" w:rsidRDefault="004F5E93" w:rsidP="002F177F">
      <w:pPr>
        <w:spacing w:line="360" w:lineRule="auto"/>
        <w:ind w:firstLine="720"/>
      </w:pPr>
      <w:r w:rsidRPr="004F5E93">
        <w:t>Khu vực Sản phẩm mới trên trang chủ hiển thị các mẫu trang sức bạc mới nhất với bố cục dạng lưới, giúp người dùng dễ dàng quan sát và so sánh sản phẩm. Mỗi sản phẩm được trình bày trong một thẻ riêng biệt, bao gồm hình ảnh minh họa, tên sản phẩm, giá bán, mức giảm giá, đánh giá sao và số lượng đã bán. Các nhãn như “Mới” và “Giảm giá” được hiển thị trực quan, góp phần thu hút sự chú ý của người dùng. Thiết kế đơn giản, rõ ràng giúp nâng cao trải nghiệm mua sắm và hỗ trợ người dùng nhanh chóng đưa ra quyết định lựa chọn sản phẩm.</w:t>
      </w:r>
    </w:p>
    <w:p w14:paraId="4107A06C" w14:textId="77777777" w:rsidR="002A786C" w:rsidRDefault="004F5E93" w:rsidP="002A786C">
      <w:pPr>
        <w:spacing w:line="360" w:lineRule="auto"/>
        <w:jc w:val="center"/>
      </w:pPr>
      <w:r w:rsidRPr="004F5E93">
        <w:rPr>
          <w:noProof/>
          <w:lang w:val="en-AU" w:eastAsia="en-AU"/>
        </w:rPr>
        <w:drawing>
          <wp:inline distT="0" distB="0" distL="0" distR="0" wp14:anchorId="5AC79016" wp14:editId="34EF736F">
            <wp:extent cx="5760720" cy="27470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2747010"/>
                    </a:xfrm>
                    <a:prstGeom prst="rect">
                      <a:avLst/>
                    </a:prstGeom>
                  </pic:spPr>
                </pic:pic>
              </a:graphicData>
            </a:graphic>
          </wp:inline>
        </w:drawing>
      </w:r>
    </w:p>
    <w:p w14:paraId="5CA21C56" w14:textId="1FBC60F1" w:rsidR="002A786C" w:rsidRDefault="001017AF" w:rsidP="00D86BDD">
      <w:pPr>
        <w:pStyle w:val="hnh"/>
      </w:pPr>
      <w:bookmarkStart w:id="63" w:name="_Toc528393705"/>
      <w:bookmarkStart w:id="64" w:name="_Toc208052893"/>
      <w:bookmarkStart w:id="65" w:name="_Toc218491833"/>
      <w:r w:rsidRPr="001017AF">
        <w:t>Hình 3.</w:t>
      </w:r>
      <w:r w:rsidR="008D0540">
        <w:fldChar w:fldCharType="begin"/>
      </w:r>
      <w:r w:rsidR="008D0540">
        <w:instrText xml:space="preserve"> SEQ Hình_3. \* ARABIC </w:instrText>
      </w:r>
      <w:r w:rsidR="008D0540">
        <w:fldChar w:fldCharType="separate"/>
      </w:r>
      <w:r w:rsidR="00A6595D">
        <w:rPr>
          <w:noProof/>
        </w:rPr>
        <w:t>2</w:t>
      </w:r>
      <w:r w:rsidR="008D0540">
        <w:rPr>
          <w:noProof/>
        </w:rPr>
        <w:fldChar w:fldCharType="end"/>
      </w:r>
      <w:r w:rsidRPr="001017AF">
        <w:t xml:space="preserve"> </w:t>
      </w:r>
      <w:r w:rsidR="002A786C">
        <w:t xml:space="preserve">Giao diện </w:t>
      </w:r>
      <w:bookmarkEnd w:id="63"/>
      <w:bookmarkEnd w:id="64"/>
      <w:r w:rsidR="004F5E93">
        <w:t>sản phẩm</w:t>
      </w:r>
      <w:bookmarkEnd w:id="65"/>
    </w:p>
    <w:p w14:paraId="5225E58F" w14:textId="77777777" w:rsidR="004F5E93" w:rsidRDefault="00AB0867" w:rsidP="004F5E93">
      <w:pPr>
        <w:pStyle w:val="Heading3"/>
        <w:spacing w:line="360" w:lineRule="auto"/>
      </w:pPr>
      <w:bookmarkStart w:id="66" w:name="_Toc218073535"/>
      <w:r>
        <w:t>3.1.3 Giao diện tin tức</w:t>
      </w:r>
      <w:bookmarkEnd w:id="66"/>
    </w:p>
    <w:p w14:paraId="12E48262" w14:textId="77777777" w:rsidR="004F5E93" w:rsidRPr="004F5E93" w:rsidRDefault="004F5E93" w:rsidP="004F5E93">
      <w:pPr>
        <w:spacing w:line="360" w:lineRule="auto"/>
        <w:ind w:firstLine="720"/>
        <w:jc w:val="both"/>
      </w:pPr>
      <w:r w:rsidRPr="004F5E93">
        <w:t>Khu vực Tin tức &amp; Kiến thức trên website cung cấp các bài viết chuyên sâu liên quan đến trang sức bạc, bao gồm xu hướng thời trang, cách phân biệt bạc thật – giả, bí quyết bảo quản trang sức và các lưu ý khi sử dụng cho từng đối tượng người dùng. Các bài viết được trình bày dưới dạng thẻ (card) với hình ảnh minh họa, tiêu đề, ngày đăng và tác giả, giúp người dùng dễ dàng tiếp cận và theo dõi nội dung. Chức năng này không chỉ mang lại giá trị thông tin hữu ích mà còn góp phần tăng mức độ tin cậy và tương tác của người dùng đối với website.</w:t>
      </w:r>
    </w:p>
    <w:p w14:paraId="636A9E80" w14:textId="77777777" w:rsidR="004F5E93" w:rsidRPr="004F5E93" w:rsidRDefault="004F5E93" w:rsidP="004F5E93"/>
    <w:p w14:paraId="0C4F777C" w14:textId="77777777" w:rsidR="004F5E93" w:rsidRDefault="004F5E93" w:rsidP="004F5E93">
      <w:pPr>
        <w:ind w:left="720"/>
      </w:pPr>
      <w:r w:rsidRPr="004F5E93">
        <w:rPr>
          <w:noProof/>
          <w:lang w:val="en-AU" w:eastAsia="en-AU"/>
        </w:rPr>
        <w:lastRenderedPageBreak/>
        <w:drawing>
          <wp:inline distT="0" distB="0" distL="0" distR="0" wp14:anchorId="612C4230" wp14:editId="79F4159C">
            <wp:extent cx="5760720" cy="27355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2735580"/>
                    </a:xfrm>
                    <a:prstGeom prst="rect">
                      <a:avLst/>
                    </a:prstGeom>
                  </pic:spPr>
                </pic:pic>
              </a:graphicData>
            </a:graphic>
          </wp:inline>
        </w:drawing>
      </w:r>
    </w:p>
    <w:p w14:paraId="5FA7817F" w14:textId="77777777" w:rsidR="004F5E93" w:rsidRPr="00CD289F" w:rsidRDefault="004F5E93" w:rsidP="00D86BDD">
      <w:pPr>
        <w:pStyle w:val="hnh"/>
      </w:pPr>
      <w:bookmarkStart w:id="67" w:name="_Toc218491834"/>
      <w:r w:rsidRPr="00CD289F">
        <w:t>Hình</w:t>
      </w:r>
      <w:r w:rsidR="00AB0867" w:rsidRPr="00CD289F">
        <w:t xml:space="preserve"> 3.3 Giao diện tin tức</w:t>
      </w:r>
      <w:bookmarkEnd w:id="67"/>
    </w:p>
    <w:p w14:paraId="381FE0D8" w14:textId="77777777" w:rsidR="00AB0867" w:rsidRDefault="00AB0867" w:rsidP="00AB0867">
      <w:pPr>
        <w:pStyle w:val="Heading3"/>
      </w:pPr>
      <w:bookmarkStart w:id="68" w:name="_Toc218073536"/>
      <w:r>
        <w:t>3.1.4 Giao diện liên hệ</w:t>
      </w:r>
      <w:bookmarkEnd w:id="68"/>
    </w:p>
    <w:p w14:paraId="3A01940A" w14:textId="77777777" w:rsidR="00AB0867" w:rsidRDefault="00AB0867" w:rsidP="00AB0867"/>
    <w:p w14:paraId="699907BE" w14:textId="77777777" w:rsidR="00AB0867" w:rsidRPr="00AB0867" w:rsidRDefault="00AB0867" w:rsidP="00AB0867">
      <w:pPr>
        <w:spacing w:line="360" w:lineRule="auto"/>
        <w:ind w:firstLine="720"/>
        <w:jc w:val="both"/>
      </w:pPr>
      <w:r w:rsidRPr="00AB0867">
        <w:t>Trang Liên hệ được thiết kế với bố cục rõ ràng, chia thành hai khu vực chính nhằm hỗ trợ người dùng tương tác nhanh chóng với cửa hàng. Bên trái là biểu mẫu gửi tin nhắn, cho phép khách hàng nhập đầy đủ thông tin như họ tên, email, số điện thoại, tiêu đề và nội dung cần tư vấn; hệ thống cam kết phản hồi trong vòng 24 giờ. Bên phải là khu vực thông tin liên hệ, hiển thị địa chỉ cửa hàng, hotline hỗ trợ 24/7, email hỗ trợ và giờ làm việc, giúp người dùng dễ dàng lựa chọn kênh liên lạc phù hợp. Ngoài ra, trang còn tích hợp các biểu tượng mạng xã hội, góp phần tăng khả năng kết nối và hỗ trợ khách hàng hiệu quả hơn.</w:t>
      </w:r>
    </w:p>
    <w:p w14:paraId="2ECAE222" w14:textId="77777777" w:rsidR="00AB0867" w:rsidRDefault="00AB0867" w:rsidP="00AB0867"/>
    <w:p w14:paraId="38521196" w14:textId="77777777" w:rsidR="00AB0867" w:rsidRPr="00AB0867" w:rsidRDefault="00AB0867" w:rsidP="00AB0867">
      <w:r w:rsidRPr="00AB0867">
        <w:rPr>
          <w:noProof/>
          <w:lang w:val="en-AU" w:eastAsia="en-AU"/>
        </w:rPr>
        <w:drawing>
          <wp:inline distT="0" distB="0" distL="0" distR="0" wp14:anchorId="23EDEA46" wp14:editId="794148C8">
            <wp:extent cx="5760720" cy="27489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2748915"/>
                    </a:xfrm>
                    <a:prstGeom prst="rect">
                      <a:avLst/>
                    </a:prstGeom>
                  </pic:spPr>
                </pic:pic>
              </a:graphicData>
            </a:graphic>
          </wp:inline>
        </w:drawing>
      </w:r>
    </w:p>
    <w:p w14:paraId="3F797C29" w14:textId="30552AD0" w:rsidR="004F5E93" w:rsidRPr="00CD289F" w:rsidRDefault="009E142E" w:rsidP="00D86BDD">
      <w:pPr>
        <w:pStyle w:val="hnh"/>
      </w:pPr>
      <w:bookmarkStart w:id="69" w:name="_Toc218491835"/>
      <w:r>
        <w:t>Hình 3.4</w:t>
      </w:r>
      <w:r w:rsidR="00AB0867" w:rsidRPr="00CD289F">
        <w:t xml:space="preserve"> Giao diện liên hệ</w:t>
      </w:r>
      <w:bookmarkEnd w:id="69"/>
    </w:p>
    <w:p w14:paraId="329D147A" w14:textId="77777777" w:rsidR="004F5E93" w:rsidRPr="004F5E93" w:rsidRDefault="004F5E93" w:rsidP="004F5E93">
      <w:pPr>
        <w:ind w:left="720"/>
      </w:pPr>
    </w:p>
    <w:p w14:paraId="4F274F28" w14:textId="77777777" w:rsidR="00AB0867" w:rsidRDefault="00AB0867" w:rsidP="00AB0867">
      <w:pPr>
        <w:pStyle w:val="Heading3"/>
      </w:pPr>
      <w:bookmarkStart w:id="70" w:name="_Toc218073537"/>
      <w:r>
        <w:t>3.1.5 Giao diện thêm giỏ hàng</w:t>
      </w:r>
      <w:bookmarkEnd w:id="70"/>
    </w:p>
    <w:p w14:paraId="32148C45" w14:textId="77777777" w:rsidR="00AB0867" w:rsidRPr="00AB0867" w:rsidRDefault="00AB0867" w:rsidP="00AB0867">
      <w:pPr>
        <w:spacing w:line="360" w:lineRule="auto"/>
        <w:ind w:firstLine="720"/>
        <w:jc w:val="both"/>
      </w:pPr>
      <w:r w:rsidRPr="00AB0867">
        <w:t>Giao diện giỏ hàng của website "Trang Sức Bạc" được thiết kế hiện đại và dễ sử dụng. Phần trung tâm hiển thị sản phẩm đã chọn với hình ảnh rõ nét và tên sản phẩm nổi bật. Bên phải là bảng tóm tắt đơn hàng gồm các mục như tạm tính, phí vận chuyển và thông báo khuyến mãi nhằm khuyến khích người dùng mua thêm để được miễn phí vận chuyển. Nút "Thanh toán ngay" được đặt nổi bật, giúp người dùng dễ dàng tiến hành thanh toán. Ngoài ra, các biểu tượng cam kết như thanh toán an toàn, đổi trả trong 7 ngày và hỗ trợ 24/7 tạo cảm giác tin cậy và chuyên nghiệp cho người mua.</w:t>
      </w:r>
    </w:p>
    <w:p w14:paraId="59560BA1" w14:textId="77777777" w:rsidR="00AB0867" w:rsidRDefault="00AB0867" w:rsidP="00AB0867">
      <w:r w:rsidRPr="00AB0867">
        <w:rPr>
          <w:noProof/>
          <w:lang w:val="en-AU" w:eastAsia="en-AU"/>
        </w:rPr>
        <w:drawing>
          <wp:inline distT="0" distB="0" distL="0" distR="0" wp14:anchorId="58921A30" wp14:editId="78039540">
            <wp:extent cx="5760720" cy="27406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2740660"/>
                    </a:xfrm>
                    <a:prstGeom prst="rect">
                      <a:avLst/>
                    </a:prstGeom>
                  </pic:spPr>
                </pic:pic>
              </a:graphicData>
            </a:graphic>
          </wp:inline>
        </w:drawing>
      </w:r>
    </w:p>
    <w:p w14:paraId="55091427" w14:textId="77777777" w:rsidR="00AB0867" w:rsidRPr="00CD289F" w:rsidRDefault="00AB0867" w:rsidP="00D86BDD">
      <w:pPr>
        <w:pStyle w:val="hnh"/>
      </w:pPr>
      <w:bookmarkStart w:id="71" w:name="_Toc218491836"/>
      <w:r w:rsidRPr="00CD289F">
        <w:t>Hình 3.5 Giao diện thêm giỏ hàng</w:t>
      </w:r>
      <w:bookmarkEnd w:id="71"/>
    </w:p>
    <w:p w14:paraId="5856EEE3" w14:textId="77777777" w:rsidR="00AB0867" w:rsidRDefault="00AB0867" w:rsidP="00AB0867">
      <w:pPr>
        <w:pStyle w:val="Heading3"/>
      </w:pPr>
      <w:bookmarkStart w:id="72" w:name="_Toc218073538"/>
      <w:r>
        <w:t>3.1.6 Giao diện thanh toán</w:t>
      </w:r>
      <w:bookmarkEnd w:id="72"/>
    </w:p>
    <w:p w14:paraId="1A1768B0" w14:textId="77777777" w:rsidR="00AB0867" w:rsidRDefault="00AB0867" w:rsidP="00AB0867">
      <w:pPr>
        <w:spacing w:line="360" w:lineRule="auto"/>
        <w:ind w:firstLine="720"/>
        <w:jc w:val="both"/>
      </w:pPr>
      <w:r>
        <w:t>Giao diện trang "Thanh Toán Đơn Hàng" của website "Trang Sức Bạc" được bố trí gọn gàng với hai phần chính: thông tin khách hàng và tóm tắt đơn hàng. Bên trái là biểu mẫu nhập thông tin gồm họ tên, email, số điện thoại, tỉnh/thành phố, địa chỉ chi tiết và ghi chú đơn hàng. Các trường được trình bày rõ ràng, dễ điền, hỗ trợ người dùng cung cấp đầy đủ thông tin giao hàng.</w:t>
      </w:r>
    </w:p>
    <w:p w14:paraId="0F17E2D6" w14:textId="77777777" w:rsidR="00AB0867" w:rsidRPr="00AB0867" w:rsidRDefault="00AB0867" w:rsidP="00AB0867">
      <w:pPr>
        <w:spacing w:line="360" w:lineRule="auto"/>
        <w:ind w:firstLine="720"/>
        <w:jc w:val="both"/>
      </w:pPr>
      <w:r>
        <w:t>Bên phải là phần tóm tắt đơn hàng, hiển thị tên sản phẩm đã chọn, tạm tính, phí vận chuyển (sẽ được tính sau khi nhập địa chỉ), và thông báo khuyến mãi mua thêm để được miễn phí vận chuyển. Tổng cộng đơn hàng được cập nhật phía dưới. Nút "Đặt hàng ngay" nổi bật giúp người dùng hoàn tất giao dịch nhanh chóng, kèm theo tùy chọn "Quay lại giỏ hàng" để chỉnh sửa nếu cần. Bên dưới là các cam kết như thanh toán an toàn, giao hàng toàn quốc và đổi trả trong 7 ngày, tạo sự tin tưởng và thuận tiện cho người mua.</w:t>
      </w:r>
    </w:p>
    <w:p w14:paraId="2265D661" w14:textId="77777777" w:rsidR="00AB0867" w:rsidRDefault="00AB0867" w:rsidP="00AB0867">
      <w:r>
        <w:rPr>
          <w:noProof/>
          <w:lang w:val="en-AU" w:eastAsia="en-AU"/>
        </w:rPr>
        <w:lastRenderedPageBreak/>
        <w:drawing>
          <wp:inline distT="0" distB="0" distL="0" distR="0" wp14:anchorId="3C81B515" wp14:editId="570CB1C8">
            <wp:extent cx="5826125" cy="2565973"/>
            <wp:effectExtent l="0" t="0" r="3175"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844639" cy="2574127"/>
                    </a:xfrm>
                    <a:prstGeom prst="rect">
                      <a:avLst/>
                    </a:prstGeom>
                    <a:noFill/>
                  </pic:spPr>
                </pic:pic>
              </a:graphicData>
            </a:graphic>
          </wp:inline>
        </w:drawing>
      </w:r>
    </w:p>
    <w:p w14:paraId="37DE0847" w14:textId="77777777" w:rsidR="00AB0867" w:rsidRPr="00CD289F" w:rsidRDefault="00AB0867" w:rsidP="00D86BDD">
      <w:pPr>
        <w:pStyle w:val="hnh"/>
      </w:pPr>
      <w:bookmarkStart w:id="73" w:name="_Toc218491837"/>
      <w:r w:rsidRPr="00CD289F">
        <w:t>Hình 3.6 Giao diện thanh toán</w:t>
      </w:r>
      <w:bookmarkEnd w:id="73"/>
    </w:p>
    <w:p w14:paraId="5BF058BE" w14:textId="77777777" w:rsidR="00AB0867" w:rsidRDefault="00AB0867" w:rsidP="00AB0867">
      <w:pPr>
        <w:pStyle w:val="Heading3"/>
      </w:pPr>
      <w:bookmarkStart w:id="74" w:name="_Toc218073539"/>
      <w:r>
        <w:t>3.1.7 Giao diện theo dõi đơn hàng</w:t>
      </w:r>
      <w:bookmarkEnd w:id="74"/>
    </w:p>
    <w:p w14:paraId="2E895FC5" w14:textId="77777777" w:rsidR="00AB0867" w:rsidRDefault="00AB0867" w:rsidP="00AB0867">
      <w:pPr>
        <w:spacing w:line="360" w:lineRule="auto"/>
        <w:ind w:firstLine="720"/>
        <w:jc w:val="both"/>
      </w:pPr>
      <w:r>
        <w:t>Giao diện trang "Đơn Hàng Của Tôi" trên website "Trang Sức Bạc" được trình bày rõ ràng, giúp người dùng dễ dàng theo dõi thông tin đơn hàng đã đặt. Phần đầu hiển thị mã đơn hàng, ngày đặt và trạng thái đơn hàng là "Hoàn thành", tạo cảm giác yên tâm cho người mua. Bên dưới là chi tiết sản phẩm gồm tên, số lượng và thông tin khách hàng như họ tên, số điện thoại, email và địa chỉ giao hàng.</w:t>
      </w:r>
    </w:p>
    <w:p w14:paraId="672BCDDF" w14:textId="77777777" w:rsidR="00AB0867" w:rsidRPr="00AB0867" w:rsidRDefault="00AB0867" w:rsidP="00AB0867">
      <w:pPr>
        <w:spacing w:line="360" w:lineRule="auto"/>
        <w:ind w:firstLine="720"/>
        <w:jc w:val="both"/>
      </w:pPr>
      <w:r>
        <w:t>Phần thanh toán thể hiện phương thức là chuyển khoản, trạng thái đã thanh toán và tổng số tiền. Giao diện còn kèm theo các cam kết như thanh toán an toàn, giao hàng toàn quốc và đổi trả trong 7 ngày, giúp tăng độ tin cậy và chuyên nghiệp cho trải nghiệm mua sắm.</w:t>
      </w:r>
    </w:p>
    <w:p w14:paraId="1685E4E4" w14:textId="77777777" w:rsidR="00AB0867" w:rsidRPr="00AB0867" w:rsidRDefault="00AB0867" w:rsidP="00AB0867"/>
    <w:p w14:paraId="29AAC27D" w14:textId="77777777" w:rsidR="00AB0867" w:rsidRDefault="00AB0867" w:rsidP="00AB0867">
      <w:r>
        <w:rPr>
          <w:noProof/>
          <w:lang w:val="en-AU" w:eastAsia="en-AU"/>
        </w:rPr>
        <w:drawing>
          <wp:inline distT="0" distB="0" distL="0" distR="0" wp14:anchorId="1D0D269E" wp14:editId="1C8F3086">
            <wp:extent cx="5972227" cy="2742124"/>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94762" cy="2752471"/>
                    </a:xfrm>
                    <a:prstGeom prst="rect">
                      <a:avLst/>
                    </a:prstGeom>
                    <a:noFill/>
                  </pic:spPr>
                </pic:pic>
              </a:graphicData>
            </a:graphic>
          </wp:inline>
        </w:drawing>
      </w:r>
    </w:p>
    <w:p w14:paraId="16F41014" w14:textId="77777777" w:rsidR="00AB0867" w:rsidRPr="00CD289F" w:rsidRDefault="00AB0867" w:rsidP="00D86BDD">
      <w:pPr>
        <w:pStyle w:val="hnh"/>
      </w:pPr>
      <w:bookmarkStart w:id="75" w:name="_Toc218491838"/>
      <w:r w:rsidRPr="00CD289F">
        <w:t>Hình 3.7 Giao diện theo dõi đơn hàng</w:t>
      </w:r>
      <w:bookmarkEnd w:id="75"/>
    </w:p>
    <w:p w14:paraId="2C197A80" w14:textId="77777777" w:rsidR="00AB0867" w:rsidRDefault="00AB0867" w:rsidP="00AB0867"/>
    <w:p w14:paraId="2AE2FA15" w14:textId="61057F93" w:rsidR="00AB0867" w:rsidRDefault="00AB0867" w:rsidP="00CD289F">
      <w:pPr>
        <w:pStyle w:val="Heading2"/>
        <w:jc w:val="left"/>
      </w:pPr>
      <w:bookmarkStart w:id="76" w:name="_Toc218073540"/>
      <w:r>
        <w:t xml:space="preserve">3.2 </w:t>
      </w:r>
      <w:r w:rsidRPr="00AB0867">
        <w:t>GIỚI THIỆU GIAO DIỆN NGƯỜI QUẢN TRỊ</w:t>
      </w:r>
      <w:bookmarkEnd w:id="76"/>
      <w:r w:rsidRPr="00AB0867">
        <w:tab/>
      </w:r>
    </w:p>
    <w:p w14:paraId="60A0C301" w14:textId="77777777" w:rsidR="00AB0867" w:rsidRDefault="00AB0867" w:rsidP="00AB0867">
      <w:pPr>
        <w:pStyle w:val="Heading3"/>
      </w:pPr>
      <w:bookmarkStart w:id="77" w:name="_Toc218073541"/>
      <w:r>
        <w:t>3.2.1 Giao diện thông tin người quản trị</w:t>
      </w:r>
      <w:bookmarkEnd w:id="77"/>
    </w:p>
    <w:p w14:paraId="1265F33B" w14:textId="77777777" w:rsidR="00AB0867" w:rsidRPr="00AB0867" w:rsidRDefault="00AB0867" w:rsidP="00AB0867">
      <w:pPr>
        <w:spacing w:line="360" w:lineRule="auto"/>
        <w:ind w:firstLine="720"/>
        <w:jc w:val="both"/>
      </w:pPr>
      <w:r w:rsidRPr="00AB0867">
        <w:t>Giao diện "Hồ Sơ Cá Nhân" trong trang quản trị của website "Trang Sức Bạc" được thiết kế chuyên nghiệp, chia thành hai phần chính: cập nhật thông tin cá nhân và đổi mật khẩu. Phần thông tin cá nhân hiển thị các trường như họ tên, email, số điện thoại và địa chỉ, kèm nút "Cập Nhật Thông Tin" để lưu thay đổi. Phần đổi mật khẩu gồm ba trường: mật khẩu hiện tại, mật khẩu mới và xác nhận mật khẩu, giúp quản trị viên dễ dàng bảo mật tài khoản.</w:t>
      </w:r>
    </w:p>
    <w:p w14:paraId="6C30C731" w14:textId="77777777" w:rsidR="00AB0867" w:rsidRDefault="00AB0867" w:rsidP="00AB0867">
      <w:r w:rsidRPr="00AB0867">
        <w:rPr>
          <w:noProof/>
          <w:lang w:val="en-AU" w:eastAsia="en-AU"/>
        </w:rPr>
        <w:drawing>
          <wp:inline distT="0" distB="0" distL="0" distR="0" wp14:anchorId="3C455634" wp14:editId="4B08D458">
            <wp:extent cx="5760720" cy="275463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2754630"/>
                    </a:xfrm>
                    <a:prstGeom prst="rect">
                      <a:avLst/>
                    </a:prstGeom>
                  </pic:spPr>
                </pic:pic>
              </a:graphicData>
            </a:graphic>
          </wp:inline>
        </w:drawing>
      </w:r>
    </w:p>
    <w:p w14:paraId="26569BD0" w14:textId="77777777" w:rsidR="00200E77" w:rsidRPr="00CD289F" w:rsidRDefault="00200E77" w:rsidP="00D86BDD">
      <w:pPr>
        <w:pStyle w:val="hnh"/>
      </w:pPr>
      <w:bookmarkStart w:id="78" w:name="_Toc218491839"/>
      <w:r w:rsidRPr="00CD289F">
        <w:t>Hình 3.8 Giao diện thông tin người quản trị</w:t>
      </w:r>
      <w:bookmarkEnd w:id="78"/>
    </w:p>
    <w:p w14:paraId="63A43B86" w14:textId="77777777" w:rsidR="00200E77" w:rsidRDefault="00200E77" w:rsidP="00200E77">
      <w:pPr>
        <w:jc w:val="center"/>
      </w:pPr>
    </w:p>
    <w:p w14:paraId="2E8C7007" w14:textId="77777777" w:rsidR="00200E77" w:rsidRDefault="00200E77" w:rsidP="00200E77">
      <w:pPr>
        <w:jc w:val="center"/>
      </w:pPr>
    </w:p>
    <w:p w14:paraId="5CB2890B" w14:textId="77777777" w:rsidR="00200E77" w:rsidRDefault="00200E77" w:rsidP="00200E77">
      <w:pPr>
        <w:jc w:val="center"/>
      </w:pPr>
    </w:p>
    <w:p w14:paraId="4840564B" w14:textId="77777777" w:rsidR="00200E77" w:rsidRDefault="00200E77" w:rsidP="00200E77">
      <w:pPr>
        <w:jc w:val="center"/>
      </w:pPr>
    </w:p>
    <w:p w14:paraId="673B5947" w14:textId="77777777" w:rsidR="00200E77" w:rsidRDefault="00200E77" w:rsidP="00200E77">
      <w:pPr>
        <w:jc w:val="center"/>
      </w:pPr>
    </w:p>
    <w:p w14:paraId="6ADCF76B" w14:textId="77777777" w:rsidR="00200E77" w:rsidRDefault="00200E77" w:rsidP="00200E77">
      <w:pPr>
        <w:jc w:val="center"/>
      </w:pPr>
    </w:p>
    <w:p w14:paraId="3A0CC306" w14:textId="77777777" w:rsidR="00200E77" w:rsidRDefault="00200E77" w:rsidP="00200E77">
      <w:pPr>
        <w:jc w:val="center"/>
      </w:pPr>
    </w:p>
    <w:p w14:paraId="16A2A076" w14:textId="77777777" w:rsidR="00200E77" w:rsidRDefault="00200E77" w:rsidP="00200E77">
      <w:pPr>
        <w:jc w:val="center"/>
      </w:pPr>
    </w:p>
    <w:p w14:paraId="77F29C31" w14:textId="77777777" w:rsidR="00200E77" w:rsidRDefault="00200E77" w:rsidP="00200E77">
      <w:pPr>
        <w:jc w:val="center"/>
      </w:pPr>
    </w:p>
    <w:p w14:paraId="315EEF06" w14:textId="77777777" w:rsidR="00200E77" w:rsidRDefault="00200E77" w:rsidP="00200E77">
      <w:pPr>
        <w:jc w:val="center"/>
      </w:pPr>
    </w:p>
    <w:p w14:paraId="22049053" w14:textId="77777777" w:rsidR="00200E77" w:rsidRDefault="00200E77" w:rsidP="00200E77">
      <w:pPr>
        <w:jc w:val="center"/>
      </w:pPr>
    </w:p>
    <w:p w14:paraId="24217D25" w14:textId="77777777" w:rsidR="00200E77" w:rsidRDefault="00200E77" w:rsidP="00200E77">
      <w:pPr>
        <w:jc w:val="center"/>
      </w:pPr>
    </w:p>
    <w:p w14:paraId="33CAC8BD" w14:textId="77777777" w:rsidR="00200E77" w:rsidRDefault="00200E77" w:rsidP="00200E77">
      <w:pPr>
        <w:jc w:val="center"/>
      </w:pPr>
    </w:p>
    <w:p w14:paraId="0583BB67" w14:textId="77777777" w:rsidR="00200E77" w:rsidRDefault="00200E77" w:rsidP="00200E77">
      <w:pPr>
        <w:jc w:val="center"/>
      </w:pPr>
    </w:p>
    <w:p w14:paraId="29B90F7F" w14:textId="77777777" w:rsidR="00200E77" w:rsidRDefault="00200E77" w:rsidP="00200E77">
      <w:pPr>
        <w:jc w:val="center"/>
      </w:pPr>
    </w:p>
    <w:p w14:paraId="3B945401" w14:textId="77777777" w:rsidR="00200E77" w:rsidRDefault="00200E77" w:rsidP="00200E77">
      <w:pPr>
        <w:jc w:val="center"/>
      </w:pPr>
    </w:p>
    <w:p w14:paraId="44676E2C" w14:textId="77777777" w:rsidR="00200E77" w:rsidRDefault="00200E77" w:rsidP="00200E77">
      <w:pPr>
        <w:jc w:val="center"/>
      </w:pPr>
    </w:p>
    <w:p w14:paraId="4EFA7695" w14:textId="77777777" w:rsidR="00200E77" w:rsidRDefault="00200E77" w:rsidP="00200E77">
      <w:pPr>
        <w:jc w:val="center"/>
      </w:pPr>
    </w:p>
    <w:p w14:paraId="79A421D8" w14:textId="77777777" w:rsidR="00200E77" w:rsidRDefault="00200E77" w:rsidP="00200E77">
      <w:pPr>
        <w:pStyle w:val="Heading3"/>
      </w:pPr>
      <w:bookmarkStart w:id="79" w:name="_Toc218073542"/>
      <w:r>
        <w:lastRenderedPageBreak/>
        <w:t>3.2.2 Giao diện quản lý banner</w:t>
      </w:r>
      <w:bookmarkEnd w:id="79"/>
    </w:p>
    <w:p w14:paraId="28B35501" w14:textId="77777777" w:rsidR="00200E77" w:rsidRDefault="00200E77" w:rsidP="00200E77">
      <w:pPr>
        <w:spacing w:line="360" w:lineRule="auto"/>
        <w:ind w:firstLine="720"/>
        <w:jc w:val="both"/>
      </w:pPr>
      <w:r>
        <w:t>Giao diện "Quản lý Banner" trong trang quản trị của website "Trang Sức Bạc" được chia thành hai phần chính: thêm banner mới và danh sách banner hiện có. Phần thêm banner gồm các trường nhập liệu như tiêu đề, tên file hình ảnh, liên kết, vị trí hiển thị và checkbox "Hiển thị", giúp quản trị viên dễ dàng cấu hình nội dung quảng bá. Nút "Thêm Mới" màu vàng nổi bật hỗ trợ thao tác nhanh chóng.</w:t>
      </w:r>
    </w:p>
    <w:p w14:paraId="02D0D2D2" w14:textId="77777777" w:rsidR="00200E77" w:rsidRDefault="00200E77" w:rsidP="00200E77">
      <w:pPr>
        <w:spacing w:line="360" w:lineRule="auto"/>
        <w:ind w:firstLine="720"/>
        <w:jc w:val="both"/>
      </w:pPr>
      <w:r>
        <w:t>Phía dưới là bảng danh sách banner với các cột: ID, hình ảnh, tiêu đề, vị trí, trạng thái và hành động. Mỗi dòng hiển thị thông tin cụ thể của từng banner, kèm theo biểu tượng chỉnh sửa và xóa, thuận tiện cho việc quản lý và cập nhật. Giao diện này hỗ trợ hiệu quả cho việc kiểm soát nội dung quảng cáo trên website, đảm bảo tính linh hoạt và trực quan trong vận hành.</w:t>
      </w:r>
    </w:p>
    <w:p w14:paraId="20347265" w14:textId="77777777" w:rsidR="00200E77" w:rsidRDefault="00200E77" w:rsidP="00200E77"/>
    <w:p w14:paraId="171557B3" w14:textId="77777777" w:rsidR="00200E77" w:rsidRDefault="00200E77" w:rsidP="00200E77">
      <w:r>
        <w:rPr>
          <w:noProof/>
          <w:lang w:val="en-AU" w:eastAsia="en-AU"/>
        </w:rPr>
        <w:drawing>
          <wp:inline distT="0" distB="0" distL="0" distR="0" wp14:anchorId="2CC70A70" wp14:editId="6AE835B0">
            <wp:extent cx="6268323" cy="295856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295168" cy="2971239"/>
                    </a:xfrm>
                    <a:prstGeom prst="rect">
                      <a:avLst/>
                    </a:prstGeom>
                    <a:noFill/>
                  </pic:spPr>
                </pic:pic>
              </a:graphicData>
            </a:graphic>
          </wp:inline>
        </w:drawing>
      </w:r>
    </w:p>
    <w:p w14:paraId="28D231B0" w14:textId="77777777" w:rsidR="00200E77" w:rsidRPr="00CD289F" w:rsidRDefault="00200E77" w:rsidP="00D86BDD">
      <w:pPr>
        <w:pStyle w:val="hnh"/>
      </w:pPr>
      <w:bookmarkStart w:id="80" w:name="_Toc218491840"/>
      <w:r w:rsidRPr="00CD289F">
        <w:t>Hình 3.9 Giao diện quản lý banner</w:t>
      </w:r>
      <w:bookmarkEnd w:id="80"/>
    </w:p>
    <w:p w14:paraId="22C9079A" w14:textId="77777777" w:rsidR="00200E77" w:rsidRDefault="00200E77" w:rsidP="00200E77">
      <w:pPr>
        <w:jc w:val="center"/>
      </w:pPr>
    </w:p>
    <w:p w14:paraId="1535708C" w14:textId="77777777" w:rsidR="00200E77" w:rsidRDefault="00200E77" w:rsidP="00200E77">
      <w:pPr>
        <w:jc w:val="center"/>
      </w:pPr>
    </w:p>
    <w:p w14:paraId="3E2B56EB" w14:textId="77777777" w:rsidR="00200E77" w:rsidRDefault="00200E77" w:rsidP="00200E77">
      <w:pPr>
        <w:jc w:val="center"/>
      </w:pPr>
    </w:p>
    <w:p w14:paraId="1FB247B8" w14:textId="77777777" w:rsidR="00200E77" w:rsidRDefault="00200E77" w:rsidP="00200E77">
      <w:pPr>
        <w:jc w:val="center"/>
      </w:pPr>
    </w:p>
    <w:p w14:paraId="15762939" w14:textId="77777777" w:rsidR="00200E77" w:rsidRDefault="00200E77" w:rsidP="00200E77">
      <w:pPr>
        <w:jc w:val="center"/>
      </w:pPr>
    </w:p>
    <w:p w14:paraId="71183F34" w14:textId="77777777" w:rsidR="00200E77" w:rsidRDefault="00200E77" w:rsidP="00200E77">
      <w:pPr>
        <w:jc w:val="center"/>
      </w:pPr>
    </w:p>
    <w:p w14:paraId="4A3DA361" w14:textId="77777777" w:rsidR="00200E77" w:rsidRDefault="00200E77" w:rsidP="00200E77">
      <w:pPr>
        <w:jc w:val="center"/>
      </w:pPr>
    </w:p>
    <w:p w14:paraId="39B192E3" w14:textId="77777777" w:rsidR="00200E77" w:rsidRDefault="00200E77" w:rsidP="00200E77">
      <w:pPr>
        <w:jc w:val="center"/>
      </w:pPr>
    </w:p>
    <w:p w14:paraId="6C5CCF5A" w14:textId="77777777" w:rsidR="00200E77" w:rsidRDefault="00200E77" w:rsidP="00200E77">
      <w:pPr>
        <w:jc w:val="center"/>
      </w:pPr>
    </w:p>
    <w:p w14:paraId="3F8B9513" w14:textId="77777777" w:rsidR="00200E77" w:rsidRDefault="00200E77" w:rsidP="00200E77">
      <w:pPr>
        <w:jc w:val="center"/>
      </w:pPr>
    </w:p>
    <w:p w14:paraId="68E2CA99" w14:textId="77777777" w:rsidR="00200E77" w:rsidRDefault="00200E77" w:rsidP="00200E77">
      <w:pPr>
        <w:jc w:val="center"/>
      </w:pPr>
    </w:p>
    <w:p w14:paraId="5F834179" w14:textId="77777777" w:rsidR="00200E77" w:rsidRDefault="00200E77" w:rsidP="00200E77">
      <w:pPr>
        <w:jc w:val="center"/>
      </w:pPr>
    </w:p>
    <w:p w14:paraId="49739C64" w14:textId="77777777" w:rsidR="00200E77" w:rsidRDefault="00200E77" w:rsidP="00200E77">
      <w:pPr>
        <w:jc w:val="center"/>
      </w:pPr>
    </w:p>
    <w:p w14:paraId="73439592" w14:textId="77777777" w:rsidR="00200E77" w:rsidRDefault="00200E77" w:rsidP="00200E77">
      <w:pPr>
        <w:pStyle w:val="Heading3"/>
      </w:pPr>
      <w:bookmarkStart w:id="81" w:name="_Toc218073543"/>
      <w:r>
        <w:lastRenderedPageBreak/>
        <w:t>3.2.3 Giao diện quản lý mã QR thanh toán</w:t>
      </w:r>
      <w:bookmarkEnd w:id="81"/>
      <w:r>
        <w:t xml:space="preserve"> </w:t>
      </w:r>
    </w:p>
    <w:p w14:paraId="02CDFBCD" w14:textId="77777777" w:rsidR="00200E77" w:rsidRDefault="00200E77" w:rsidP="00200E77">
      <w:pPr>
        <w:spacing w:line="360" w:lineRule="auto"/>
        <w:ind w:firstLine="720"/>
        <w:jc w:val="both"/>
      </w:pPr>
      <w:r>
        <w:t>Giao diện "Quản Lý Mã QR Thanh Toán" trong trang quản trị của website "Trang Sức Bạc" được thiết kế đơn giản và dễ sử dụng. Phần chính giữa hiển thị hướng dẫn upload ảnh mã QR để khách hàng quét thanh toán, hỗ trợ các định dạng PNG, JPG, WEBP với dung lượng tối đa 5MB. Người quản trị có thể chọn file và nhấn nút "Tải Lên" màu vàng để cập nhật mã QR mới.</w:t>
      </w:r>
    </w:p>
    <w:p w14:paraId="3341A165" w14:textId="77777777" w:rsidR="00200E77" w:rsidRPr="00200E77" w:rsidRDefault="00200E77" w:rsidP="00200E77">
      <w:pPr>
        <w:spacing w:line="360" w:lineRule="auto"/>
        <w:ind w:firstLine="720"/>
        <w:jc w:val="both"/>
      </w:pPr>
      <w:r>
        <w:t>Bên phải là phần xem trước ảnh QR hiện tại, hiển thị thông tin người nhận là "NGUYEN DUY PHAT" cùng số tài khoản, kèm theo logo VietQR và napas 247. Thanh điều hướng bên trái gồm các mục quản lý như hồ sơ, banner, sản phẩm, đơn hàng, người dùng, liên hệ và hỗ trợ chat, giúp điều hướng nhanh chóng trong hệ thống quản trị.</w:t>
      </w:r>
    </w:p>
    <w:p w14:paraId="77D962D4" w14:textId="77777777" w:rsidR="00200E77" w:rsidRDefault="00200E77" w:rsidP="00200E77">
      <w:r>
        <w:t xml:space="preserve"> </w:t>
      </w:r>
    </w:p>
    <w:p w14:paraId="69B14644" w14:textId="77777777" w:rsidR="00200E77" w:rsidRDefault="00200E77" w:rsidP="00200E77">
      <w:r>
        <w:rPr>
          <w:noProof/>
          <w:lang w:val="en-AU" w:eastAsia="en-AU"/>
        </w:rPr>
        <w:drawing>
          <wp:inline distT="0" distB="0" distL="0" distR="0" wp14:anchorId="69609A52" wp14:editId="3A0D1F85">
            <wp:extent cx="6288556" cy="2907005"/>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332304" cy="2927228"/>
                    </a:xfrm>
                    <a:prstGeom prst="rect">
                      <a:avLst/>
                    </a:prstGeom>
                    <a:noFill/>
                  </pic:spPr>
                </pic:pic>
              </a:graphicData>
            </a:graphic>
          </wp:inline>
        </w:drawing>
      </w:r>
    </w:p>
    <w:p w14:paraId="50E1843B" w14:textId="77777777" w:rsidR="00200E77" w:rsidRPr="00CD289F" w:rsidRDefault="00200E77" w:rsidP="00D86BDD">
      <w:pPr>
        <w:pStyle w:val="hnh"/>
      </w:pPr>
      <w:bookmarkStart w:id="82" w:name="_Toc218491841"/>
      <w:r w:rsidRPr="00CD289F">
        <w:t>Hình 3.10 Giao diện quản lý mã QR thanh toán</w:t>
      </w:r>
      <w:bookmarkEnd w:id="82"/>
    </w:p>
    <w:p w14:paraId="769AA9FD" w14:textId="77777777" w:rsidR="00200E77" w:rsidRDefault="00200E77" w:rsidP="00200E77">
      <w:pPr>
        <w:jc w:val="center"/>
      </w:pPr>
    </w:p>
    <w:p w14:paraId="267857F5" w14:textId="77777777" w:rsidR="00200E77" w:rsidRDefault="00200E77" w:rsidP="00200E77">
      <w:pPr>
        <w:jc w:val="center"/>
      </w:pPr>
    </w:p>
    <w:p w14:paraId="71D30E05" w14:textId="77777777" w:rsidR="00200E77" w:rsidRDefault="00200E77" w:rsidP="00200E77">
      <w:pPr>
        <w:jc w:val="center"/>
      </w:pPr>
    </w:p>
    <w:p w14:paraId="48CDC29D" w14:textId="77777777" w:rsidR="00200E77" w:rsidRDefault="00200E77" w:rsidP="00200E77">
      <w:pPr>
        <w:jc w:val="center"/>
      </w:pPr>
    </w:p>
    <w:p w14:paraId="18AFD0FD" w14:textId="77777777" w:rsidR="00200E77" w:rsidRDefault="00200E77" w:rsidP="00200E77">
      <w:pPr>
        <w:jc w:val="center"/>
      </w:pPr>
    </w:p>
    <w:p w14:paraId="2BF1261F" w14:textId="77777777" w:rsidR="00200E77" w:rsidRDefault="00200E77" w:rsidP="00200E77">
      <w:pPr>
        <w:jc w:val="center"/>
      </w:pPr>
    </w:p>
    <w:p w14:paraId="5D502D2E" w14:textId="77777777" w:rsidR="00200E77" w:rsidRDefault="00200E77" w:rsidP="00200E77">
      <w:pPr>
        <w:jc w:val="center"/>
      </w:pPr>
    </w:p>
    <w:p w14:paraId="67E22735" w14:textId="77777777" w:rsidR="00200E77" w:rsidRDefault="00200E77" w:rsidP="00200E77">
      <w:pPr>
        <w:jc w:val="center"/>
      </w:pPr>
    </w:p>
    <w:p w14:paraId="6A0712DD" w14:textId="77777777" w:rsidR="00200E77" w:rsidRDefault="00200E77" w:rsidP="00200E77">
      <w:pPr>
        <w:jc w:val="center"/>
      </w:pPr>
    </w:p>
    <w:p w14:paraId="2C6B96BB" w14:textId="77777777" w:rsidR="00200E77" w:rsidRDefault="00200E77" w:rsidP="00200E77">
      <w:pPr>
        <w:jc w:val="center"/>
      </w:pPr>
    </w:p>
    <w:p w14:paraId="368253BC" w14:textId="77777777" w:rsidR="00200E77" w:rsidRDefault="00200E77" w:rsidP="00200E77">
      <w:pPr>
        <w:jc w:val="center"/>
      </w:pPr>
    </w:p>
    <w:p w14:paraId="40D317EE" w14:textId="77777777" w:rsidR="00200E77" w:rsidRDefault="00200E77" w:rsidP="00200E77">
      <w:pPr>
        <w:jc w:val="center"/>
      </w:pPr>
    </w:p>
    <w:p w14:paraId="7D49EDFC" w14:textId="77777777" w:rsidR="00200E77" w:rsidRDefault="00200E77" w:rsidP="00200E77">
      <w:pPr>
        <w:jc w:val="center"/>
      </w:pPr>
    </w:p>
    <w:p w14:paraId="183BC54D" w14:textId="77777777" w:rsidR="00200E77" w:rsidRDefault="00200E77" w:rsidP="00200E77">
      <w:pPr>
        <w:jc w:val="center"/>
      </w:pPr>
    </w:p>
    <w:p w14:paraId="480CCC0D" w14:textId="77777777" w:rsidR="00200E77" w:rsidRDefault="00200E77" w:rsidP="00200E77">
      <w:pPr>
        <w:pStyle w:val="Heading3"/>
      </w:pPr>
      <w:bookmarkStart w:id="83" w:name="_Toc218073544"/>
      <w:r>
        <w:lastRenderedPageBreak/>
        <w:t>3.2.4 Giao diện quản lý danh mục sản phẩm</w:t>
      </w:r>
      <w:bookmarkEnd w:id="83"/>
    </w:p>
    <w:p w14:paraId="2DFCE797" w14:textId="77777777" w:rsidR="00200E77" w:rsidRDefault="00200E77" w:rsidP="00200E77"/>
    <w:p w14:paraId="5A4D4FAA" w14:textId="77777777" w:rsidR="00200E77" w:rsidRDefault="00200E77" w:rsidP="00200E77">
      <w:pPr>
        <w:spacing w:line="360" w:lineRule="auto"/>
        <w:ind w:firstLine="720"/>
        <w:jc w:val="both"/>
      </w:pPr>
      <w:r>
        <w:t>Giao diện "Quản Lý Danh Mục" trong trang quản trị của website "Trang Sức Bạc" được thiết kế trực quan, hỗ trợ quản trị viên dễ dàng thêm và quản lý các danh mục sản phẩm. Phần thêm danh mục nằm phía trên, gồm các trường nhập liệu như tên danh mục, slug, mô tả, tên file hình ảnh và checkbox "Hiển thị". Nút "Thêm Mới" màu vàng nổi bật giúp thao tác nhanh chóng.</w:t>
      </w:r>
    </w:p>
    <w:p w14:paraId="62F6155B" w14:textId="77777777" w:rsidR="00200E77" w:rsidRPr="00200E77" w:rsidRDefault="00200E77" w:rsidP="00200E77">
      <w:pPr>
        <w:spacing w:line="360" w:lineRule="auto"/>
        <w:ind w:firstLine="720"/>
        <w:jc w:val="both"/>
      </w:pPr>
      <w:r>
        <w:t>Bên dưới là bảng "Danh Sách Danh Mục", hiển thị các danh mục đã tạo với các cột: ID, tên danh mục, slug, số lượng sản phẩm, trạng thái và hành động. Mỗi dòng có biểu tượng chỉnh sửa và xóa, thuận tiện cho việc cập nhật hoặc loại bỏ danh mục. Thanh điều hướng bên trái cung cấp đầy đủ các mục quản lý như sản phẩm, đơn hàng, người dùng và hỗ trợ, giúp điều hướng linh hoạt trong hệ thống.</w:t>
      </w:r>
    </w:p>
    <w:p w14:paraId="159E33C8" w14:textId="77777777" w:rsidR="00200E77" w:rsidRDefault="00200E77" w:rsidP="00200E77"/>
    <w:p w14:paraId="71352C76" w14:textId="77777777" w:rsidR="00200E77" w:rsidRDefault="00200E77" w:rsidP="00200E77">
      <w:r>
        <w:rPr>
          <w:noProof/>
          <w:lang w:val="en-AU" w:eastAsia="en-AU"/>
        </w:rPr>
        <w:drawing>
          <wp:inline distT="0" distB="0" distL="0" distR="0" wp14:anchorId="247F0217" wp14:editId="377FFEDA">
            <wp:extent cx="6287856" cy="3028108"/>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321049" cy="3044093"/>
                    </a:xfrm>
                    <a:prstGeom prst="rect">
                      <a:avLst/>
                    </a:prstGeom>
                    <a:noFill/>
                  </pic:spPr>
                </pic:pic>
              </a:graphicData>
            </a:graphic>
          </wp:inline>
        </w:drawing>
      </w:r>
    </w:p>
    <w:p w14:paraId="1FF79C89" w14:textId="10C30F81" w:rsidR="00200E77" w:rsidRPr="00CD289F" w:rsidRDefault="00F65650" w:rsidP="00D86BDD">
      <w:pPr>
        <w:pStyle w:val="hnh"/>
      </w:pPr>
      <w:bookmarkStart w:id="84" w:name="_Toc218491842"/>
      <w:r>
        <w:t xml:space="preserve">Hình </w:t>
      </w:r>
      <w:r w:rsidR="00200E77" w:rsidRPr="00CD289F">
        <w:t>3.11 Giao diện quản lý danh mục sản phẩm</w:t>
      </w:r>
      <w:bookmarkEnd w:id="84"/>
    </w:p>
    <w:p w14:paraId="793CFC5F" w14:textId="77777777" w:rsidR="00200E77" w:rsidRDefault="00200E77" w:rsidP="00200E77">
      <w:pPr>
        <w:jc w:val="center"/>
      </w:pPr>
    </w:p>
    <w:p w14:paraId="33AAC917" w14:textId="77777777" w:rsidR="00200E77" w:rsidRDefault="00200E77" w:rsidP="00200E77">
      <w:pPr>
        <w:jc w:val="center"/>
      </w:pPr>
    </w:p>
    <w:p w14:paraId="39F14582" w14:textId="77777777" w:rsidR="00200E77" w:rsidRDefault="00200E77" w:rsidP="00200E77">
      <w:pPr>
        <w:jc w:val="center"/>
      </w:pPr>
    </w:p>
    <w:p w14:paraId="78045102" w14:textId="77777777" w:rsidR="00200E77" w:rsidRDefault="00200E77" w:rsidP="00200E77">
      <w:pPr>
        <w:jc w:val="center"/>
      </w:pPr>
    </w:p>
    <w:p w14:paraId="58A4B030" w14:textId="77777777" w:rsidR="00200E77" w:rsidRDefault="00200E77" w:rsidP="00200E77">
      <w:pPr>
        <w:jc w:val="center"/>
      </w:pPr>
    </w:p>
    <w:p w14:paraId="41080205" w14:textId="77777777" w:rsidR="00200E77" w:rsidRDefault="00200E77" w:rsidP="00200E77">
      <w:pPr>
        <w:jc w:val="center"/>
      </w:pPr>
    </w:p>
    <w:p w14:paraId="6B4258D3" w14:textId="77777777" w:rsidR="00200E77" w:rsidRDefault="00200E77" w:rsidP="00200E77">
      <w:pPr>
        <w:jc w:val="center"/>
      </w:pPr>
    </w:p>
    <w:p w14:paraId="6B567CC7" w14:textId="77777777" w:rsidR="00200E77" w:rsidRDefault="00200E77" w:rsidP="00200E77">
      <w:pPr>
        <w:jc w:val="center"/>
      </w:pPr>
    </w:p>
    <w:p w14:paraId="6FFDCE4F" w14:textId="77777777" w:rsidR="00200E77" w:rsidRDefault="00200E77" w:rsidP="00200E77">
      <w:pPr>
        <w:jc w:val="center"/>
      </w:pPr>
    </w:p>
    <w:p w14:paraId="76E09BD1" w14:textId="77777777" w:rsidR="00200E77" w:rsidRDefault="00200E77" w:rsidP="00200E77">
      <w:pPr>
        <w:jc w:val="center"/>
      </w:pPr>
    </w:p>
    <w:p w14:paraId="21C68927" w14:textId="77777777" w:rsidR="00200E77" w:rsidRDefault="00200E77" w:rsidP="00200E77">
      <w:pPr>
        <w:jc w:val="center"/>
      </w:pPr>
    </w:p>
    <w:p w14:paraId="58886A1E" w14:textId="77777777" w:rsidR="00200E77" w:rsidRDefault="00200E77" w:rsidP="00200E77">
      <w:pPr>
        <w:pStyle w:val="Heading3"/>
      </w:pPr>
      <w:bookmarkStart w:id="85" w:name="_Toc218073545"/>
      <w:r>
        <w:lastRenderedPageBreak/>
        <w:t>3.2.5 Giao diện quản lý sản phẩm</w:t>
      </w:r>
      <w:bookmarkEnd w:id="85"/>
    </w:p>
    <w:p w14:paraId="045BEFA5" w14:textId="77777777" w:rsidR="00200E77" w:rsidRDefault="00200E77" w:rsidP="00200E77">
      <w:pPr>
        <w:spacing w:line="360" w:lineRule="auto"/>
        <w:ind w:firstLine="720"/>
        <w:jc w:val="both"/>
      </w:pPr>
      <w:r>
        <w:t>Giao diện "Quản Lý Sản Phẩm" trong trang quản trị của website "Trang Sức Bạc" được thiết kế rõ ràng, hỗ trợ quản trị viên dễ dàng theo dõi và điều chỉnh danh sách sản phẩm. Phần trung tâm hiển thị bảng danh sách sản phẩm với các cột: ID, hình ảnh, tên sản phẩm, danh mục, giá gốc, giá khuyến mãi, số lượng, trạng thái và hành động. Mỗi dòng thể hiện đầy đủ thông tin của từng sản phẩm, kèm theo biểu tượng chỉnh sửa và xóa để thao tác nhanh chóng.</w:t>
      </w:r>
    </w:p>
    <w:p w14:paraId="56055240" w14:textId="77777777" w:rsidR="00200E77" w:rsidRPr="00200E77" w:rsidRDefault="00200E77" w:rsidP="00200E77">
      <w:pPr>
        <w:spacing w:line="360" w:lineRule="auto"/>
        <w:ind w:firstLine="720"/>
        <w:jc w:val="both"/>
      </w:pPr>
      <w:r>
        <w:t>Tất cả sản phẩm đều thuộc danh mục "Dây chuyền" và đang ở trạng thái "Hiển thị", cho thấy chúng đang được bán trên website. Thanh điều hướng bên trái cung cấp các mục quản lý như hồ sơ, banner, mã QR, danh mục, đơn hàng, người dùng và hỗ trợ, giúp quản trị viên dễ dàng chuyển đổi giữa các chức năng trong hệ thống.</w:t>
      </w:r>
    </w:p>
    <w:p w14:paraId="25313BC4" w14:textId="77777777" w:rsidR="00200E77" w:rsidRDefault="00200E77" w:rsidP="00200E77">
      <w:r w:rsidRPr="00200E77">
        <w:rPr>
          <w:noProof/>
          <w:lang w:val="en-AU" w:eastAsia="en-AU"/>
        </w:rPr>
        <w:drawing>
          <wp:inline distT="0" distB="0" distL="0" distR="0" wp14:anchorId="4460CA83" wp14:editId="5045CAD9">
            <wp:extent cx="5760720" cy="271780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2717800"/>
                    </a:xfrm>
                    <a:prstGeom prst="rect">
                      <a:avLst/>
                    </a:prstGeom>
                  </pic:spPr>
                </pic:pic>
              </a:graphicData>
            </a:graphic>
          </wp:inline>
        </w:drawing>
      </w:r>
    </w:p>
    <w:p w14:paraId="6CCE91DC" w14:textId="77777777" w:rsidR="00200E77" w:rsidRPr="00CD289F" w:rsidRDefault="00200E77" w:rsidP="00D86BDD">
      <w:pPr>
        <w:pStyle w:val="hnh"/>
      </w:pPr>
      <w:bookmarkStart w:id="86" w:name="_Toc218491843"/>
      <w:r w:rsidRPr="00CD289F">
        <w:t>Hình 3.12 Giao diện quản lý sản phẩm</w:t>
      </w:r>
      <w:bookmarkEnd w:id="86"/>
    </w:p>
    <w:p w14:paraId="6BF12D06" w14:textId="2AFC1EEB" w:rsidR="00200E77" w:rsidRDefault="00200E77" w:rsidP="00CD289F">
      <w:pPr>
        <w:pStyle w:val="Heading3"/>
      </w:pPr>
      <w:bookmarkStart w:id="87" w:name="_Toc218073546"/>
      <w:r>
        <w:t>3.2.6 Giao diện quản lý đơn hàng</w:t>
      </w:r>
      <w:bookmarkEnd w:id="87"/>
    </w:p>
    <w:p w14:paraId="1E591F8A" w14:textId="77777777" w:rsidR="008838B9" w:rsidRDefault="008838B9" w:rsidP="008838B9">
      <w:pPr>
        <w:spacing w:line="360" w:lineRule="auto"/>
        <w:ind w:firstLine="720"/>
        <w:jc w:val="both"/>
      </w:pPr>
      <w:r>
        <w:t>Giao diện "Quản Lý Đơn Hàng" trong trang quản trị của website "Trang Sức Bạc" được trình bày dưới dạng bảng danh sách, giúp quản trị viên dễ dàng theo dõi và xử lý các đơn hàng. Bảng gồm các cột thông tin như mã đơn, tên khách hàng, số điện thoại, tổng tiền, phương thức thanh toán, trạng thái thanh toán, trạng thái đơn hàng, ngày đặt và hành động. Mỗi dòng thể hiện chi tiết từng đơn hàng, bao gồm cả đơn đã hoàn thành, đang giao, chờ xử lý hoặc đã xác nhận.</w:t>
      </w:r>
    </w:p>
    <w:p w14:paraId="5C1BBB63" w14:textId="77777777" w:rsidR="00200E77" w:rsidRPr="00200E77" w:rsidRDefault="008838B9" w:rsidP="008838B9">
      <w:pPr>
        <w:spacing w:line="360" w:lineRule="auto"/>
        <w:ind w:firstLine="720"/>
        <w:jc w:val="both"/>
      </w:pPr>
      <w:r>
        <w:t xml:space="preserve">Thanh điều hướng bên trái cung cấp đầy đủ các mục quản lý như sản phẩm, danh mục, người dùng, liên hệ và hỗ trợ, giúp điều hướng nhanh chóng trong hệ thống. Giao </w:t>
      </w:r>
      <w:r>
        <w:lastRenderedPageBreak/>
        <w:t>diện này hỗ trợ hiệu quả cho việc kiểm soát tiến độ xử lý đơn hàng, đảm bảo tính minh bạch và chuyên nghiệp trong vận hành.</w:t>
      </w:r>
    </w:p>
    <w:p w14:paraId="2EF09F08" w14:textId="77777777" w:rsidR="00200E77" w:rsidRDefault="00200E77" w:rsidP="00200E77">
      <w:r>
        <w:rPr>
          <w:noProof/>
          <w:lang w:val="en-AU" w:eastAsia="en-AU"/>
        </w:rPr>
        <w:drawing>
          <wp:inline distT="0" distB="0" distL="0" distR="0" wp14:anchorId="2083B6B5" wp14:editId="7805095A">
            <wp:extent cx="6178460" cy="295591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214047" cy="2972944"/>
                    </a:xfrm>
                    <a:prstGeom prst="rect">
                      <a:avLst/>
                    </a:prstGeom>
                    <a:noFill/>
                  </pic:spPr>
                </pic:pic>
              </a:graphicData>
            </a:graphic>
          </wp:inline>
        </w:drawing>
      </w:r>
    </w:p>
    <w:p w14:paraId="6011B61E" w14:textId="0E60110E" w:rsidR="008838B9" w:rsidRPr="00CD289F" w:rsidRDefault="00A435B9" w:rsidP="00D86BDD">
      <w:pPr>
        <w:pStyle w:val="hnh"/>
      </w:pPr>
      <w:bookmarkStart w:id="88" w:name="_Toc218491844"/>
      <w:r>
        <w:t>Hình 3.13</w:t>
      </w:r>
      <w:r w:rsidR="008838B9" w:rsidRPr="00CD289F">
        <w:t xml:space="preserve"> Giao diện quản lý đơn hàng</w:t>
      </w:r>
      <w:bookmarkEnd w:id="88"/>
    </w:p>
    <w:p w14:paraId="2284904A" w14:textId="77777777" w:rsidR="008838B9" w:rsidRDefault="008838B9" w:rsidP="008838B9">
      <w:pPr>
        <w:pStyle w:val="Heading3"/>
      </w:pPr>
      <w:bookmarkStart w:id="89" w:name="_Toc218073547"/>
      <w:r>
        <w:t>3.2.7 Giao diện quản lý người dùng</w:t>
      </w:r>
      <w:bookmarkEnd w:id="89"/>
    </w:p>
    <w:p w14:paraId="52A0363B" w14:textId="77777777" w:rsidR="008838B9" w:rsidRDefault="008838B9" w:rsidP="008838B9">
      <w:pPr>
        <w:spacing w:line="360" w:lineRule="auto"/>
        <w:ind w:firstLine="720"/>
        <w:jc w:val="both"/>
      </w:pPr>
      <w:r>
        <w:t>Giao diện "Thêm Người Dùng" trong trang quản trị của website "Trang Sức Bạc" được thiết kế đơn giản, dễ thao tác, hỗ trợ quản trị viên tạo tài khoản người dùng mới. Biểu mẫu gồm các trường thông tin như họ tên, email, số điện thoại, địa chỉ và mật khẩu (được mã hóa bằng MD5 để đảm bảo bảo mật). Ngoài ra, có mục chọn vai trò người dùng (ví dụ: khách hàng) và checkbox "Kích hoạt" để xác định trạng thái tài khoản.</w:t>
      </w:r>
    </w:p>
    <w:p w14:paraId="674D5CFB" w14:textId="77777777" w:rsidR="008838B9" w:rsidRPr="008838B9" w:rsidRDefault="008838B9" w:rsidP="008838B9">
      <w:pPr>
        <w:spacing w:line="360" w:lineRule="auto"/>
        <w:ind w:firstLine="720"/>
        <w:jc w:val="both"/>
      </w:pPr>
      <w:r>
        <w:t>Nút "Thêm Mới" màu vàng nổi bật giúp hoàn tất việc thêm người dùng nhanh chóng. Thanh điều hướng bên trái cung cấp đầy đủ các chức năng quản lý như sản phẩm, đơn hàng, người dùng, liên hệ và hỗ trợ, giúp quản trị viên dễ dàng điều hướng trong hệ thống.</w:t>
      </w:r>
    </w:p>
    <w:p w14:paraId="1DF50A70" w14:textId="77777777" w:rsidR="008838B9" w:rsidRDefault="008838B9" w:rsidP="008838B9">
      <w:r>
        <w:rPr>
          <w:noProof/>
          <w:lang w:val="en-AU" w:eastAsia="en-AU"/>
        </w:rPr>
        <w:lastRenderedPageBreak/>
        <w:drawing>
          <wp:inline distT="0" distB="0" distL="0" distR="0" wp14:anchorId="7444CC76" wp14:editId="0E64B3FF">
            <wp:extent cx="6072046" cy="2649094"/>
            <wp:effectExtent l="0" t="0" r="508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098062" cy="2660444"/>
                    </a:xfrm>
                    <a:prstGeom prst="rect">
                      <a:avLst/>
                    </a:prstGeom>
                    <a:noFill/>
                  </pic:spPr>
                </pic:pic>
              </a:graphicData>
            </a:graphic>
          </wp:inline>
        </w:drawing>
      </w:r>
    </w:p>
    <w:p w14:paraId="5C9E2AD3" w14:textId="77777777" w:rsidR="008838B9" w:rsidRPr="00CD289F" w:rsidRDefault="008838B9" w:rsidP="00D86BDD">
      <w:pPr>
        <w:pStyle w:val="hnh"/>
      </w:pPr>
      <w:bookmarkStart w:id="90" w:name="_Toc218491845"/>
      <w:r w:rsidRPr="00CD289F">
        <w:t>Hình 3.14 Giao diện quản lý người dùng</w:t>
      </w:r>
      <w:bookmarkEnd w:id="90"/>
    </w:p>
    <w:p w14:paraId="3ADDCD13" w14:textId="77777777" w:rsidR="008838B9" w:rsidRDefault="008838B9" w:rsidP="008838B9">
      <w:pPr>
        <w:pStyle w:val="Heading3"/>
      </w:pPr>
      <w:bookmarkStart w:id="91" w:name="_Toc218073548"/>
      <w:r>
        <w:t>3.2.7 Giao diện quản lý liên hệ</w:t>
      </w:r>
      <w:bookmarkEnd w:id="91"/>
    </w:p>
    <w:p w14:paraId="6A11255F" w14:textId="77777777" w:rsidR="008838B9" w:rsidRDefault="008838B9" w:rsidP="008838B9">
      <w:pPr>
        <w:spacing w:line="360" w:lineRule="auto"/>
        <w:ind w:firstLine="720"/>
        <w:jc w:val="both"/>
      </w:pPr>
      <w:r>
        <w:t>Giao diện "Quản Lý Liên Hệ" trong trang quản trị của website "Trang Sức Bạc" được thiết kế đơn giản, giúp quản trị viên dễ dàng theo dõi và xử lý các phản hồi từ khách hàng. Phần trung tâm hiển thị bảng "Danh Sách Liên Hệ" với các cột thông tin như ID, họ tên, email/số điện thoại, tiêu đề, nội dung, trạng thái và ngày gửi. Mỗi dòng phản ánh một liên hệ cụ thể, kèm biểu tượng hành động như phản hồi hoặc xử lý.</w:t>
      </w:r>
    </w:p>
    <w:p w14:paraId="2ED394B0" w14:textId="77777777" w:rsidR="008838B9" w:rsidRPr="008838B9" w:rsidRDefault="008838B9" w:rsidP="008838B9">
      <w:pPr>
        <w:spacing w:line="360" w:lineRule="auto"/>
        <w:ind w:firstLine="720"/>
        <w:jc w:val="both"/>
      </w:pPr>
      <w:r>
        <w:t>Thanh điều hướng bên trái cung cấp đầy đủ các mục quản lý như sản phẩm, đơn hàng, người dùng, hỗ trợ và xem trang chủ, giúp điều hướng nhanh chóng trong hệ thống. Giao diện này hỗ trợ hiệu quả cho việc chăm sóc khách hàng và xử lý yêu cầu một cách chuyên nghiệp.</w:t>
      </w:r>
    </w:p>
    <w:p w14:paraId="05FC025A" w14:textId="77777777" w:rsidR="008838B9" w:rsidRDefault="008838B9" w:rsidP="008838B9">
      <w:pPr>
        <w:jc w:val="center"/>
      </w:pPr>
      <w:r>
        <w:rPr>
          <w:noProof/>
          <w:lang w:val="en-AU" w:eastAsia="en-AU"/>
        </w:rPr>
        <w:drawing>
          <wp:inline distT="0" distB="0" distL="0" distR="0" wp14:anchorId="4859EB1E" wp14:editId="3C9DC18E">
            <wp:extent cx="5175250" cy="2381652"/>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00143" cy="2393108"/>
                    </a:xfrm>
                    <a:prstGeom prst="rect">
                      <a:avLst/>
                    </a:prstGeom>
                    <a:noFill/>
                  </pic:spPr>
                </pic:pic>
              </a:graphicData>
            </a:graphic>
          </wp:inline>
        </w:drawing>
      </w:r>
    </w:p>
    <w:p w14:paraId="2FF2E514" w14:textId="77777777" w:rsidR="008838B9" w:rsidRPr="00CD289F" w:rsidRDefault="008838B9" w:rsidP="00D86BDD">
      <w:pPr>
        <w:pStyle w:val="hnh"/>
      </w:pPr>
      <w:bookmarkStart w:id="92" w:name="_Toc218491846"/>
      <w:r w:rsidRPr="00CD289F">
        <w:t>Hình 3.15 Giao diện quản lý liên hệ</w:t>
      </w:r>
      <w:bookmarkEnd w:id="92"/>
    </w:p>
    <w:p w14:paraId="144AF474" w14:textId="77777777" w:rsidR="00AB0867" w:rsidRDefault="00AB0867" w:rsidP="00AB0867">
      <w:pPr>
        <w:spacing w:line="360" w:lineRule="auto"/>
      </w:pPr>
      <w:r w:rsidRPr="00F93EB7">
        <w:br w:type="page"/>
      </w:r>
    </w:p>
    <w:p w14:paraId="3EDCE0AC" w14:textId="253AE228" w:rsidR="008838B9" w:rsidRDefault="008838B9" w:rsidP="00CD289F">
      <w:pPr>
        <w:pStyle w:val="Heading3"/>
      </w:pPr>
      <w:bookmarkStart w:id="93" w:name="_Toc218073549"/>
      <w:r>
        <w:lastRenderedPageBreak/>
        <w:t>3.2.8 Giao diện quản lý chat</w:t>
      </w:r>
      <w:bookmarkEnd w:id="93"/>
    </w:p>
    <w:p w14:paraId="3AA3FB87" w14:textId="77777777" w:rsidR="008838B9" w:rsidRDefault="008838B9" w:rsidP="008838B9">
      <w:pPr>
        <w:spacing w:line="360" w:lineRule="auto"/>
        <w:ind w:firstLine="720"/>
        <w:jc w:val="both"/>
      </w:pPr>
      <w:r>
        <w:t>Giao diện "Chat Hỗ Trợ" trong trang quản trị của website "Trang Sức Bạc" được thiết kế để quản lý và phản hồi các yêu cầu tư vấn từ khách hàng. Phần trung tâm hiển thị khung hội thoại giữa người dùng và quản trị viên, với các tin nhắn được sắp xếp theo thời gian, giúp theo dõi nội dung trao đổi một cách mạch lạc. Người dùng gửi các yêu cầu tư vấn liên quan đến sản phẩm dây chuyền, trong khi quản trị viên phản hồi bằng các câu hỏi làm rõ nhu cầu.</w:t>
      </w:r>
    </w:p>
    <w:p w14:paraId="3FF54A1A" w14:textId="77777777" w:rsidR="008838B9" w:rsidRPr="008838B9" w:rsidRDefault="008838B9" w:rsidP="008838B9">
      <w:pPr>
        <w:spacing w:line="360" w:lineRule="auto"/>
        <w:ind w:firstLine="720"/>
        <w:jc w:val="both"/>
      </w:pPr>
      <w:r>
        <w:t>Phía dưới khung chat là ô nhập tin nhắn và nút "Gửi", hỗ trợ phản hồi nhanh chóng. Thanh điều hướng bên trái cung cấp đầy đủ các mục quản lý như sản phẩm, đơn hàng, người dùng, liên hệ và xem trang chủ, giúp quản trị viên dễ dàng chuyển đổi giữa các chức năng. Giao diện này đóng vai trò quan trọng trong việc chăm sóc khách hàng và nâng cao trải nghiệm mua sắm trực tuyến.</w:t>
      </w:r>
    </w:p>
    <w:p w14:paraId="40289C0A" w14:textId="77777777" w:rsidR="008838B9" w:rsidRDefault="008838B9" w:rsidP="008838B9">
      <w:r>
        <w:rPr>
          <w:noProof/>
          <w:lang w:val="en-AU" w:eastAsia="en-AU"/>
        </w:rPr>
        <w:drawing>
          <wp:inline distT="0" distB="0" distL="0" distR="0" wp14:anchorId="0B172E65" wp14:editId="135B88F3">
            <wp:extent cx="6270625" cy="281965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297468" cy="2831725"/>
                    </a:xfrm>
                    <a:prstGeom prst="rect">
                      <a:avLst/>
                    </a:prstGeom>
                    <a:noFill/>
                  </pic:spPr>
                </pic:pic>
              </a:graphicData>
            </a:graphic>
          </wp:inline>
        </w:drawing>
      </w:r>
    </w:p>
    <w:p w14:paraId="70F7083E" w14:textId="77777777" w:rsidR="008838B9" w:rsidRPr="00CD289F" w:rsidRDefault="008838B9" w:rsidP="00D86BDD">
      <w:pPr>
        <w:pStyle w:val="hnh"/>
      </w:pPr>
      <w:bookmarkStart w:id="94" w:name="_Toc218491847"/>
      <w:r w:rsidRPr="00CD289F">
        <w:t>Hình 3.16 Giao diện quản lý chat</w:t>
      </w:r>
      <w:bookmarkEnd w:id="94"/>
    </w:p>
    <w:p w14:paraId="50041FD8" w14:textId="77777777" w:rsidR="008838B9" w:rsidRDefault="008838B9" w:rsidP="008838B9">
      <w:pPr>
        <w:pStyle w:val="Heading3"/>
      </w:pPr>
      <w:bookmarkStart w:id="95" w:name="_Toc218073550"/>
      <w:r>
        <w:t>3.2.9 Giao diện quản lý doanh thu</w:t>
      </w:r>
      <w:bookmarkEnd w:id="95"/>
    </w:p>
    <w:p w14:paraId="49467BE8" w14:textId="77777777" w:rsidR="008838B9" w:rsidRDefault="008838B9" w:rsidP="008838B9">
      <w:pPr>
        <w:spacing w:line="360" w:lineRule="auto"/>
        <w:ind w:firstLine="720"/>
        <w:jc w:val="both"/>
      </w:pPr>
      <w:r>
        <w:t>Giao diện "Dashboard" trong trang quản trị của website "Trang Sức Bạc" được thiết kế trực quan, giúp quản trị viên nắm bắt nhanh tình hình hoạt động kinh doanh. Phần thống kê nổi bật ở đầu trang hiển thị tổng số sản phẩm (60), tổng đơn hàng (15), số lượng khách hàng (2) và tổng doanh thu (3.255.000đ), mang lại cái nhìn tổng quan về hiệu suất hệ thống.</w:t>
      </w:r>
    </w:p>
    <w:p w14:paraId="300C5656" w14:textId="77777777" w:rsidR="008838B9" w:rsidRDefault="008838B9" w:rsidP="008838B9">
      <w:pPr>
        <w:spacing w:line="360" w:lineRule="auto"/>
        <w:ind w:firstLine="720"/>
        <w:jc w:val="both"/>
      </w:pPr>
      <w:r>
        <w:t xml:space="preserve">Bên dưới là mục quản lý doanh thu theo thời gian, cho phép chọn tháng và năm để xem chi tiết số đơn và doanh thu tương ứng. Biểu đồ cột "Doanh Thu 12 Tháng Gần Nhất" minh họa trực quan doanh thu từng tháng, giúp theo dõi xu hướng kinh doanh. </w:t>
      </w:r>
      <w:r>
        <w:lastRenderedPageBreak/>
        <w:t>Thanh điều hướng bên trái cung cấp đầy đủ các chức năng quản lý như sản phẩm, đơn hàng, người dùng, liên hệ và hỗ trợ, hỗ trợ điều hướng nhanh chóng trong hệ thống.</w:t>
      </w:r>
    </w:p>
    <w:p w14:paraId="64590006" w14:textId="77777777" w:rsidR="008838B9" w:rsidRDefault="008838B9" w:rsidP="008838B9">
      <w:r>
        <w:rPr>
          <w:noProof/>
          <w:lang w:val="en-AU" w:eastAsia="en-AU"/>
        </w:rPr>
        <w:drawing>
          <wp:inline distT="0" distB="0" distL="0" distR="0" wp14:anchorId="39A184DB" wp14:editId="744B8355">
            <wp:extent cx="6187207" cy="2866390"/>
            <wp:effectExtent l="0" t="0" r="444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209315" cy="2876632"/>
                    </a:xfrm>
                    <a:prstGeom prst="rect">
                      <a:avLst/>
                    </a:prstGeom>
                    <a:noFill/>
                  </pic:spPr>
                </pic:pic>
              </a:graphicData>
            </a:graphic>
          </wp:inline>
        </w:drawing>
      </w:r>
    </w:p>
    <w:p w14:paraId="4562DDC4" w14:textId="710AD4E8" w:rsidR="008838B9" w:rsidRPr="00CD289F" w:rsidRDefault="00A435B9" w:rsidP="00D86BDD">
      <w:pPr>
        <w:pStyle w:val="hnh"/>
      </w:pPr>
      <w:bookmarkStart w:id="96" w:name="_Toc218491848"/>
      <w:r>
        <w:t>Hình 3.17</w:t>
      </w:r>
      <w:r w:rsidR="008838B9" w:rsidRPr="00CD289F">
        <w:t xml:space="preserve"> Giao diện quản lý doanh thu</w:t>
      </w:r>
      <w:bookmarkEnd w:id="96"/>
    </w:p>
    <w:p w14:paraId="7CE27E24" w14:textId="77777777" w:rsidR="00B01DE1" w:rsidRPr="00F93EB7" w:rsidRDefault="00B01DE1" w:rsidP="00CD289F">
      <w:pPr>
        <w:pStyle w:val="Heading2-TimesNewRowman"/>
        <w:numPr>
          <w:ilvl w:val="0"/>
          <w:numId w:val="6"/>
        </w:numPr>
        <w:spacing w:line="360" w:lineRule="auto"/>
        <w:ind w:hanging="720"/>
      </w:pPr>
      <w:bookmarkStart w:id="97" w:name="_Toc218073551"/>
      <w:r w:rsidRPr="00F93EB7">
        <w:t>CÁC CHỨC NĂNG CỦA WEBSITE</w:t>
      </w:r>
      <w:bookmarkEnd w:id="97"/>
    </w:p>
    <w:p w14:paraId="180E3865" w14:textId="77777777" w:rsidR="00B01DE1" w:rsidRPr="00F93EB7" w:rsidRDefault="00B01DE1" w:rsidP="002F177F">
      <w:pPr>
        <w:pStyle w:val="Heading3"/>
        <w:numPr>
          <w:ilvl w:val="0"/>
          <w:numId w:val="8"/>
        </w:numPr>
        <w:tabs>
          <w:tab w:val="left" w:pos="993"/>
        </w:tabs>
        <w:spacing w:before="0" w:after="0" w:line="360" w:lineRule="auto"/>
        <w:ind w:left="284" w:firstLine="0"/>
        <w:rPr>
          <w:rFonts w:cs="Times New Roman"/>
          <w:i w:val="0"/>
        </w:rPr>
      </w:pPr>
      <w:bookmarkStart w:id="98" w:name="_Toc218073552"/>
      <w:r w:rsidRPr="00F93EB7">
        <w:rPr>
          <w:rFonts w:cs="Times New Roman"/>
          <w:i w:val="0"/>
        </w:rPr>
        <w:t>Chức năng 1</w:t>
      </w:r>
      <w:r w:rsidR="00EB751B">
        <w:rPr>
          <w:rFonts w:cs="Times New Roman"/>
          <w:i w:val="0"/>
        </w:rPr>
        <w:t>: Trang chủ</w:t>
      </w:r>
      <w:bookmarkEnd w:id="98"/>
    </w:p>
    <w:p w14:paraId="74964458" w14:textId="77777777" w:rsidR="00EB751B" w:rsidRDefault="00EB751B" w:rsidP="00EB751B">
      <w:pPr>
        <w:spacing w:line="360" w:lineRule="auto"/>
        <w:ind w:firstLine="720"/>
        <w:jc w:val="both"/>
      </w:pPr>
      <w:r>
        <w:t>Nội dung: Trang chủ là nơi hiển thị tổng quan về website, bao gồm banner quảng cáo, sản phẩm nổi bật, chương trình khuyến mãi và các thông tin giới thiệu cơ bản về thương hiệu. Đây là điểm truy cập đầu tiên của khách hàng khi đến với website, được thiết kế trực quan và hấp dẫn để tạo sự chuyên nghiệp.</w:t>
      </w:r>
    </w:p>
    <w:p w14:paraId="43C8D303" w14:textId="77777777" w:rsidR="00B01DE1" w:rsidRPr="00F93EB7" w:rsidRDefault="00EB751B" w:rsidP="00EB751B">
      <w:pPr>
        <w:spacing w:line="360" w:lineRule="auto"/>
        <w:ind w:firstLine="720"/>
        <w:jc w:val="both"/>
      </w:pPr>
      <w:r>
        <w:t>Ý nghĩa: Trang chủ đóng vai trò như “bộ mặt” của website, giúp tạo ấn tượng ban đầu mạnh mẽ, thu hút sự chú ý của khách hàng và khuyến khích họ tiếp tục khám phá các sản phẩm khác. Đồng thời, việc bố trí hợp lý banner và sản phẩm nổi bật sẽ định hướng khách hàng đến những mặt hàng chủ lực, góp phần tăng khả năng mua sắm và nâng cao giá trị thương hiệu.</w:t>
      </w:r>
    </w:p>
    <w:p w14:paraId="0A53FB6D" w14:textId="77777777" w:rsidR="00B01DE1" w:rsidRPr="00F93EB7" w:rsidRDefault="00B01DE1" w:rsidP="00EB751B">
      <w:pPr>
        <w:pStyle w:val="Heading3"/>
        <w:numPr>
          <w:ilvl w:val="0"/>
          <w:numId w:val="8"/>
        </w:numPr>
        <w:tabs>
          <w:tab w:val="left" w:pos="993"/>
        </w:tabs>
        <w:spacing w:before="0" w:after="0" w:line="360" w:lineRule="auto"/>
        <w:rPr>
          <w:rFonts w:cs="Times New Roman"/>
          <w:i w:val="0"/>
        </w:rPr>
      </w:pPr>
      <w:bookmarkStart w:id="99" w:name="_Toc218073553"/>
      <w:r w:rsidRPr="00F93EB7">
        <w:rPr>
          <w:rFonts w:cs="Times New Roman"/>
          <w:i w:val="0"/>
        </w:rPr>
        <w:t>Chức năng 2</w:t>
      </w:r>
      <w:r w:rsidR="00EB751B">
        <w:rPr>
          <w:rFonts w:cs="Times New Roman"/>
          <w:i w:val="0"/>
        </w:rPr>
        <w:t xml:space="preserve">: </w:t>
      </w:r>
      <w:r w:rsidR="00EB751B" w:rsidRPr="00EB751B">
        <w:rPr>
          <w:rFonts w:cs="Times New Roman"/>
          <w:i w:val="0"/>
        </w:rPr>
        <w:t>Danh mục sản phẩm</w:t>
      </w:r>
      <w:bookmarkEnd w:id="99"/>
    </w:p>
    <w:p w14:paraId="52E13633" w14:textId="77777777" w:rsidR="00EB751B" w:rsidRDefault="00EB751B" w:rsidP="00EB751B">
      <w:pPr>
        <w:spacing w:line="360" w:lineRule="auto"/>
        <w:ind w:firstLine="720"/>
        <w:jc w:val="both"/>
      </w:pPr>
      <w:r>
        <w:t>Nội dung: Danh mục sản phẩm được phân loại theo từng nhóm như dây chuyền, nhẫn, lắc tay, vòng tay… Mỗi danh mục được thiết kế rõ ràng, có hình ảnh minh họa và mô tả ngắn gọn để khách hàng dễ dàng nhận biết. Người dùng có thể lọc sản phẩm theo loại, giá hoặc chương trình khuyến mãi.</w:t>
      </w:r>
    </w:p>
    <w:p w14:paraId="24E925CF" w14:textId="77777777" w:rsidR="00B01DE1" w:rsidRDefault="00EB751B" w:rsidP="00EB751B">
      <w:pPr>
        <w:spacing w:line="360" w:lineRule="auto"/>
        <w:ind w:firstLine="720"/>
        <w:jc w:val="both"/>
      </w:pPr>
      <w:r>
        <w:t xml:space="preserve">Ý nghĩa: Việc phân loại sản phẩm khoa học giúp khách hàng tiết kiệm thời gian tìm kiếm, đồng thời nâng cao trải nghiệm duyệt sản phẩm. Đây cũng là cách để doanh </w:t>
      </w:r>
      <w:r>
        <w:lastRenderedPageBreak/>
        <w:t>nghiệp thể hiện sự chuyên nghiệp trong quản lý, giúp khách hàng nhanh chóng tiếp cận sản phẩm phù hợp với nhu cầu và khả năng tài chính.</w:t>
      </w:r>
    </w:p>
    <w:p w14:paraId="1F5C4387" w14:textId="77777777" w:rsidR="00EB751B" w:rsidRPr="00CD289F" w:rsidRDefault="00EB751B" w:rsidP="00EB751B">
      <w:pPr>
        <w:pStyle w:val="Heading3"/>
        <w:rPr>
          <w:i w:val="0"/>
          <w:iCs/>
        </w:rPr>
      </w:pPr>
      <w:bookmarkStart w:id="100" w:name="_Toc218073554"/>
      <w:r w:rsidRPr="00CD289F">
        <w:rPr>
          <w:i w:val="0"/>
          <w:iCs/>
        </w:rPr>
        <w:t>3.2.3. Chức năng 3: Chi tiết sản phẩm</w:t>
      </w:r>
      <w:bookmarkEnd w:id="100"/>
    </w:p>
    <w:p w14:paraId="319756E7" w14:textId="77777777" w:rsidR="00EB751B" w:rsidRDefault="00EB751B" w:rsidP="00EB751B">
      <w:pPr>
        <w:spacing w:line="360" w:lineRule="auto"/>
        <w:ind w:firstLine="720"/>
        <w:jc w:val="both"/>
      </w:pPr>
      <w:r>
        <w:t>Nội dung: Trang chi tiết sản phẩm hiển thị đầy đủ thông tin như hình ảnh chất lượng cao, mô tả chi tiết, giá gốc, giá khuyến mãi, chính sách bảo hành và các thông tin liên quan. Ngoài ra, có thể tích hợp phần đánh giá từ khách hàng khác để tăng tính minh bạch.</w:t>
      </w:r>
    </w:p>
    <w:p w14:paraId="15EDB2FD" w14:textId="77777777" w:rsidR="00EB751B" w:rsidRDefault="00EB751B" w:rsidP="00EB751B">
      <w:pPr>
        <w:spacing w:line="360" w:lineRule="auto"/>
        <w:ind w:firstLine="720"/>
        <w:jc w:val="both"/>
      </w:pPr>
      <w:r>
        <w:t>Ý nghĩa: Cung cấp thông tin đầy đủ và rõ ràng giúp khách hàng đưa ra quyết định mua hàng chính xác. Việc minh bạch về giá và chính sách bảo hành tạo niềm tin, đồng thời nâng cao uy tín thương hiệu. Đây là yếu tố quan trọng để thúc đẩy hành vi mua hàng trực tuyến.</w:t>
      </w:r>
    </w:p>
    <w:p w14:paraId="5AF849EF" w14:textId="77777777" w:rsidR="00EB751B" w:rsidRPr="00CD289F" w:rsidRDefault="00EB751B" w:rsidP="00EB751B">
      <w:pPr>
        <w:pStyle w:val="Heading3"/>
        <w:rPr>
          <w:i w:val="0"/>
          <w:iCs/>
        </w:rPr>
      </w:pPr>
      <w:bookmarkStart w:id="101" w:name="_Toc218073555"/>
      <w:r w:rsidRPr="00CD289F">
        <w:rPr>
          <w:i w:val="0"/>
          <w:iCs/>
        </w:rPr>
        <w:t>3.2.4. Chức năng 4: Giỏ hàng</w:t>
      </w:r>
      <w:bookmarkEnd w:id="101"/>
    </w:p>
    <w:p w14:paraId="02392E3E" w14:textId="77777777" w:rsidR="00EB751B" w:rsidRDefault="00EB751B" w:rsidP="00EB751B">
      <w:pPr>
        <w:spacing w:line="360" w:lineRule="auto"/>
        <w:ind w:firstLine="720"/>
        <w:jc w:val="both"/>
      </w:pPr>
      <w:r>
        <w:t>Nội dung: Giỏ hàng cho phép khách hàng thêm, xóa, cập nhật số lượng sản phẩm, tính tổng tiền và áp dụng mã giảm giá. Giao diện giỏ hàng được thiết kế trực quan, dễ thao tác, hiển thị rõ ràng các sản phẩm đã chọn.</w:t>
      </w:r>
    </w:p>
    <w:p w14:paraId="66AFC0E3" w14:textId="77777777" w:rsidR="00EB751B" w:rsidRDefault="00EB751B" w:rsidP="00EB751B">
      <w:pPr>
        <w:spacing w:line="360" w:lineRule="auto"/>
        <w:ind w:firstLine="720"/>
        <w:jc w:val="both"/>
      </w:pPr>
      <w:r>
        <w:t>Ý nghĩa: Giỏ hàng tạo sự thuận tiện trong quá trình mua sắm, giúp khách hàng quản lý sản phẩm trước khi thanh toán. Đây là bước trung gian quan trọng, giúp khách hàng kiểm tra lại lựa chọn, từ đó giảm sai sót và nâng cao trải nghiệm mua hàng.</w:t>
      </w:r>
    </w:p>
    <w:p w14:paraId="7F879F6D" w14:textId="77777777" w:rsidR="00EB751B" w:rsidRPr="00CD289F" w:rsidRDefault="00EB751B" w:rsidP="00EB751B">
      <w:pPr>
        <w:pStyle w:val="Heading3"/>
        <w:rPr>
          <w:i w:val="0"/>
          <w:iCs/>
        </w:rPr>
      </w:pPr>
      <w:bookmarkStart w:id="102" w:name="_Toc218073556"/>
      <w:r w:rsidRPr="00CD289F">
        <w:rPr>
          <w:i w:val="0"/>
          <w:iCs/>
        </w:rPr>
        <w:t>3.2.5. Chức năng 5: Thanh toán trực tuyến</w:t>
      </w:r>
      <w:bookmarkEnd w:id="102"/>
    </w:p>
    <w:p w14:paraId="10FC1D13" w14:textId="77777777" w:rsidR="00EB751B" w:rsidRDefault="00EB751B" w:rsidP="00EB751B">
      <w:pPr>
        <w:spacing w:line="360" w:lineRule="auto"/>
        <w:ind w:firstLine="720"/>
        <w:jc w:val="both"/>
      </w:pPr>
      <w:r>
        <w:t>Nội dung: Website hỗ trợ nhiều phương thức thanh toán như COD, chuyển khoản ngân hàng, quét mã QR. Hệ thống thanh toán được tích hợp bảo mật, đảm bảo an toàn cho thông tin khách hàng.</w:t>
      </w:r>
    </w:p>
    <w:p w14:paraId="32F41AC6" w14:textId="77777777" w:rsidR="00EB751B" w:rsidRDefault="00EB751B" w:rsidP="00EB751B">
      <w:pPr>
        <w:spacing w:line="360" w:lineRule="auto"/>
        <w:ind w:firstLine="720"/>
        <w:jc w:val="both"/>
      </w:pPr>
      <w:r>
        <w:t>Ý nghĩa: Thanh toán trực tuyến mang lại sự linh hoạt và tiện lợi, giúp khách hàng dễ dàng hoàn tất giao dịch. Đây là yếu tố quan trọng để tăng độ tin cậy cho website, đồng thời thể hiện sự hiện đại và chuyên nghiệp trong kinh doanh.</w:t>
      </w:r>
    </w:p>
    <w:p w14:paraId="59B3F299" w14:textId="77777777" w:rsidR="00EB751B" w:rsidRPr="00CD289F" w:rsidRDefault="00D96A03" w:rsidP="00EB751B">
      <w:pPr>
        <w:pStyle w:val="Heading3"/>
        <w:rPr>
          <w:i w:val="0"/>
          <w:iCs/>
        </w:rPr>
      </w:pPr>
      <w:bookmarkStart w:id="103" w:name="_Toc218073557"/>
      <w:r w:rsidRPr="00CD289F">
        <w:rPr>
          <w:i w:val="0"/>
          <w:iCs/>
        </w:rPr>
        <w:t>3.2.6. Chức năng 6: Theo dõi đơn hàng</w:t>
      </w:r>
      <w:bookmarkEnd w:id="103"/>
    </w:p>
    <w:p w14:paraId="676EBB29" w14:textId="77777777" w:rsidR="00D96A03" w:rsidRDefault="00D96A03" w:rsidP="00D96A03">
      <w:pPr>
        <w:spacing w:line="360" w:lineRule="auto"/>
        <w:ind w:firstLine="720"/>
        <w:jc w:val="both"/>
      </w:pPr>
      <w:r>
        <w:t>Nội dung: Khách hàng có thể kiểm tra trạng thái đơn hàng như chờ xử lý, đang giao hoặc đã hoàn thành. Hệ thống hiển thị chi tiết thông tin vận chuyển và thời gian dự kiến giao hàng.</w:t>
      </w:r>
    </w:p>
    <w:p w14:paraId="4EB7CD12" w14:textId="644594FF" w:rsidR="00D96A03" w:rsidRDefault="00D96A03" w:rsidP="00CD289F">
      <w:pPr>
        <w:spacing w:line="360" w:lineRule="auto"/>
        <w:ind w:firstLine="720"/>
        <w:jc w:val="both"/>
      </w:pPr>
      <w:r>
        <w:lastRenderedPageBreak/>
        <w:t>Ý nghĩa: Chức năng này tăng tính minh bạch trong quá trình mua sắm, giúp khách hàng yên tâm và tin tưởng vào dịch vụ. Đồng thời, nó giảm thiểu thắc mắc và khiếu nại, nâng cao sự hài lòng của khách hàng.</w:t>
      </w:r>
    </w:p>
    <w:p w14:paraId="7C42F9D6" w14:textId="5DDC3762" w:rsidR="00D96A03" w:rsidRPr="00CD289F" w:rsidRDefault="00D96A03" w:rsidP="00D96A03">
      <w:pPr>
        <w:pStyle w:val="Heading3"/>
        <w:rPr>
          <w:i w:val="0"/>
          <w:iCs/>
        </w:rPr>
      </w:pPr>
      <w:bookmarkStart w:id="104" w:name="_Toc218073558"/>
      <w:r w:rsidRPr="00CD289F">
        <w:rPr>
          <w:i w:val="0"/>
          <w:iCs/>
        </w:rPr>
        <w:t>3.2.7. Chứ</w:t>
      </w:r>
      <w:r w:rsidR="00CD289F" w:rsidRPr="00CD289F">
        <w:rPr>
          <w:i w:val="0"/>
          <w:iCs/>
        </w:rPr>
        <w:t>c</w:t>
      </w:r>
      <w:r w:rsidRPr="00CD289F">
        <w:rPr>
          <w:i w:val="0"/>
          <w:iCs/>
        </w:rPr>
        <w:t xml:space="preserve"> năng 7: Đăng ký/Đăng nhập tài khoản</w:t>
      </w:r>
      <w:bookmarkEnd w:id="104"/>
    </w:p>
    <w:p w14:paraId="30777FD4" w14:textId="77777777" w:rsidR="00D96A03" w:rsidRDefault="00D96A03" w:rsidP="00D96A03">
      <w:pPr>
        <w:spacing w:line="360" w:lineRule="auto"/>
        <w:ind w:firstLine="720"/>
        <w:jc w:val="both"/>
      </w:pPr>
      <w:r>
        <w:t>Nội dung: Khách hàng có thể tạo tài khoản, quản lý thông tin cá nhân, địa chỉ giao hàng và lịch sử mua hàng. Hệ thống hỗ trợ đăng nhập bằng email hoặc số điện thoại, đảm bảo bảo mật thông tin.</w:t>
      </w:r>
    </w:p>
    <w:p w14:paraId="736FAFDE" w14:textId="77777777" w:rsidR="00D96A03" w:rsidRDefault="00D96A03" w:rsidP="00D96A03">
      <w:pPr>
        <w:spacing w:line="360" w:lineRule="auto"/>
        <w:ind w:firstLine="720"/>
        <w:jc w:val="both"/>
      </w:pPr>
      <w:r>
        <w:t>Ý nghĩa: Việc cá nhân hóa trải nghiệm mua sắm giúp tạo sự gắn kết lâu dài giữa khách hàng và thương hiệu. Khách hàng có thể dễ dàng theo dõi lịch sử mua hàng, nhận thông báo khuyến mãi và ưu đãi dành riêng cho mình.</w:t>
      </w:r>
    </w:p>
    <w:p w14:paraId="1EBADF45" w14:textId="77777777" w:rsidR="00D96A03" w:rsidRPr="00CD289F" w:rsidRDefault="00D96A03" w:rsidP="00D96A03">
      <w:pPr>
        <w:pStyle w:val="Heading3"/>
        <w:rPr>
          <w:i w:val="0"/>
          <w:iCs/>
        </w:rPr>
      </w:pPr>
      <w:bookmarkStart w:id="105" w:name="_Toc218073559"/>
      <w:r w:rsidRPr="00CD289F">
        <w:rPr>
          <w:i w:val="0"/>
          <w:iCs/>
        </w:rPr>
        <w:t>3.2.8. Chức năng 8: Chat hỗ trợ &amp; Liên hệ</w:t>
      </w:r>
      <w:bookmarkEnd w:id="105"/>
    </w:p>
    <w:p w14:paraId="02142B38" w14:textId="77777777" w:rsidR="00D96A03" w:rsidRDefault="00D96A03" w:rsidP="00D96A03">
      <w:pPr>
        <w:spacing w:line="360" w:lineRule="auto"/>
        <w:ind w:firstLine="720"/>
        <w:jc w:val="both"/>
      </w:pPr>
      <w:r>
        <w:t>Nội dung: Website tích hợp kênh chat trực tuyến, cho phép khách hàng trao đổi trực tiếp với nhân viên tư vấn. Ngoài ra, có mục liên hệ để gửi phản hồi, thắc mắc hoặc yêu cầu hỗ trợ.</w:t>
      </w:r>
    </w:p>
    <w:p w14:paraId="5ACAABF4" w14:textId="77777777" w:rsidR="00D96A03" w:rsidRDefault="00D96A03" w:rsidP="00D96A03">
      <w:pPr>
        <w:spacing w:line="360" w:lineRule="auto"/>
        <w:ind w:firstLine="720"/>
        <w:jc w:val="both"/>
      </w:pPr>
      <w:r>
        <w:t>Ý nghĩa: Chức năng này nâng cao chất lượng dịch vụ, xây dựng niềm tin và sự hài lòng của khách hàng. Đồng thời, nó giúp doanh nghiệp cải thiện sản phẩm và dịch vụ dựa trên phản hồi thực tế.</w:t>
      </w:r>
    </w:p>
    <w:p w14:paraId="2C339AB8" w14:textId="77777777" w:rsidR="00D96A03" w:rsidRPr="00CD289F" w:rsidRDefault="00D96A03" w:rsidP="00D96A03">
      <w:pPr>
        <w:pStyle w:val="Heading3"/>
        <w:rPr>
          <w:i w:val="0"/>
          <w:iCs/>
        </w:rPr>
      </w:pPr>
      <w:bookmarkStart w:id="106" w:name="_Toc218073560"/>
      <w:r w:rsidRPr="00CD289F">
        <w:rPr>
          <w:i w:val="0"/>
          <w:iCs/>
        </w:rPr>
        <w:t>3.2.9. Chức năng 9: Dashboard</w:t>
      </w:r>
      <w:bookmarkEnd w:id="106"/>
    </w:p>
    <w:p w14:paraId="52C33E9D" w14:textId="77777777" w:rsidR="00D96A03" w:rsidRDefault="00D96A03" w:rsidP="00D96A03">
      <w:pPr>
        <w:spacing w:line="360" w:lineRule="auto"/>
        <w:ind w:firstLine="720"/>
        <w:jc w:val="both"/>
      </w:pPr>
      <w:r>
        <w:t>Nội dung: Dashboard là giao diện tổng quan dành cho quản trị viên, hiển thị các số liệu quan trọng như tổng số sản phẩm, đơn hàng, khách hàng và doanh thu. Ngoài ra, hệ thống còn cung cấp biểu đồ trực quan theo tháng/năm để theo dõi xu hướng kinh doanh.</w:t>
      </w:r>
    </w:p>
    <w:p w14:paraId="2745E899" w14:textId="77777777" w:rsidR="00D96A03" w:rsidRPr="00D96A03" w:rsidRDefault="00D96A03" w:rsidP="00D96A03">
      <w:pPr>
        <w:spacing w:line="360" w:lineRule="auto"/>
        <w:ind w:firstLine="720"/>
        <w:jc w:val="both"/>
      </w:pPr>
      <w:r>
        <w:t>Ý nghĩa: Dashboard giúp quản trị viên nhanh chóng nắm bắt tình hình hoạt động của website, từ đó đưa ra quyết định quản lý kịp thời. Đây là công cụ quan trọng để đánh giá hiệu quả kinh doanh, phát hiện vấn đề và định hướng chiến lược phát triển.</w:t>
      </w:r>
    </w:p>
    <w:p w14:paraId="3FF90E13" w14:textId="77777777" w:rsidR="00EB751B" w:rsidRPr="00CD289F" w:rsidRDefault="00D96A03" w:rsidP="00D96A03">
      <w:pPr>
        <w:pStyle w:val="Heading3"/>
        <w:rPr>
          <w:i w:val="0"/>
          <w:iCs/>
        </w:rPr>
      </w:pPr>
      <w:bookmarkStart w:id="107" w:name="_Toc218073561"/>
      <w:r w:rsidRPr="00CD289F">
        <w:rPr>
          <w:i w:val="0"/>
          <w:iCs/>
        </w:rPr>
        <w:t>3.2.10. Chức năng 10: Quản lý sản phẩm</w:t>
      </w:r>
      <w:bookmarkEnd w:id="107"/>
    </w:p>
    <w:p w14:paraId="509DB63C" w14:textId="77777777" w:rsidR="00D96A03" w:rsidRDefault="00D96A03" w:rsidP="00D96A03">
      <w:pPr>
        <w:spacing w:line="360" w:lineRule="auto"/>
        <w:ind w:firstLine="720"/>
        <w:jc w:val="both"/>
      </w:pPr>
      <w:r>
        <w:t>Nội dung: Cho phép quản trị viên thêm mới, chỉnh sửa hoặc xóa sản phẩm. Các thông tin như tên sản phẩm, giá, số lượng tồn kho, hình ảnh và mô tả đều được cập nhật đầy đủ.</w:t>
      </w:r>
    </w:p>
    <w:p w14:paraId="34BD4510" w14:textId="1369A194" w:rsidR="00D96A03" w:rsidRDefault="00D96A03" w:rsidP="00CD289F">
      <w:pPr>
        <w:spacing w:line="360" w:lineRule="auto"/>
        <w:ind w:firstLine="720"/>
        <w:jc w:val="both"/>
      </w:pPr>
      <w:r>
        <w:lastRenderedPageBreak/>
        <w:t>Ý nghĩa: Chức năng này đảm bảo dữ liệu sản phẩm luôn chính xác và cập nhật, giúp khách hàng tiếp cận thông tin đúng đắn. Đồng thời, nó hỗ trợ doanh nghiệp quản lý kho hàng hiệu quả, tránh sai sót trong bán hàng.</w:t>
      </w:r>
    </w:p>
    <w:p w14:paraId="5C0F353A" w14:textId="77777777" w:rsidR="00D96A03" w:rsidRPr="00CD289F" w:rsidRDefault="00D96A03" w:rsidP="00D96A03">
      <w:pPr>
        <w:pStyle w:val="Heading3"/>
        <w:rPr>
          <w:i w:val="0"/>
          <w:iCs/>
        </w:rPr>
      </w:pPr>
      <w:bookmarkStart w:id="108" w:name="_Toc218073562"/>
      <w:r w:rsidRPr="00CD289F">
        <w:rPr>
          <w:i w:val="0"/>
          <w:iCs/>
        </w:rPr>
        <w:t>3.2.11. Chức năng 11: Quản lý danh mục</w:t>
      </w:r>
      <w:bookmarkEnd w:id="108"/>
    </w:p>
    <w:p w14:paraId="4E79D7AC" w14:textId="77777777" w:rsidR="00D96A03" w:rsidRDefault="00D96A03" w:rsidP="00D96A03">
      <w:pPr>
        <w:spacing w:line="360" w:lineRule="auto"/>
        <w:ind w:firstLine="720"/>
        <w:jc w:val="both"/>
      </w:pPr>
      <w:r>
        <w:t>Nội dung: Quản trị viên có thể tạo mới, chỉnh sửa hoặc sắp xếp các danh mục sản phẩm theo từng loại như dây chuyền, nhẫn, vòng tay…</w:t>
      </w:r>
    </w:p>
    <w:p w14:paraId="3353C703" w14:textId="77777777" w:rsidR="00D96A03" w:rsidRDefault="00D96A03" w:rsidP="00D96A03">
      <w:pPr>
        <w:spacing w:line="360" w:lineRule="auto"/>
        <w:ind w:firstLine="720"/>
        <w:jc w:val="both"/>
      </w:pPr>
      <w:r>
        <w:t>Ý nghĩa: Việc quản lý danh mục khoa học giúp hệ thống sản phẩm được tổ chức hợp lý, dễ tìm kiếm và nâng cao trải nghiệm người dùng. Đây cũng là cách để doanh nghiệp thể hiện sự chuyên nghiệp trong quản lý.</w:t>
      </w:r>
    </w:p>
    <w:p w14:paraId="30069CA7" w14:textId="77777777" w:rsidR="00D96A03" w:rsidRPr="00CD289F" w:rsidRDefault="00D96A03" w:rsidP="00D96A03">
      <w:pPr>
        <w:pStyle w:val="Heading3"/>
        <w:rPr>
          <w:i w:val="0"/>
          <w:iCs/>
        </w:rPr>
      </w:pPr>
      <w:bookmarkStart w:id="109" w:name="_Toc218073563"/>
      <w:r w:rsidRPr="00CD289F">
        <w:rPr>
          <w:i w:val="0"/>
          <w:iCs/>
        </w:rPr>
        <w:t>3.2.12. Chức năng 12: Quản lý đơn hàng</w:t>
      </w:r>
      <w:bookmarkEnd w:id="109"/>
    </w:p>
    <w:p w14:paraId="08B46EFD" w14:textId="77777777" w:rsidR="00D96A03" w:rsidRDefault="00D96A03" w:rsidP="00D96A03">
      <w:pPr>
        <w:spacing w:line="360" w:lineRule="auto"/>
        <w:ind w:firstLine="720"/>
        <w:jc w:val="both"/>
      </w:pPr>
      <w:r>
        <w:t>Nội dung: Hiển thị chi tiết các đơn hàng, bao gồm thông tin khách hàng, sản phẩm, số lượng, giá trị đơn và trạng thái thanh toán/giao hàng. Quản trị viên có thể cập nhật trạng thái đơn hàng theo tiến trình thực tế.</w:t>
      </w:r>
    </w:p>
    <w:p w14:paraId="0D129BDB" w14:textId="77777777" w:rsidR="00D96A03" w:rsidRDefault="00D96A03" w:rsidP="00D96A03">
      <w:pPr>
        <w:spacing w:line="360" w:lineRule="auto"/>
        <w:ind w:firstLine="720"/>
        <w:jc w:val="both"/>
      </w:pPr>
      <w:r>
        <w:t>Ý nghĩa: Chức năng này giúp doanh nghiệp xử lý đơn hàng nhanh chóng, giảm thiểu sai sót và nâng cao sự hài lòng của khách hàng. Đồng thời, nó hỗ trợ theo dõi hiệu quả bán hàng và quản lý quy trình giao nhận.</w:t>
      </w:r>
    </w:p>
    <w:p w14:paraId="1DF1E006" w14:textId="77777777" w:rsidR="00D96A03" w:rsidRPr="00CD289F" w:rsidRDefault="00D96A03" w:rsidP="00D96A03">
      <w:pPr>
        <w:pStyle w:val="Heading3"/>
        <w:rPr>
          <w:i w:val="0"/>
          <w:iCs/>
        </w:rPr>
      </w:pPr>
      <w:bookmarkStart w:id="110" w:name="_Toc218073564"/>
      <w:r w:rsidRPr="00CD289F">
        <w:rPr>
          <w:i w:val="0"/>
          <w:iCs/>
        </w:rPr>
        <w:t>3.2.13. Chức năng 13: Quản lý người dùng</w:t>
      </w:r>
      <w:bookmarkEnd w:id="110"/>
    </w:p>
    <w:p w14:paraId="632C1A3F" w14:textId="77777777" w:rsidR="00D96A03" w:rsidRDefault="00D96A03" w:rsidP="00D96A03">
      <w:pPr>
        <w:spacing w:line="360" w:lineRule="auto"/>
        <w:ind w:firstLine="720"/>
        <w:jc w:val="both"/>
      </w:pPr>
      <w:r>
        <w:t>Nội dung: Cho phép quản trị viên thêm, sửa thông tin người dùng, phân quyền tài khoản hoặc khóa tài khoản khi cần thiết.</w:t>
      </w:r>
    </w:p>
    <w:p w14:paraId="2DF7DB73" w14:textId="77777777" w:rsidR="00D96A03" w:rsidRDefault="00D96A03" w:rsidP="00D96A03">
      <w:pPr>
        <w:spacing w:line="360" w:lineRule="auto"/>
        <w:ind w:firstLine="720"/>
        <w:jc w:val="both"/>
      </w:pPr>
      <w:r>
        <w:t>Ý nghĩa: Đây là công cụ quan trọng để đảm bảo an toàn hệ thống, quản lý khách hàng và nhân viên hiệu quả. Việc phân quyền hợp lý giúp duy trì tính bảo mật và ổn định cho website.</w:t>
      </w:r>
    </w:p>
    <w:p w14:paraId="18AA8839" w14:textId="77777777" w:rsidR="00D96A03" w:rsidRPr="00CD289F" w:rsidRDefault="00D96A03" w:rsidP="00D96A03">
      <w:pPr>
        <w:pStyle w:val="Heading3"/>
        <w:rPr>
          <w:i w:val="0"/>
          <w:iCs/>
        </w:rPr>
      </w:pPr>
      <w:bookmarkStart w:id="111" w:name="_Toc218073565"/>
      <w:r w:rsidRPr="00CD289F">
        <w:rPr>
          <w:i w:val="0"/>
          <w:iCs/>
        </w:rPr>
        <w:t>3.2.14. Chức năng 14: Quản lý banner</w:t>
      </w:r>
      <w:bookmarkEnd w:id="111"/>
    </w:p>
    <w:p w14:paraId="6138A415" w14:textId="77777777" w:rsidR="00D96A03" w:rsidRDefault="00D96A03" w:rsidP="00D96A03">
      <w:pPr>
        <w:spacing w:line="360" w:lineRule="auto"/>
        <w:ind w:firstLine="720"/>
        <w:jc w:val="both"/>
      </w:pPr>
      <w:r>
        <w:t>Nội dung: Quản trị viên có thể thêm, chỉnh sửa hoặc xóa banner quảng cáo và chương trình khuyến mãi hiển thị trên website.</w:t>
      </w:r>
    </w:p>
    <w:p w14:paraId="54FBAE5E" w14:textId="77777777" w:rsidR="00D96A03" w:rsidRDefault="00D96A03" w:rsidP="00D96A03">
      <w:pPr>
        <w:spacing w:line="360" w:lineRule="auto"/>
        <w:ind w:firstLine="720"/>
        <w:jc w:val="both"/>
      </w:pPr>
      <w:r>
        <w:t>Ý nghĩa: Banner là yếu tố trực quan giúp thu hút khách hàng, quảng bá sản phẩm và thúc đẩy doanh số. Việc quản lý banner linh hoạt giúp doanh nghiệp dễ dàng triển khai các chiến dịch marketing.</w:t>
      </w:r>
    </w:p>
    <w:p w14:paraId="565D25D6" w14:textId="77777777" w:rsidR="00D96A03" w:rsidRPr="00CD289F" w:rsidRDefault="00D96A03" w:rsidP="00D96A03">
      <w:pPr>
        <w:pStyle w:val="Heading3"/>
        <w:rPr>
          <w:i w:val="0"/>
          <w:iCs/>
        </w:rPr>
      </w:pPr>
      <w:bookmarkStart w:id="112" w:name="_Toc218073566"/>
      <w:r w:rsidRPr="00CD289F">
        <w:rPr>
          <w:i w:val="0"/>
          <w:iCs/>
        </w:rPr>
        <w:lastRenderedPageBreak/>
        <w:t>3.2.15. Chức năng 15: Quản lý mã QR thanh toán</w:t>
      </w:r>
      <w:bookmarkEnd w:id="112"/>
    </w:p>
    <w:p w14:paraId="4E816CD7" w14:textId="77777777" w:rsidR="00D96A03" w:rsidRDefault="00D96A03" w:rsidP="00D96A03">
      <w:pPr>
        <w:spacing w:line="360" w:lineRule="auto"/>
        <w:ind w:firstLine="720"/>
        <w:jc w:val="both"/>
      </w:pPr>
      <w:r>
        <w:t>Nội dung: Cho phép upload và cập nhật mã QR thanh toán để khách hàng sử dụng khi giao dịch.</w:t>
      </w:r>
    </w:p>
    <w:p w14:paraId="563955BC" w14:textId="77777777" w:rsidR="00D96A03" w:rsidRPr="00D96A03" w:rsidRDefault="00D96A03" w:rsidP="00D96A03">
      <w:pPr>
        <w:spacing w:line="360" w:lineRule="auto"/>
        <w:ind w:firstLine="720"/>
        <w:jc w:val="both"/>
      </w:pPr>
      <w:r>
        <w:t>Ý nghĩa: Chức năng này đơn giản hóa quy trình thanh toán, mang lại sự tiện lợi và hiện đại cho khách hàng. Đồng thời, nó giúp doanh nghiệp đa dạng hóa phương thức thanh toán, tăng độ tin cậy và chuyên nghiệp.</w:t>
      </w:r>
    </w:p>
    <w:p w14:paraId="709B0122" w14:textId="77777777" w:rsidR="00EB751B" w:rsidRPr="00CD289F" w:rsidRDefault="00D96A03" w:rsidP="00D96A03">
      <w:pPr>
        <w:pStyle w:val="Heading3"/>
        <w:rPr>
          <w:i w:val="0"/>
          <w:iCs/>
        </w:rPr>
      </w:pPr>
      <w:bookmarkStart w:id="113" w:name="_Toc218073567"/>
      <w:r w:rsidRPr="00CD289F">
        <w:rPr>
          <w:i w:val="0"/>
          <w:iCs/>
        </w:rPr>
        <w:t>3.2.16. Chức năng 16: Quản lý liên hệ</w:t>
      </w:r>
      <w:bookmarkEnd w:id="113"/>
    </w:p>
    <w:p w14:paraId="05876E84" w14:textId="77777777" w:rsidR="00D96A03" w:rsidRDefault="00D96A03" w:rsidP="00D96A03">
      <w:pPr>
        <w:spacing w:line="360" w:lineRule="auto"/>
        <w:ind w:firstLine="720"/>
        <w:jc w:val="both"/>
      </w:pPr>
      <w:r>
        <w:t>Nội dung: Hiển thị danh sách các yêu cầu liên hệ từ khách hàng, cho phép quản trị viên xem chi tiết và phản hồi trực tiếp.</w:t>
      </w:r>
    </w:p>
    <w:p w14:paraId="37A7667D" w14:textId="77777777" w:rsidR="00D96A03" w:rsidRDefault="00D96A03" w:rsidP="00D96A03">
      <w:pPr>
        <w:spacing w:line="360" w:lineRule="auto"/>
        <w:ind w:firstLine="720"/>
        <w:jc w:val="both"/>
      </w:pPr>
      <w:r>
        <w:t>Ý nghĩa: Đây là công cụ hỗ trợ chăm sóc khách hàng, giúp doanh nghiệp tiếp nhận phản hồi và cải thiện dịch vụ. Việc phản hồi nhanh chóng tạo sự tin tưởng và nâng cao uy tín thương hiệu.</w:t>
      </w:r>
    </w:p>
    <w:p w14:paraId="2C13AD84" w14:textId="77777777" w:rsidR="00D96A03" w:rsidRPr="00CD289F" w:rsidRDefault="00D96A03" w:rsidP="00D96A03">
      <w:pPr>
        <w:pStyle w:val="Heading3"/>
        <w:rPr>
          <w:i w:val="0"/>
          <w:iCs/>
        </w:rPr>
      </w:pPr>
      <w:bookmarkStart w:id="114" w:name="_Toc218073568"/>
      <w:r w:rsidRPr="00CD289F">
        <w:rPr>
          <w:i w:val="0"/>
          <w:iCs/>
        </w:rPr>
        <w:t>3.2.17. Chức năng 17: Chat hỗ trợ</w:t>
      </w:r>
      <w:bookmarkEnd w:id="114"/>
    </w:p>
    <w:p w14:paraId="09F46E35" w14:textId="77777777" w:rsidR="00D96A03" w:rsidRDefault="00D96A03" w:rsidP="00D96A03">
      <w:pPr>
        <w:spacing w:line="360" w:lineRule="auto"/>
        <w:ind w:firstLine="720"/>
        <w:jc w:val="both"/>
      </w:pPr>
      <w:r>
        <w:t>Nội dung: Quản trị viên có thể quản lý các hội thoại với khách hàng, trả lời thắc mắc và tư vấn trực tiếp qua hệ thống chat.</w:t>
      </w:r>
    </w:p>
    <w:p w14:paraId="0134A526" w14:textId="77777777" w:rsidR="00D96A03" w:rsidRDefault="00D96A03" w:rsidP="00D96A03">
      <w:pPr>
        <w:spacing w:line="360" w:lineRule="auto"/>
        <w:ind w:firstLine="720"/>
        <w:jc w:val="both"/>
      </w:pPr>
      <w:r>
        <w:t>Ý nghĩa: Chức năng này tăng khả năng tương tác, giúp giải quyết vấn đề nhanh chóng và nâng cao trải nghiệm dịch vụ. Đây cũng là cách để doanh nghiệp xây dựng mối quan hệ thân thiện với khách hàng.</w:t>
      </w:r>
    </w:p>
    <w:p w14:paraId="5BB057A1" w14:textId="77777777" w:rsidR="00D96A03" w:rsidRPr="00CD289F" w:rsidRDefault="00D96A03" w:rsidP="00D96A03">
      <w:pPr>
        <w:pStyle w:val="Heading3"/>
        <w:rPr>
          <w:i w:val="0"/>
          <w:iCs/>
        </w:rPr>
      </w:pPr>
      <w:bookmarkStart w:id="115" w:name="_Toc218073569"/>
      <w:r w:rsidRPr="00CD289F">
        <w:rPr>
          <w:i w:val="0"/>
          <w:iCs/>
        </w:rPr>
        <w:t>3.2.18. Chức năng 18: Báo cáo doanh thu</w:t>
      </w:r>
      <w:bookmarkEnd w:id="115"/>
    </w:p>
    <w:p w14:paraId="171E9781" w14:textId="77777777" w:rsidR="00D96A03" w:rsidRDefault="00D96A03" w:rsidP="00D96A03">
      <w:pPr>
        <w:spacing w:line="360" w:lineRule="auto"/>
        <w:ind w:firstLine="720"/>
        <w:jc w:val="both"/>
      </w:pPr>
      <w:r>
        <w:t>Nội dung: Cung cấp thống kê doanh thu theo tháng/năm, hiển thị biểu đồ trực quan để phân tích xu hướng kinh doanh.</w:t>
      </w:r>
    </w:p>
    <w:p w14:paraId="0BA6F0E8" w14:textId="77777777" w:rsidR="00EB751B" w:rsidRDefault="00D96A03" w:rsidP="00D96A03">
      <w:pPr>
        <w:spacing w:line="360" w:lineRule="auto"/>
        <w:ind w:firstLine="720"/>
        <w:jc w:val="both"/>
      </w:pPr>
      <w:r>
        <w:t>Ý nghĩa: Báo cáo doanh thu là công cụ quan trọng để doanh nghiệp đánh giá hiệu quả hoạt động, từ đó xây dựng kế hoạch và chiến lược phát triển lâu dài. Nó giúp quản trị viên đưa ra quyết định chính xác dựa trên dữ liệu thực tế.</w:t>
      </w:r>
    </w:p>
    <w:p w14:paraId="1E749ADF" w14:textId="77777777" w:rsidR="00EB751B" w:rsidRDefault="00EB751B" w:rsidP="00EB751B">
      <w:pPr>
        <w:spacing w:line="360" w:lineRule="auto"/>
        <w:ind w:firstLine="720"/>
        <w:jc w:val="both"/>
      </w:pPr>
    </w:p>
    <w:p w14:paraId="7A662564" w14:textId="77777777" w:rsidR="00EB751B" w:rsidRDefault="00EB751B" w:rsidP="00EB751B">
      <w:pPr>
        <w:spacing w:line="360" w:lineRule="auto"/>
        <w:ind w:firstLine="720"/>
        <w:jc w:val="both"/>
      </w:pPr>
    </w:p>
    <w:p w14:paraId="3BB55900" w14:textId="77777777" w:rsidR="00EB751B" w:rsidRDefault="00EB751B" w:rsidP="00EB751B">
      <w:pPr>
        <w:spacing w:line="360" w:lineRule="auto"/>
        <w:ind w:firstLine="720"/>
        <w:jc w:val="both"/>
      </w:pPr>
    </w:p>
    <w:p w14:paraId="37242F97" w14:textId="77777777" w:rsidR="00D96A03" w:rsidRDefault="00D96A03" w:rsidP="00EB751B">
      <w:pPr>
        <w:spacing w:line="360" w:lineRule="auto"/>
        <w:ind w:firstLine="720"/>
        <w:jc w:val="both"/>
      </w:pPr>
    </w:p>
    <w:p w14:paraId="02427E7D" w14:textId="77777777" w:rsidR="00D96A03" w:rsidRDefault="00D96A03" w:rsidP="00EB751B">
      <w:pPr>
        <w:spacing w:line="360" w:lineRule="auto"/>
        <w:ind w:firstLine="720"/>
        <w:jc w:val="both"/>
      </w:pPr>
    </w:p>
    <w:p w14:paraId="4BFB3197" w14:textId="77777777" w:rsidR="00D96A03" w:rsidRDefault="00D96A03" w:rsidP="00EB751B">
      <w:pPr>
        <w:spacing w:line="360" w:lineRule="auto"/>
        <w:ind w:firstLine="720"/>
        <w:jc w:val="both"/>
      </w:pPr>
    </w:p>
    <w:p w14:paraId="2B5DC939" w14:textId="77777777" w:rsidR="00D96A03" w:rsidRPr="00EB751B" w:rsidRDefault="00D96A03" w:rsidP="00D86BDD">
      <w:pPr>
        <w:spacing w:line="360" w:lineRule="auto"/>
        <w:jc w:val="both"/>
      </w:pPr>
    </w:p>
    <w:p w14:paraId="47FD4D86" w14:textId="77777777" w:rsidR="00B01DE1" w:rsidRPr="00F93EB7" w:rsidRDefault="00C749AC" w:rsidP="00B01DE1">
      <w:pPr>
        <w:pStyle w:val="Heading1"/>
        <w:spacing w:line="360" w:lineRule="auto"/>
        <w:rPr>
          <w:b/>
        </w:rPr>
      </w:pPr>
      <w:bookmarkStart w:id="116" w:name="_Toc218073570"/>
      <w:r>
        <w:rPr>
          <w:b/>
        </w:rPr>
        <w:lastRenderedPageBreak/>
        <w:t>Phần 4</w:t>
      </w:r>
      <w:r w:rsidR="00242FC4" w:rsidRPr="00F93EB7">
        <w:rPr>
          <w:b/>
        </w:rPr>
        <w:t>:</w:t>
      </w:r>
      <w:r w:rsidR="003C61A4" w:rsidRPr="00F93EB7">
        <w:rPr>
          <w:b/>
        </w:rPr>
        <w:br/>
      </w:r>
      <w:r w:rsidR="00B01DE1" w:rsidRPr="00F93EB7">
        <w:rPr>
          <w:b/>
        </w:rPr>
        <w:t>KẾT LUẬN VÀ HƯỚNG PHÁT TRIỂN</w:t>
      </w:r>
      <w:bookmarkEnd w:id="116"/>
    </w:p>
    <w:p w14:paraId="5B93E1E6" w14:textId="77777777" w:rsidR="00B01DE1" w:rsidRPr="00F93EB7" w:rsidRDefault="00B01DE1" w:rsidP="002F177F">
      <w:pPr>
        <w:pStyle w:val="Heading2-TimesNewRowman"/>
        <w:numPr>
          <w:ilvl w:val="0"/>
          <w:numId w:val="9"/>
        </w:numPr>
        <w:spacing w:line="360" w:lineRule="auto"/>
        <w:ind w:hanging="720"/>
      </w:pPr>
      <w:bookmarkStart w:id="117" w:name="_Toc218073571"/>
      <w:r w:rsidRPr="00F93EB7">
        <w:t>KẾT QUẢ ĐẠT ĐƯỢC</w:t>
      </w:r>
      <w:bookmarkEnd w:id="117"/>
    </w:p>
    <w:p w14:paraId="534E14B0" w14:textId="77777777" w:rsidR="00D96A03" w:rsidRDefault="00D96A03" w:rsidP="008169EE">
      <w:pPr>
        <w:spacing w:line="360" w:lineRule="auto"/>
        <w:ind w:firstLine="720"/>
        <w:jc w:val="both"/>
      </w:pPr>
      <w:r>
        <w:t>Sau quá trình nghiên cứu, phân tích và triển khai, đề tài “Xây dựng website trang sức bạc” đã đạt được những kết quả quan trọng cả về mặt kỹ thuật lẫn ứng dụng thực tiễn. Về mặt chức năng, website đã được xây dựng với đầy đủ các thành phần cơ bản của một hệ thống thương mại điện tử hiện đại: từ việc hiển thị sản phẩm, quản lý giỏ hàng, hỗ trợ thanh toán trực tuyến, cho đến theo dõi trạng thái đơn hàng và quản lý thông tin khách hàng. Bên cạnh đó, hệ thống quản trị dành cho admin cũng được thiết kế toàn diện, bao gồm quản lý sản phẩm, danh mục, đơn hàng, người dùng, banner quảng cáo, mã QR thanh toán, liên hệ và báo cáo doanh thu.</w:t>
      </w:r>
    </w:p>
    <w:p w14:paraId="757C7F7F" w14:textId="77777777" w:rsidR="00B01DE1" w:rsidRPr="00F93EB7" w:rsidRDefault="00D96A03" w:rsidP="008169EE">
      <w:pPr>
        <w:spacing w:line="360" w:lineRule="auto"/>
        <w:ind w:firstLine="720"/>
        <w:jc w:val="both"/>
      </w:pPr>
      <w:r>
        <w:t>Về mặt giao diện, website được thiết kế trực quan, dễ sử dụng, phù hợp với cả khách hàng và quản trị viên. Các tính năng hỗ trợ như chat trực tuyến và liên hệ giúp tăng cường sự tương tác, tạo cảm giác gần gũi và chuyên nghiệp. Kết quả này cho thấy khả năng áp dụng kiến thức công nghệ web vào thực tế, không chỉ dừng lại ở mức lý thuyết mà còn tạo ra một sản phẩm có tính ứng dụng cao, có thể triển khai trong hoạt động kinh doanh thực tiễn. Đây là minh chứng cho việc kết hợp thành công giữa học thuật và thực tiễn, đồng thời mở ra cơ hội phát triển trong lĩnh vực thương mại điện tử.</w:t>
      </w:r>
    </w:p>
    <w:p w14:paraId="443429FE" w14:textId="77777777" w:rsidR="00B01DE1" w:rsidRPr="00F93EB7" w:rsidRDefault="00B01DE1" w:rsidP="002F177F">
      <w:pPr>
        <w:pStyle w:val="Heading2-TimesNewRowman"/>
        <w:numPr>
          <w:ilvl w:val="0"/>
          <w:numId w:val="9"/>
        </w:numPr>
        <w:spacing w:line="360" w:lineRule="auto"/>
        <w:ind w:hanging="720"/>
      </w:pPr>
      <w:bookmarkStart w:id="118" w:name="_Toc218073572"/>
      <w:r w:rsidRPr="00F93EB7">
        <w:t>ƯU NHƯỢC ĐIỂM</w:t>
      </w:r>
      <w:bookmarkEnd w:id="118"/>
    </w:p>
    <w:p w14:paraId="203BBCAF" w14:textId="77777777" w:rsidR="008169EE" w:rsidRDefault="008169EE" w:rsidP="008169EE">
      <w:pPr>
        <w:spacing w:line="360" w:lineRule="auto"/>
        <w:ind w:firstLine="720"/>
        <w:jc w:val="both"/>
      </w:pPr>
      <w:r>
        <w:t>Website có nhiều ưu điểm nổi bật. Trước hết, giao diện được thiết kế thân thiện, dễ sử dụng, giúp khách hàng thao tác nhanh chóng và thuận tiện. Các chức năng được tích hợp đầy đủ, từ quản lý sản phẩm, đơn hàng, người dùng cho đến báo cáo doanh thu, đảm bảo hỗ trợ toàn diện cho cả khách hàng và quản trị viên. Hệ thống cũng chú trọng đến tính bảo mật và minh bạch trong giao dịch, góp phần nâng cao độ tin cậy và uy tín thương hiệu. Ngoài ra, việc tích hợp các tính năng hỗ trợ như chat trực tuyến và liên hệ giúp tăng cường sự tương tác, tạo sự hài lòng và gắn kết lâu dài với khách hàng.</w:t>
      </w:r>
    </w:p>
    <w:p w14:paraId="2EC23D06" w14:textId="77777777" w:rsidR="00B01DE1" w:rsidRPr="00F93EB7" w:rsidRDefault="008169EE" w:rsidP="008169EE">
      <w:pPr>
        <w:spacing w:line="360" w:lineRule="auto"/>
        <w:ind w:firstLine="720"/>
        <w:jc w:val="both"/>
      </w:pPr>
      <w:r>
        <w:t xml:space="preserve">Tuy nhiên, bên cạnh những ưu điểm, website vẫn còn tồn tại một số hạn chế. Một số tính năng nâng cao như gợi ý sản phẩm theo hành vi người dùng hoặc chatbot thông minh chưa được triển khai, khiến trải nghiệm chưa thật sự cá nhân hóa. Giao diện tuy trực quan nhưng vẫn còn đơn giản, chưa tối ưu hoàn toàn cho thiết bị di động, đặc biệt là các màn hình nhỏ. Hệ thống thanh toán hiện tại mới chỉ hỗ trợ các phương thức phổ </w:t>
      </w:r>
      <w:r>
        <w:lastRenderedPageBreak/>
        <w:t>biến trong nước, chưa tích hợp nhiều phương thức quốc tế như thẻ tín dụng hoặc ví điện tử toàn cầu, khiến phạm vi khách hàng còn bị giới hạn. Đây là những điểm cần được cải thiện để website có thể cạnh tranh mạnh mẽ hơn trong môi trường thương mại điện tử hiện đại.</w:t>
      </w:r>
    </w:p>
    <w:p w14:paraId="6CABD28A" w14:textId="77777777" w:rsidR="00B01DE1" w:rsidRPr="00F93EB7" w:rsidRDefault="00B01DE1" w:rsidP="002F177F">
      <w:pPr>
        <w:pStyle w:val="Heading2-TimesNewRowman"/>
        <w:numPr>
          <w:ilvl w:val="0"/>
          <w:numId w:val="9"/>
        </w:numPr>
        <w:spacing w:line="360" w:lineRule="auto"/>
        <w:ind w:hanging="720"/>
      </w:pPr>
      <w:bookmarkStart w:id="119" w:name="_Toc218073573"/>
      <w:r w:rsidRPr="00F93EB7">
        <w:t>HƯỚNG PHÁT TRIỂN</w:t>
      </w:r>
      <w:bookmarkEnd w:id="119"/>
    </w:p>
    <w:p w14:paraId="16B8DD4A" w14:textId="77777777" w:rsidR="008169EE" w:rsidRDefault="008169EE" w:rsidP="008169EE">
      <w:pPr>
        <w:spacing w:line="360" w:lineRule="auto"/>
        <w:ind w:firstLine="720"/>
        <w:jc w:val="both"/>
      </w:pPr>
      <w:r>
        <w:t>Trong tương lai, website có thể được mở rộng và nâng cấp để trở thành một nền tảng thương mại điện tử hoàn chỉnh, hiện đại và cạnh tranh hơn. Một số hướng phát triển tiềm năng bao gồm: tích hợp trí tuệ nhân tạo để gợi ý sản phẩm phù hợp với nhu cầu và thói quen mua sắm của khách hàng, từ đó tăng khả năng bán hàng và nâng cao trải nghiệm cá nhân hóa. Bên cạnh đó, việc phát triển ứng dụng di động đồng bộ với website sẽ giúp khách hàng dễ dàng tiếp cận dịch vụ mọi lúc, mọi nơi, tăng tính tiện lợi và mở rộng phạm vi sử dụng.</w:t>
      </w:r>
    </w:p>
    <w:p w14:paraId="4D0E1BC0" w14:textId="77777777" w:rsidR="008169EE" w:rsidRDefault="008169EE" w:rsidP="008169EE">
      <w:pPr>
        <w:spacing w:line="360" w:lineRule="auto"/>
        <w:ind w:firstLine="720"/>
        <w:jc w:val="both"/>
      </w:pPr>
      <w:r>
        <w:t>Ngoài ra, hệ thống thanh toán cần được bổ sung nhiều phương thức quốc tế và ví điện tử để phục vụ khách hàng toàn cầu, đồng thời nâng cao tính bảo mật và tốc độ xử lý giao dịch. Giao diện người dùng (UI/UX) cũng cần được tối ưu hóa hơn nữa để phù hợp với nhiều loại thiết bị, đặc biệt là smartphone và tablet. Việc tích hợp hệ thống đánh giá và phản hồi sản phẩm sẽ giúp tăng tính minh bạch, tạo niềm tin cho khách hàng và cung cấp dữ liệu quý giá để doanh nghiệp cải thiện chất lượng sản phẩm.</w:t>
      </w:r>
    </w:p>
    <w:p w14:paraId="314B739C" w14:textId="77777777" w:rsidR="00B01DE1" w:rsidRPr="00F93EB7" w:rsidRDefault="008169EE" w:rsidP="008169EE">
      <w:pPr>
        <w:spacing w:line="360" w:lineRule="auto"/>
        <w:ind w:firstLine="720"/>
        <w:jc w:val="both"/>
      </w:pPr>
      <w:r>
        <w:t>Những hướng phát triển này không chỉ giúp website trở nên hiện đại và cạnh tranh hơn mà còn mở ra cơ hội mở rộng thị trường, nâng cao chất lượng dịch vụ và gia tăng doanh thu cho doanh nghiệp. Đồng thời, nó cũng khẳng định giá trị học thuật của đề tài, khi sản phẩm không chỉ dừng lại ở mức nghiên cứu mà còn có khả năng ứng dụng thực tế, đóng góp vào sự phát triển chung của lĩnh vực thương mại điện tử.</w:t>
      </w:r>
    </w:p>
    <w:p w14:paraId="369EFFDD" w14:textId="77777777" w:rsidR="0064552D" w:rsidRPr="00F93EB7" w:rsidRDefault="0064552D">
      <w:r w:rsidRPr="00F93EB7">
        <w:br w:type="page"/>
      </w:r>
    </w:p>
    <w:p w14:paraId="0CCA931C" w14:textId="77777777" w:rsidR="0064552D" w:rsidRDefault="0064552D" w:rsidP="0064552D">
      <w:pPr>
        <w:pStyle w:val="Heading1"/>
        <w:spacing w:line="360" w:lineRule="auto"/>
        <w:rPr>
          <w:b/>
        </w:rPr>
      </w:pPr>
      <w:bookmarkStart w:id="120" w:name="_Toc218073574"/>
      <w:r w:rsidRPr="00F93EB7">
        <w:rPr>
          <w:b/>
        </w:rPr>
        <w:lastRenderedPageBreak/>
        <w:t>TÀI LIỆU THAM KHẢO</w:t>
      </w:r>
      <w:bookmarkEnd w:id="120"/>
    </w:p>
    <w:p w14:paraId="3AE0B6B3" w14:textId="77777777" w:rsidR="00892C7A" w:rsidRPr="003949B3" w:rsidRDefault="00892C7A" w:rsidP="003949B3">
      <w:pPr>
        <w:spacing w:line="360" w:lineRule="auto"/>
      </w:pPr>
      <w:r w:rsidRPr="003949B3">
        <w:t>Sách/Giáo trình</w:t>
      </w:r>
    </w:p>
    <w:p w14:paraId="6EE126E8" w14:textId="143FF5D9" w:rsidR="00406E2B" w:rsidRPr="003949B3" w:rsidRDefault="00406E2B" w:rsidP="003949B3">
      <w:pPr>
        <w:pStyle w:val="ListParagraph"/>
        <w:numPr>
          <w:ilvl w:val="0"/>
          <w:numId w:val="16"/>
        </w:numPr>
        <w:spacing w:line="360" w:lineRule="auto"/>
        <w:rPr>
          <w:rStyle w:val="Strong"/>
          <w:b w:val="0"/>
          <w:bCs w:val="0"/>
        </w:rPr>
      </w:pPr>
      <w:r w:rsidRPr="003949B3">
        <w:rPr>
          <w:rStyle w:val="Strong"/>
          <w:b w:val="0"/>
          <w:bCs w:val="0"/>
          <w:sz w:val="24"/>
          <w:szCs w:val="24"/>
        </w:rPr>
        <w:t>Nguyễn Văn Ba (2019), Phân tích và thiết kế hệ thống thông tin, Nhà xuất bản Giáo dục Việt Nam.</w:t>
      </w:r>
    </w:p>
    <w:p w14:paraId="66707FC7" w14:textId="424EC442" w:rsidR="00AE78E3" w:rsidRPr="003949B3" w:rsidRDefault="00406E2B" w:rsidP="003949B3">
      <w:pPr>
        <w:pStyle w:val="ListParagraph"/>
        <w:numPr>
          <w:ilvl w:val="0"/>
          <w:numId w:val="16"/>
        </w:numPr>
        <w:spacing w:line="360" w:lineRule="auto"/>
      </w:pPr>
      <w:r w:rsidRPr="003949B3">
        <w:rPr>
          <w:rStyle w:val="Strong"/>
          <w:b w:val="0"/>
          <w:bCs w:val="0"/>
          <w:sz w:val="24"/>
          <w:szCs w:val="24"/>
        </w:rPr>
        <w:t>Trần Minh Chánh (2020), Cơ sở dữ liệu - Phân tích và thiết kế, Nhà xuất bản Khoa học và Kỹ thuật.</w:t>
      </w:r>
    </w:p>
    <w:p w14:paraId="4BDB1AA4" w14:textId="77777777" w:rsidR="00892C7A" w:rsidRPr="003949B3" w:rsidRDefault="00892C7A" w:rsidP="003949B3">
      <w:pPr>
        <w:spacing w:line="360" w:lineRule="auto"/>
      </w:pPr>
      <w:r w:rsidRPr="003949B3">
        <w:t>Website:</w:t>
      </w:r>
    </w:p>
    <w:p w14:paraId="54324FF1" w14:textId="77777777" w:rsidR="005255BE" w:rsidRPr="003949B3" w:rsidRDefault="005255BE" w:rsidP="003949B3">
      <w:pPr>
        <w:pStyle w:val="ListParagraph"/>
        <w:numPr>
          <w:ilvl w:val="0"/>
          <w:numId w:val="16"/>
        </w:numPr>
        <w:spacing w:line="360" w:lineRule="auto"/>
      </w:pPr>
      <w:r w:rsidRPr="003949B3">
        <w:t xml:space="preserve">W3Schools, “PHP MySQL Database”, </w:t>
      </w:r>
      <w:hyperlink r:id="rId40" w:tgtFrame="_new" w:history="1">
        <w:r w:rsidRPr="003949B3">
          <w:rPr>
            <w:rStyle w:val="Hyperlink"/>
          </w:rPr>
          <w:t>https://www.w3schools.com/php/php_mysql_intro.asp</w:t>
        </w:r>
      </w:hyperlink>
      <w:r w:rsidRPr="003949B3">
        <w:t>, [Ngày truy cập: 10/12/2025].</w:t>
      </w:r>
    </w:p>
    <w:p w14:paraId="2931AE94" w14:textId="77777777" w:rsidR="005255BE" w:rsidRPr="003949B3" w:rsidRDefault="005255BE" w:rsidP="003949B3">
      <w:pPr>
        <w:pStyle w:val="ListParagraph"/>
        <w:numPr>
          <w:ilvl w:val="0"/>
          <w:numId w:val="16"/>
        </w:numPr>
        <w:spacing w:line="360" w:lineRule="auto"/>
      </w:pPr>
      <w:r w:rsidRPr="003949B3">
        <w:t xml:space="preserve">MySQL Documentation, “MySQL 8.0 Reference Manual”, </w:t>
      </w:r>
      <w:hyperlink r:id="rId41" w:tgtFrame="_new" w:history="1">
        <w:r w:rsidRPr="003949B3">
          <w:rPr>
            <w:rStyle w:val="Hyperlink"/>
          </w:rPr>
          <w:t>https://dev.mysql.com/doc/</w:t>
        </w:r>
      </w:hyperlink>
      <w:r w:rsidRPr="003949B3">
        <w:t>, [Ngày truy cập: 10/12/2025].</w:t>
      </w:r>
    </w:p>
    <w:p w14:paraId="72032CBE" w14:textId="77777777" w:rsidR="005255BE" w:rsidRPr="003949B3" w:rsidRDefault="005255BE" w:rsidP="003949B3">
      <w:pPr>
        <w:pStyle w:val="ListParagraph"/>
        <w:numPr>
          <w:ilvl w:val="0"/>
          <w:numId w:val="16"/>
        </w:numPr>
        <w:spacing w:line="360" w:lineRule="auto"/>
      </w:pPr>
      <w:r w:rsidRPr="003949B3">
        <w:t xml:space="preserve">phpMyAdmin, “phpMyAdmin Documentation”, </w:t>
      </w:r>
      <w:hyperlink r:id="rId42" w:tgtFrame="_new" w:history="1">
        <w:r w:rsidRPr="003949B3">
          <w:rPr>
            <w:rStyle w:val="Hyperlink"/>
          </w:rPr>
          <w:t>https://www.phpmyadmin.net/docs/</w:t>
        </w:r>
      </w:hyperlink>
      <w:r w:rsidRPr="003949B3">
        <w:t>, [Ngày truy cập: 11/12/2025].</w:t>
      </w:r>
    </w:p>
    <w:p w14:paraId="7ED87213" w14:textId="77777777" w:rsidR="005255BE" w:rsidRPr="003949B3" w:rsidRDefault="005255BE" w:rsidP="003949B3">
      <w:pPr>
        <w:pStyle w:val="ListParagraph"/>
        <w:numPr>
          <w:ilvl w:val="0"/>
          <w:numId w:val="16"/>
        </w:numPr>
        <w:spacing w:line="360" w:lineRule="auto"/>
      </w:pPr>
      <w:r w:rsidRPr="003949B3">
        <w:t>TutorialsPoint, “Database ER Diagram”, https://www.tutorialspoint.com/dbms/dbms_er_diagram.htm, [Ngày truy cập: 11/12/2025].</w:t>
      </w:r>
    </w:p>
    <w:p w14:paraId="509D4940" w14:textId="77777777" w:rsidR="005255BE" w:rsidRPr="003949B3" w:rsidRDefault="005255BE" w:rsidP="003949B3">
      <w:pPr>
        <w:pStyle w:val="ListParagraph"/>
        <w:numPr>
          <w:ilvl w:val="0"/>
          <w:numId w:val="16"/>
        </w:numPr>
        <w:spacing w:line="360" w:lineRule="auto"/>
      </w:pPr>
      <w:r w:rsidRPr="003949B3">
        <w:t>GeeksforGeeks, “ER Model in DBMS”, https://www.geeksforgeeks.org/er-model-in-dbms/, [Ngày truy cập: 12/12/2025].</w:t>
      </w:r>
    </w:p>
    <w:p w14:paraId="03F13578" w14:textId="77777777" w:rsidR="005255BE" w:rsidRPr="00892C7A" w:rsidRDefault="005255BE" w:rsidP="003949B3">
      <w:pPr>
        <w:pStyle w:val="ListParagraph"/>
      </w:pPr>
    </w:p>
    <w:sectPr w:rsidR="005255BE" w:rsidRPr="00892C7A" w:rsidSect="007214B3">
      <w:headerReference w:type="default" r:id="rId43"/>
      <w:footerReference w:type="default" r:id="rId44"/>
      <w:pgSz w:w="11907" w:h="16840" w:code="9"/>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E50641" w14:textId="77777777" w:rsidR="008D0540" w:rsidRDefault="008D0540">
      <w:r>
        <w:separator/>
      </w:r>
    </w:p>
  </w:endnote>
  <w:endnote w:type="continuationSeparator" w:id="0">
    <w:p w14:paraId="2EA14B7B" w14:textId="77777777" w:rsidR="008D0540" w:rsidRDefault="008D05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076098"/>
      <w:docPartObj>
        <w:docPartGallery w:val="Page Numbers (Bottom of Page)"/>
        <w:docPartUnique/>
      </w:docPartObj>
    </w:sdtPr>
    <w:sdtEndPr>
      <w:rPr>
        <w:noProof/>
      </w:rPr>
    </w:sdtEndPr>
    <w:sdtContent>
      <w:p w14:paraId="7ABD2408" w14:textId="0A6B1927" w:rsidR="0017399F" w:rsidRDefault="0017399F">
        <w:pPr>
          <w:pStyle w:val="Footer"/>
          <w:jc w:val="right"/>
        </w:pPr>
        <w:r>
          <w:fldChar w:fldCharType="begin"/>
        </w:r>
        <w:r>
          <w:instrText xml:space="preserve"> PAGE   \* MERGEFORMAT </w:instrText>
        </w:r>
        <w:r>
          <w:fldChar w:fldCharType="separate"/>
        </w:r>
        <w:r w:rsidR="0059055A">
          <w:rPr>
            <w:noProof/>
          </w:rPr>
          <w:t>31</w:t>
        </w:r>
        <w:r>
          <w:rPr>
            <w:noProof/>
          </w:rPr>
          <w:fldChar w:fldCharType="end"/>
        </w:r>
      </w:p>
    </w:sdtContent>
  </w:sdt>
  <w:p w14:paraId="72927836" w14:textId="1ECEB331" w:rsidR="0017399F" w:rsidRPr="004F5E93" w:rsidRDefault="0017399F" w:rsidP="00D4437A">
    <w:pPr>
      <w:pStyle w:val="Footer"/>
      <w:pBdr>
        <w:top w:val="thickThinSmallGap" w:sz="24" w:space="1" w:color="auto"/>
      </w:pBdr>
      <w:tabs>
        <w:tab w:val="left" w:pos="142"/>
      </w:tabs>
      <w:rPr>
        <w:i/>
        <w:lang w:val="en-AU"/>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493238" w14:textId="77777777" w:rsidR="008D0540" w:rsidRDefault="008D0540">
      <w:r>
        <w:separator/>
      </w:r>
    </w:p>
  </w:footnote>
  <w:footnote w:type="continuationSeparator" w:id="0">
    <w:p w14:paraId="6C5F4767" w14:textId="77777777" w:rsidR="008D0540" w:rsidRDefault="008D05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339B70" w14:textId="77777777" w:rsidR="0017399F" w:rsidRPr="00D4437A" w:rsidRDefault="0017399F" w:rsidP="00DD57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9C9171" w14:textId="77777777" w:rsidR="0017399F" w:rsidRPr="004F5E93" w:rsidRDefault="0017399F" w:rsidP="00D4437A">
    <w:pPr>
      <w:pStyle w:val="Header"/>
      <w:pBdr>
        <w:bottom w:val="thinThickSmallGap" w:sz="24" w:space="1" w:color="auto"/>
      </w:pBdr>
      <w:rPr>
        <w:lang w:val="en-AU"/>
      </w:rPr>
    </w:pPr>
    <w:r>
      <w:rPr>
        <w:lang w:val="en-AU"/>
      </w:rPr>
      <w:t>Xây dựng website trang sức bạc</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A6CC7"/>
    <w:multiLevelType w:val="hybridMultilevel"/>
    <w:tmpl w:val="A57622D0"/>
    <w:lvl w:ilvl="0" w:tplc="2B28141A">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E45FB8"/>
    <w:multiLevelType w:val="multilevel"/>
    <w:tmpl w:val="D83E57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922639"/>
    <w:multiLevelType w:val="hybridMultilevel"/>
    <w:tmpl w:val="8AFC8B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BA2718"/>
    <w:multiLevelType w:val="hybridMultilevel"/>
    <w:tmpl w:val="0EC02F52"/>
    <w:lvl w:ilvl="0" w:tplc="893A09C4">
      <w:start w:val="1"/>
      <w:numFmt w:val="decimal"/>
      <w:lvlText w:val="1.1.%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4" w15:restartNumberingAfterBreak="0">
    <w:nsid w:val="10264160"/>
    <w:multiLevelType w:val="multilevel"/>
    <w:tmpl w:val="6842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1166B3"/>
    <w:multiLevelType w:val="hybridMultilevel"/>
    <w:tmpl w:val="41E082FC"/>
    <w:lvl w:ilvl="0" w:tplc="66BEFA4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885F8A"/>
    <w:multiLevelType w:val="hybridMultilevel"/>
    <w:tmpl w:val="238C2DA4"/>
    <w:lvl w:ilvl="0" w:tplc="45C037C6">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C02EE8"/>
    <w:multiLevelType w:val="hybridMultilevel"/>
    <w:tmpl w:val="6C6CC5F0"/>
    <w:lvl w:ilvl="0" w:tplc="4042AF10">
      <w:start w:val="1"/>
      <w:numFmt w:val="decimal"/>
      <w:lvlText w:val="4.%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9E2FB4"/>
    <w:multiLevelType w:val="multilevel"/>
    <w:tmpl w:val="8EFC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04E6EC4"/>
    <w:multiLevelType w:val="hybridMultilevel"/>
    <w:tmpl w:val="F5C40ED0"/>
    <w:lvl w:ilvl="0" w:tplc="66BEFA4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4F25CB"/>
    <w:multiLevelType w:val="hybridMultilevel"/>
    <w:tmpl w:val="2DF4504E"/>
    <w:lvl w:ilvl="0" w:tplc="66BEFA40">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44151AE"/>
    <w:multiLevelType w:val="multilevel"/>
    <w:tmpl w:val="84B48CEC"/>
    <w:lvl w:ilvl="0">
      <w:start w:val="1"/>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32110D6"/>
    <w:multiLevelType w:val="multilevel"/>
    <w:tmpl w:val="4918B28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450C1C3D"/>
    <w:multiLevelType w:val="hybridMultilevel"/>
    <w:tmpl w:val="85B04C80"/>
    <w:lvl w:ilvl="0" w:tplc="5E766AE0">
      <w:start w:val="1"/>
      <w:numFmt w:val="decimal"/>
      <w:lvlText w:val="2.%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1E5E59"/>
    <w:multiLevelType w:val="hybridMultilevel"/>
    <w:tmpl w:val="F71A3238"/>
    <w:lvl w:ilvl="0" w:tplc="0C3CDE18">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C159C3"/>
    <w:multiLevelType w:val="hybridMultilevel"/>
    <w:tmpl w:val="1D605346"/>
    <w:lvl w:ilvl="0" w:tplc="F0C68664">
      <w:start w:val="1"/>
      <w:numFmt w:val="decimal"/>
      <w:lvlText w:val="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D36366"/>
    <w:multiLevelType w:val="hybridMultilevel"/>
    <w:tmpl w:val="3D28ADEE"/>
    <w:lvl w:ilvl="0" w:tplc="F202B80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E111F7"/>
    <w:multiLevelType w:val="multilevel"/>
    <w:tmpl w:val="DDCED926"/>
    <w:lvl w:ilvl="0">
      <w:start w:val="1"/>
      <w:numFmt w:val="decimal"/>
      <w:lvlText w:val="%1"/>
      <w:lvlJc w:val="left"/>
      <w:pPr>
        <w:ind w:left="540" w:hanging="540"/>
      </w:pPr>
      <w:rPr>
        <w:rFonts w:hint="default"/>
      </w:rPr>
    </w:lvl>
    <w:lvl w:ilvl="1">
      <w:start w:val="3"/>
      <w:numFmt w:val="decimal"/>
      <w:lvlText w:val="%1.%2"/>
      <w:lvlJc w:val="left"/>
      <w:pPr>
        <w:ind w:left="682" w:hanging="54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8" w15:restartNumberingAfterBreak="0">
    <w:nsid w:val="4CDC4A2E"/>
    <w:multiLevelType w:val="multilevel"/>
    <w:tmpl w:val="14205850"/>
    <w:lvl w:ilvl="0">
      <w:start w:val="2"/>
      <w:numFmt w:val="decimal"/>
      <w:lvlText w:val="%1"/>
      <w:lvlJc w:val="left"/>
      <w:pPr>
        <w:ind w:left="530" w:hanging="530"/>
      </w:pPr>
      <w:rPr>
        <w:rFonts w:hint="default"/>
      </w:rPr>
    </w:lvl>
    <w:lvl w:ilvl="1">
      <w:start w:val="3"/>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1F13FE4"/>
    <w:multiLevelType w:val="hybridMultilevel"/>
    <w:tmpl w:val="9D58DF60"/>
    <w:lvl w:ilvl="0" w:tplc="F88CC386">
      <w:start w:val="1"/>
      <w:numFmt w:val="upperLetter"/>
      <w:lvlText w:val="%1."/>
      <w:lvlJc w:val="left"/>
      <w:pPr>
        <w:tabs>
          <w:tab w:val="num" w:pos="36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53DB3826"/>
    <w:multiLevelType w:val="multilevel"/>
    <w:tmpl w:val="76B0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7B876DC"/>
    <w:multiLevelType w:val="hybridMultilevel"/>
    <w:tmpl w:val="CCD6D574"/>
    <w:lvl w:ilvl="0" w:tplc="786066FC">
      <w:start w:val="1"/>
      <w:numFmt w:val="decimal"/>
      <w:lvlText w:val="2.1.%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CEB741B"/>
    <w:multiLevelType w:val="multilevel"/>
    <w:tmpl w:val="E586D8E8"/>
    <w:lvl w:ilvl="0">
      <w:start w:val="1"/>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0C24B51"/>
    <w:multiLevelType w:val="hybridMultilevel"/>
    <w:tmpl w:val="F4F62D5C"/>
    <w:lvl w:ilvl="0" w:tplc="CCCE7708">
      <w:start w:val="1"/>
      <w:numFmt w:val="decimal"/>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8B6B40"/>
    <w:multiLevelType w:val="multilevel"/>
    <w:tmpl w:val="639A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DE12F64"/>
    <w:multiLevelType w:val="multilevel"/>
    <w:tmpl w:val="A2844E1E"/>
    <w:lvl w:ilvl="0">
      <w:start w:val="2"/>
      <w:numFmt w:val="decimal"/>
      <w:lvlText w:val="%1"/>
      <w:lvlJc w:val="left"/>
      <w:pPr>
        <w:ind w:left="530" w:hanging="530"/>
      </w:pPr>
      <w:rPr>
        <w:rFonts w:hint="default"/>
      </w:rPr>
    </w:lvl>
    <w:lvl w:ilvl="1">
      <w:start w:val="3"/>
      <w:numFmt w:val="decimal"/>
      <w:lvlText w:val="%1.%2"/>
      <w:lvlJc w:val="left"/>
      <w:pPr>
        <w:ind w:left="890" w:hanging="53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6F3337C1"/>
    <w:multiLevelType w:val="multilevel"/>
    <w:tmpl w:val="2CE26620"/>
    <w:lvl w:ilvl="0">
      <w:start w:val="1"/>
      <w:numFmt w:val="decimal"/>
      <w:lvlText w:val="%1."/>
      <w:lvlJc w:val="left"/>
      <w:pPr>
        <w:ind w:left="720" w:hanging="360"/>
      </w:pPr>
    </w:lvl>
    <w:lvl w:ilvl="1">
      <w:start w:val="3"/>
      <w:numFmt w:val="decimal"/>
      <w:isLgl/>
      <w:lvlText w:val="%1.%2"/>
      <w:lvlJc w:val="left"/>
      <w:pPr>
        <w:ind w:left="950" w:hanging="5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73486EDC"/>
    <w:multiLevelType w:val="hybridMultilevel"/>
    <w:tmpl w:val="4F3E5F22"/>
    <w:lvl w:ilvl="0" w:tplc="B666E538">
      <w:start w:val="1"/>
      <w:numFmt w:val="decimal"/>
      <w:lvlText w:val="3.%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250367"/>
    <w:multiLevelType w:val="singleLevel"/>
    <w:tmpl w:val="04090001"/>
    <w:lvl w:ilvl="0">
      <w:start w:val="2"/>
      <w:numFmt w:val="bullet"/>
      <w:lvlText w:val=""/>
      <w:lvlJc w:val="left"/>
      <w:pPr>
        <w:tabs>
          <w:tab w:val="num" w:pos="360"/>
        </w:tabs>
        <w:ind w:left="360" w:hanging="360"/>
      </w:pPr>
      <w:rPr>
        <w:rFonts w:ascii="Symbol" w:hAnsi="Symbol" w:hint="default"/>
      </w:rPr>
    </w:lvl>
  </w:abstractNum>
  <w:abstractNum w:abstractNumId="29" w15:restartNumberingAfterBreak="0">
    <w:nsid w:val="77AD7D80"/>
    <w:multiLevelType w:val="hybridMultilevel"/>
    <w:tmpl w:val="DD1C00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8016B3"/>
    <w:multiLevelType w:val="hybridMultilevel"/>
    <w:tmpl w:val="D1146BF8"/>
    <w:lvl w:ilvl="0" w:tplc="29A29A30">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D947DB2"/>
    <w:multiLevelType w:val="multilevel"/>
    <w:tmpl w:val="DDCED926"/>
    <w:lvl w:ilvl="0">
      <w:start w:val="1"/>
      <w:numFmt w:val="decimal"/>
      <w:lvlText w:val="%1"/>
      <w:lvlJc w:val="left"/>
      <w:pPr>
        <w:ind w:left="540" w:hanging="540"/>
      </w:pPr>
      <w:rPr>
        <w:rFonts w:hint="default"/>
      </w:rPr>
    </w:lvl>
    <w:lvl w:ilvl="1">
      <w:start w:val="3"/>
      <w:numFmt w:val="decimal"/>
      <w:lvlText w:val="%1.%2"/>
      <w:lvlJc w:val="left"/>
      <w:pPr>
        <w:ind w:left="682" w:hanging="54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num w:numId="1">
    <w:abstractNumId w:val="28"/>
  </w:num>
  <w:num w:numId="2">
    <w:abstractNumId w:val="19"/>
  </w:num>
  <w:num w:numId="3">
    <w:abstractNumId w:val="16"/>
  </w:num>
  <w:num w:numId="4">
    <w:abstractNumId w:val="3"/>
  </w:num>
  <w:num w:numId="5">
    <w:abstractNumId w:val="14"/>
  </w:num>
  <w:num w:numId="6">
    <w:abstractNumId w:val="27"/>
  </w:num>
  <w:num w:numId="7">
    <w:abstractNumId w:val="6"/>
  </w:num>
  <w:num w:numId="8">
    <w:abstractNumId w:val="30"/>
  </w:num>
  <w:num w:numId="9">
    <w:abstractNumId w:val="7"/>
  </w:num>
  <w:num w:numId="10">
    <w:abstractNumId w:val="26"/>
  </w:num>
  <w:num w:numId="11">
    <w:abstractNumId w:val="15"/>
  </w:num>
  <w:num w:numId="12">
    <w:abstractNumId w:val="23"/>
  </w:num>
  <w:num w:numId="13">
    <w:abstractNumId w:val="13"/>
  </w:num>
  <w:num w:numId="14">
    <w:abstractNumId w:val="21"/>
  </w:num>
  <w:num w:numId="15">
    <w:abstractNumId w:val="0"/>
  </w:num>
  <w:num w:numId="16">
    <w:abstractNumId w:val="2"/>
  </w:num>
  <w:num w:numId="17">
    <w:abstractNumId w:val="20"/>
  </w:num>
  <w:num w:numId="18">
    <w:abstractNumId w:val="8"/>
  </w:num>
  <w:num w:numId="19">
    <w:abstractNumId w:val="12"/>
  </w:num>
  <w:num w:numId="20">
    <w:abstractNumId w:val="31"/>
  </w:num>
  <w:num w:numId="21">
    <w:abstractNumId w:val="17"/>
  </w:num>
  <w:num w:numId="22">
    <w:abstractNumId w:val="24"/>
  </w:num>
  <w:num w:numId="23">
    <w:abstractNumId w:val="4"/>
  </w:num>
  <w:num w:numId="24">
    <w:abstractNumId w:val="11"/>
  </w:num>
  <w:num w:numId="25">
    <w:abstractNumId w:val="22"/>
  </w:num>
  <w:num w:numId="26">
    <w:abstractNumId w:val="29"/>
  </w:num>
  <w:num w:numId="27">
    <w:abstractNumId w:val="10"/>
  </w:num>
  <w:num w:numId="28">
    <w:abstractNumId w:val="1"/>
  </w:num>
  <w:num w:numId="29">
    <w:abstractNumId w:val="5"/>
  </w:num>
  <w:num w:numId="30">
    <w:abstractNumId w:val="9"/>
  </w:num>
  <w:num w:numId="31">
    <w:abstractNumId w:val="25"/>
  </w:num>
  <w:num w:numId="3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595D"/>
    <w:rsid w:val="0000103C"/>
    <w:rsid w:val="00013D80"/>
    <w:rsid w:val="00023725"/>
    <w:rsid w:val="00026353"/>
    <w:rsid w:val="00034EE4"/>
    <w:rsid w:val="000419A6"/>
    <w:rsid w:val="00051217"/>
    <w:rsid w:val="00053065"/>
    <w:rsid w:val="0008005E"/>
    <w:rsid w:val="00082490"/>
    <w:rsid w:val="000853FC"/>
    <w:rsid w:val="00087014"/>
    <w:rsid w:val="000914D7"/>
    <w:rsid w:val="000A02E8"/>
    <w:rsid w:val="000A6B41"/>
    <w:rsid w:val="000B115A"/>
    <w:rsid w:val="000D1CEE"/>
    <w:rsid w:val="000E0A7C"/>
    <w:rsid w:val="000E2395"/>
    <w:rsid w:val="000E275B"/>
    <w:rsid w:val="000E5F53"/>
    <w:rsid w:val="00100EB0"/>
    <w:rsid w:val="001017AF"/>
    <w:rsid w:val="00105A3E"/>
    <w:rsid w:val="00124E14"/>
    <w:rsid w:val="00125F64"/>
    <w:rsid w:val="00133623"/>
    <w:rsid w:val="0015124E"/>
    <w:rsid w:val="001547DD"/>
    <w:rsid w:val="001629A3"/>
    <w:rsid w:val="00173125"/>
    <w:rsid w:val="0017399F"/>
    <w:rsid w:val="00183CB5"/>
    <w:rsid w:val="001860CF"/>
    <w:rsid w:val="001935FA"/>
    <w:rsid w:val="001A7B91"/>
    <w:rsid w:val="001D1411"/>
    <w:rsid w:val="001D3A54"/>
    <w:rsid w:val="001D4764"/>
    <w:rsid w:val="001E0005"/>
    <w:rsid w:val="001E2244"/>
    <w:rsid w:val="00200E77"/>
    <w:rsid w:val="00201938"/>
    <w:rsid w:val="00202240"/>
    <w:rsid w:val="00227409"/>
    <w:rsid w:val="0023005B"/>
    <w:rsid w:val="00233817"/>
    <w:rsid w:val="002364A8"/>
    <w:rsid w:val="00241390"/>
    <w:rsid w:val="00242FC4"/>
    <w:rsid w:val="00246D3B"/>
    <w:rsid w:val="002536AF"/>
    <w:rsid w:val="00276D7A"/>
    <w:rsid w:val="0027741B"/>
    <w:rsid w:val="0029788F"/>
    <w:rsid w:val="002A221F"/>
    <w:rsid w:val="002A786C"/>
    <w:rsid w:val="002B0BD5"/>
    <w:rsid w:val="002B139D"/>
    <w:rsid w:val="002B2F58"/>
    <w:rsid w:val="002E25FE"/>
    <w:rsid w:val="002E3D9A"/>
    <w:rsid w:val="002F177F"/>
    <w:rsid w:val="003041D6"/>
    <w:rsid w:val="00311747"/>
    <w:rsid w:val="0032141D"/>
    <w:rsid w:val="0034312C"/>
    <w:rsid w:val="0034433B"/>
    <w:rsid w:val="003534DF"/>
    <w:rsid w:val="00367197"/>
    <w:rsid w:val="00372DBB"/>
    <w:rsid w:val="00382CDB"/>
    <w:rsid w:val="00384DD6"/>
    <w:rsid w:val="00386B7E"/>
    <w:rsid w:val="00393CEC"/>
    <w:rsid w:val="003949B3"/>
    <w:rsid w:val="00397BEA"/>
    <w:rsid w:val="003B13A1"/>
    <w:rsid w:val="003B5839"/>
    <w:rsid w:val="003B676B"/>
    <w:rsid w:val="003C11AD"/>
    <w:rsid w:val="003C4515"/>
    <w:rsid w:val="003C5818"/>
    <w:rsid w:val="003C61A4"/>
    <w:rsid w:val="003E3979"/>
    <w:rsid w:val="00401876"/>
    <w:rsid w:val="00404AB5"/>
    <w:rsid w:val="00406E2B"/>
    <w:rsid w:val="004078F1"/>
    <w:rsid w:val="00410926"/>
    <w:rsid w:val="00425192"/>
    <w:rsid w:val="00431BDD"/>
    <w:rsid w:val="00434BFD"/>
    <w:rsid w:val="00470A78"/>
    <w:rsid w:val="004A2F67"/>
    <w:rsid w:val="004C27AC"/>
    <w:rsid w:val="004C3237"/>
    <w:rsid w:val="004C556C"/>
    <w:rsid w:val="004D12F8"/>
    <w:rsid w:val="004F5E93"/>
    <w:rsid w:val="00504B98"/>
    <w:rsid w:val="005163C0"/>
    <w:rsid w:val="00520F8F"/>
    <w:rsid w:val="005227E8"/>
    <w:rsid w:val="005255BE"/>
    <w:rsid w:val="0053108A"/>
    <w:rsid w:val="00543D4B"/>
    <w:rsid w:val="00553DD9"/>
    <w:rsid w:val="005639FF"/>
    <w:rsid w:val="005737E9"/>
    <w:rsid w:val="0059055A"/>
    <w:rsid w:val="00590943"/>
    <w:rsid w:val="005A6A66"/>
    <w:rsid w:val="005B72E4"/>
    <w:rsid w:val="005C2BBB"/>
    <w:rsid w:val="005C439C"/>
    <w:rsid w:val="005C7745"/>
    <w:rsid w:val="005D0614"/>
    <w:rsid w:val="005D4A7E"/>
    <w:rsid w:val="005E1D65"/>
    <w:rsid w:val="005E4864"/>
    <w:rsid w:val="005E7D58"/>
    <w:rsid w:val="005F090F"/>
    <w:rsid w:val="005F2D11"/>
    <w:rsid w:val="00604A2E"/>
    <w:rsid w:val="00623091"/>
    <w:rsid w:val="006232C3"/>
    <w:rsid w:val="0064552D"/>
    <w:rsid w:val="00666FDF"/>
    <w:rsid w:val="00672CF5"/>
    <w:rsid w:val="00673E75"/>
    <w:rsid w:val="00697EA4"/>
    <w:rsid w:val="006B43B5"/>
    <w:rsid w:val="006D71B5"/>
    <w:rsid w:val="006E1856"/>
    <w:rsid w:val="00720509"/>
    <w:rsid w:val="007214B3"/>
    <w:rsid w:val="007322C2"/>
    <w:rsid w:val="00753BC3"/>
    <w:rsid w:val="00757B4E"/>
    <w:rsid w:val="00775494"/>
    <w:rsid w:val="00781B1C"/>
    <w:rsid w:val="0078206C"/>
    <w:rsid w:val="00785CBE"/>
    <w:rsid w:val="00790AC0"/>
    <w:rsid w:val="007A7681"/>
    <w:rsid w:val="007D071A"/>
    <w:rsid w:val="007F3799"/>
    <w:rsid w:val="00805896"/>
    <w:rsid w:val="008078D4"/>
    <w:rsid w:val="008144BD"/>
    <w:rsid w:val="008169EE"/>
    <w:rsid w:val="008253CB"/>
    <w:rsid w:val="008559F1"/>
    <w:rsid w:val="008651DF"/>
    <w:rsid w:val="00874747"/>
    <w:rsid w:val="0087507C"/>
    <w:rsid w:val="008838B9"/>
    <w:rsid w:val="0089049E"/>
    <w:rsid w:val="00892C7A"/>
    <w:rsid w:val="008976E3"/>
    <w:rsid w:val="008B0A2F"/>
    <w:rsid w:val="008B34B7"/>
    <w:rsid w:val="008B3943"/>
    <w:rsid w:val="008B3F54"/>
    <w:rsid w:val="008C4DDB"/>
    <w:rsid w:val="008D01D1"/>
    <w:rsid w:val="008D0540"/>
    <w:rsid w:val="008D472B"/>
    <w:rsid w:val="00901665"/>
    <w:rsid w:val="00904E9E"/>
    <w:rsid w:val="00923A7F"/>
    <w:rsid w:val="00927D73"/>
    <w:rsid w:val="00936F9D"/>
    <w:rsid w:val="00937D3A"/>
    <w:rsid w:val="0097476A"/>
    <w:rsid w:val="00982F8E"/>
    <w:rsid w:val="00993C61"/>
    <w:rsid w:val="009947BA"/>
    <w:rsid w:val="009B0723"/>
    <w:rsid w:val="009C2504"/>
    <w:rsid w:val="009C6736"/>
    <w:rsid w:val="009D1CC3"/>
    <w:rsid w:val="009E142E"/>
    <w:rsid w:val="009E660F"/>
    <w:rsid w:val="009F70E1"/>
    <w:rsid w:val="009F7DDD"/>
    <w:rsid w:val="00A0079C"/>
    <w:rsid w:val="00A038E0"/>
    <w:rsid w:val="00A25862"/>
    <w:rsid w:val="00A34C32"/>
    <w:rsid w:val="00A37737"/>
    <w:rsid w:val="00A435B9"/>
    <w:rsid w:val="00A43B06"/>
    <w:rsid w:val="00A4541E"/>
    <w:rsid w:val="00A5096B"/>
    <w:rsid w:val="00A5369E"/>
    <w:rsid w:val="00A6595D"/>
    <w:rsid w:val="00A674F8"/>
    <w:rsid w:val="00A67656"/>
    <w:rsid w:val="00A75E8B"/>
    <w:rsid w:val="00A81B1D"/>
    <w:rsid w:val="00AB0867"/>
    <w:rsid w:val="00AC0612"/>
    <w:rsid w:val="00AC361F"/>
    <w:rsid w:val="00AC6520"/>
    <w:rsid w:val="00AD42D3"/>
    <w:rsid w:val="00AE5DAA"/>
    <w:rsid w:val="00AE78E3"/>
    <w:rsid w:val="00AF4D30"/>
    <w:rsid w:val="00B01DE1"/>
    <w:rsid w:val="00B032AD"/>
    <w:rsid w:val="00B055C2"/>
    <w:rsid w:val="00B13D8D"/>
    <w:rsid w:val="00B2564A"/>
    <w:rsid w:val="00B44E71"/>
    <w:rsid w:val="00B6590B"/>
    <w:rsid w:val="00B803F1"/>
    <w:rsid w:val="00B8642E"/>
    <w:rsid w:val="00B9743C"/>
    <w:rsid w:val="00BB3FBD"/>
    <w:rsid w:val="00BC2197"/>
    <w:rsid w:val="00BC6E32"/>
    <w:rsid w:val="00BD26E1"/>
    <w:rsid w:val="00BD6355"/>
    <w:rsid w:val="00BD6E53"/>
    <w:rsid w:val="00C11FBE"/>
    <w:rsid w:val="00C21508"/>
    <w:rsid w:val="00C352F7"/>
    <w:rsid w:val="00C40CB3"/>
    <w:rsid w:val="00C72F90"/>
    <w:rsid w:val="00C749AC"/>
    <w:rsid w:val="00CA4115"/>
    <w:rsid w:val="00CC104F"/>
    <w:rsid w:val="00CC663E"/>
    <w:rsid w:val="00CD1A13"/>
    <w:rsid w:val="00CD289F"/>
    <w:rsid w:val="00CD53F4"/>
    <w:rsid w:val="00CE65F6"/>
    <w:rsid w:val="00CF653F"/>
    <w:rsid w:val="00D12EBA"/>
    <w:rsid w:val="00D20695"/>
    <w:rsid w:val="00D304CA"/>
    <w:rsid w:val="00D349A9"/>
    <w:rsid w:val="00D34D88"/>
    <w:rsid w:val="00D4437A"/>
    <w:rsid w:val="00D56596"/>
    <w:rsid w:val="00D63B95"/>
    <w:rsid w:val="00D71490"/>
    <w:rsid w:val="00D82BCB"/>
    <w:rsid w:val="00D86BDD"/>
    <w:rsid w:val="00D96A03"/>
    <w:rsid w:val="00DA0A08"/>
    <w:rsid w:val="00DA3814"/>
    <w:rsid w:val="00DB10B7"/>
    <w:rsid w:val="00DD2A4B"/>
    <w:rsid w:val="00DD4D44"/>
    <w:rsid w:val="00DD570E"/>
    <w:rsid w:val="00DF2C3D"/>
    <w:rsid w:val="00DF7157"/>
    <w:rsid w:val="00E122BE"/>
    <w:rsid w:val="00E12EE5"/>
    <w:rsid w:val="00E14706"/>
    <w:rsid w:val="00E2013C"/>
    <w:rsid w:val="00E27A95"/>
    <w:rsid w:val="00E367C8"/>
    <w:rsid w:val="00E526E6"/>
    <w:rsid w:val="00E71D07"/>
    <w:rsid w:val="00EB377F"/>
    <w:rsid w:val="00EB5004"/>
    <w:rsid w:val="00EB751B"/>
    <w:rsid w:val="00EC6C03"/>
    <w:rsid w:val="00ED2DA8"/>
    <w:rsid w:val="00EE7602"/>
    <w:rsid w:val="00F06425"/>
    <w:rsid w:val="00F152C4"/>
    <w:rsid w:val="00F177F5"/>
    <w:rsid w:val="00F2049D"/>
    <w:rsid w:val="00F33AA5"/>
    <w:rsid w:val="00F35FA8"/>
    <w:rsid w:val="00F37BC1"/>
    <w:rsid w:val="00F522CA"/>
    <w:rsid w:val="00F52A6F"/>
    <w:rsid w:val="00F6260D"/>
    <w:rsid w:val="00F65650"/>
    <w:rsid w:val="00F72850"/>
    <w:rsid w:val="00F73D26"/>
    <w:rsid w:val="00F7591E"/>
    <w:rsid w:val="00F93D56"/>
    <w:rsid w:val="00F93EB7"/>
    <w:rsid w:val="00FA4F60"/>
    <w:rsid w:val="00FC1B40"/>
    <w:rsid w:val="00FE3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C4FAFBF"/>
  <w15:docId w15:val="{5235B8BD-52EC-4E74-BC59-DD763B1CB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3979"/>
  </w:style>
  <w:style w:type="paragraph" w:styleId="Heading1">
    <w:name w:val="heading 1"/>
    <w:basedOn w:val="Normal"/>
    <w:next w:val="Normal"/>
    <w:qFormat/>
    <w:rsid w:val="00E367C8"/>
    <w:pPr>
      <w:keepNext/>
      <w:jc w:val="center"/>
      <w:outlineLvl w:val="0"/>
    </w:pPr>
    <w:rPr>
      <w:sz w:val="32"/>
      <w:szCs w:val="20"/>
    </w:rPr>
  </w:style>
  <w:style w:type="paragraph" w:styleId="Heading2">
    <w:name w:val="heading 2"/>
    <w:basedOn w:val="Normal"/>
    <w:next w:val="Normal"/>
    <w:qFormat/>
    <w:rsid w:val="007214B3"/>
    <w:pPr>
      <w:keepNext/>
      <w:jc w:val="center"/>
      <w:outlineLvl w:val="1"/>
    </w:pPr>
    <w:rPr>
      <w:b/>
      <w:sz w:val="28"/>
      <w:szCs w:val="20"/>
    </w:rPr>
  </w:style>
  <w:style w:type="paragraph" w:styleId="Heading3">
    <w:name w:val="heading 3"/>
    <w:basedOn w:val="Normal"/>
    <w:next w:val="Normal"/>
    <w:link w:val="Heading3Char"/>
    <w:qFormat/>
    <w:rsid w:val="007214B3"/>
    <w:pPr>
      <w:keepNext/>
      <w:spacing w:before="240" w:after="60"/>
      <w:outlineLvl w:val="2"/>
    </w:pPr>
    <w:rPr>
      <w:rFonts w:cs="Arial"/>
      <w:b/>
      <w:bC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10926"/>
    <w:pPr>
      <w:tabs>
        <w:tab w:val="center" w:pos="4320"/>
        <w:tab w:val="right" w:pos="8640"/>
      </w:tabs>
    </w:pPr>
  </w:style>
  <w:style w:type="paragraph" w:styleId="Footer">
    <w:name w:val="footer"/>
    <w:basedOn w:val="Normal"/>
    <w:link w:val="FooterChar"/>
    <w:uiPriority w:val="99"/>
    <w:rsid w:val="00410926"/>
    <w:pPr>
      <w:tabs>
        <w:tab w:val="center" w:pos="4320"/>
        <w:tab w:val="right" w:pos="8640"/>
      </w:tabs>
    </w:pPr>
  </w:style>
  <w:style w:type="paragraph" w:styleId="Title">
    <w:name w:val="Title"/>
    <w:basedOn w:val="Normal"/>
    <w:qFormat/>
    <w:rsid w:val="00F177F5"/>
    <w:pPr>
      <w:jc w:val="center"/>
    </w:pPr>
    <w:rPr>
      <w:sz w:val="28"/>
      <w:szCs w:val="20"/>
    </w:rPr>
  </w:style>
  <w:style w:type="paragraph" w:styleId="Subtitle">
    <w:name w:val="Subtitle"/>
    <w:basedOn w:val="Normal"/>
    <w:qFormat/>
    <w:rsid w:val="00F177F5"/>
    <w:rPr>
      <w:sz w:val="28"/>
      <w:szCs w:val="20"/>
    </w:rPr>
  </w:style>
  <w:style w:type="paragraph" w:styleId="BodyText">
    <w:name w:val="Body Text"/>
    <w:basedOn w:val="Normal"/>
    <w:rsid w:val="00F177F5"/>
    <w:rPr>
      <w:sz w:val="28"/>
      <w:szCs w:val="20"/>
    </w:rPr>
  </w:style>
  <w:style w:type="character" w:styleId="PageNumber">
    <w:name w:val="page number"/>
    <w:basedOn w:val="DefaultParagraphFont"/>
    <w:rsid w:val="00A0079C"/>
  </w:style>
  <w:style w:type="table" w:styleId="TableGrid">
    <w:name w:val="Table Grid"/>
    <w:basedOn w:val="TableNormal"/>
    <w:rsid w:val="005D4A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425192"/>
    <w:rPr>
      <w:rFonts w:ascii="Tahoma" w:hAnsi="Tahoma" w:cs="Tahoma"/>
      <w:sz w:val="16"/>
      <w:szCs w:val="16"/>
    </w:rPr>
  </w:style>
  <w:style w:type="paragraph" w:styleId="DocumentMap">
    <w:name w:val="Document Map"/>
    <w:basedOn w:val="Normal"/>
    <w:link w:val="DocumentMapChar"/>
    <w:rsid w:val="00E2013C"/>
    <w:rPr>
      <w:rFonts w:ascii="Tahoma" w:hAnsi="Tahoma" w:cs="Tahoma"/>
      <w:sz w:val="16"/>
      <w:szCs w:val="16"/>
    </w:rPr>
  </w:style>
  <w:style w:type="character" w:customStyle="1" w:styleId="DocumentMapChar">
    <w:name w:val="Document Map Char"/>
    <w:basedOn w:val="DefaultParagraphFont"/>
    <w:link w:val="DocumentMap"/>
    <w:rsid w:val="00E2013C"/>
    <w:rPr>
      <w:rFonts w:ascii="Tahoma" w:hAnsi="Tahoma" w:cs="Tahoma"/>
      <w:sz w:val="16"/>
      <w:szCs w:val="16"/>
    </w:rPr>
  </w:style>
  <w:style w:type="paragraph" w:customStyle="1" w:styleId="Heading2-TimesNewRowman">
    <w:name w:val="Heading 2 - Times New Rowman"/>
    <w:basedOn w:val="Heading2"/>
    <w:rsid w:val="007214B3"/>
    <w:pPr>
      <w:jc w:val="both"/>
    </w:pPr>
    <w:rPr>
      <w:bCs/>
    </w:rPr>
  </w:style>
  <w:style w:type="paragraph" w:styleId="ListParagraph">
    <w:name w:val="List Paragraph"/>
    <w:basedOn w:val="Normal"/>
    <w:uiPriority w:val="34"/>
    <w:qFormat/>
    <w:rsid w:val="00372DBB"/>
    <w:pPr>
      <w:ind w:left="720"/>
      <w:contextualSpacing/>
    </w:pPr>
  </w:style>
  <w:style w:type="paragraph" w:styleId="TOC1">
    <w:name w:val="toc 1"/>
    <w:basedOn w:val="Normal"/>
    <w:next w:val="Normal"/>
    <w:autoRedefine/>
    <w:uiPriority w:val="39"/>
    <w:rsid w:val="00A75E8B"/>
    <w:pPr>
      <w:spacing w:after="100"/>
    </w:pPr>
  </w:style>
  <w:style w:type="paragraph" w:styleId="TOC2">
    <w:name w:val="toc 2"/>
    <w:basedOn w:val="Normal"/>
    <w:next w:val="Normal"/>
    <w:autoRedefine/>
    <w:uiPriority w:val="39"/>
    <w:rsid w:val="00A75E8B"/>
    <w:pPr>
      <w:spacing w:after="100"/>
      <w:ind w:left="260"/>
    </w:pPr>
  </w:style>
  <w:style w:type="paragraph" w:styleId="TOC3">
    <w:name w:val="toc 3"/>
    <w:basedOn w:val="Normal"/>
    <w:next w:val="Normal"/>
    <w:autoRedefine/>
    <w:uiPriority w:val="39"/>
    <w:rsid w:val="00A75E8B"/>
    <w:pPr>
      <w:spacing w:after="100"/>
      <w:ind w:left="520"/>
    </w:pPr>
  </w:style>
  <w:style w:type="character" w:styleId="Hyperlink">
    <w:name w:val="Hyperlink"/>
    <w:basedOn w:val="DefaultParagraphFont"/>
    <w:uiPriority w:val="99"/>
    <w:unhideWhenUsed/>
    <w:rsid w:val="00A75E8B"/>
    <w:rPr>
      <w:color w:val="0000FF" w:themeColor="hyperlink"/>
      <w:u w:val="single"/>
    </w:rPr>
  </w:style>
  <w:style w:type="paragraph" w:styleId="Caption">
    <w:name w:val="caption"/>
    <w:basedOn w:val="Normal"/>
    <w:next w:val="Normal"/>
    <w:unhideWhenUsed/>
    <w:qFormat/>
    <w:rsid w:val="002A786C"/>
    <w:pPr>
      <w:spacing w:after="200"/>
    </w:pPr>
    <w:rPr>
      <w:i/>
      <w:iCs/>
      <w:color w:val="1F497D" w:themeColor="text2"/>
      <w:sz w:val="18"/>
      <w:szCs w:val="18"/>
    </w:rPr>
  </w:style>
  <w:style w:type="paragraph" w:styleId="TableofFigures">
    <w:name w:val="table of figures"/>
    <w:basedOn w:val="Normal"/>
    <w:next w:val="Normal"/>
    <w:uiPriority w:val="99"/>
    <w:unhideWhenUsed/>
    <w:rsid w:val="002A786C"/>
  </w:style>
  <w:style w:type="character" w:customStyle="1" w:styleId="Heading3Char">
    <w:name w:val="Heading 3 Char"/>
    <w:basedOn w:val="DefaultParagraphFont"/>
    <w:link w:val="Heading3"/>
    <w:rsid w:val="006D71B5"/>
    <w:rPr>
      <w:rFonts w:cs="Arial"/>
      <w:b/>
      <w:bCs/>
      <w:i/>
    </w:rPr>
  </w:style>
  <w:style w:type="character" w:customStyle="1" w:styleId="UnresolvedMention">
    <w:name w:val="Unresolved Mention"/>
    <w:basedOn w:val="DefaultParagraphFont"/>
    <w:uiPriority w:val="99"/>
    <w:semiHidden/>
    <w:unhideWhenUsed/>
    <w:rsid w:val="0027741B"/>
    <w:rPr>
      <w:color w:val="605E5C"/>
      <w:shd w:val="clear" w:color="auto" w:fill="E1DFDD"/>
    </w:rPr>
  </w:style>
  <w:style w:type="paragraph" w:styleId="NormalWeb">
    <w:name w:val="Normal (Web)"/>
    <w:basedOn w:val="Normal"/>
    <w:uiPriority w:val="99"/>
    <w:semiHidden/>
    <w:unhideWhenUsed/>
    <w:rsid w:val="00AE78E3"/>
    <w:pPr>
      <w:spacing w:before="100" w:beforeAutospacing="1" w:after="100" w:afterAutospacing="1"/>
    </w:pPr>
    <w:rPr>
      <w:sz w:val="24"/>
      <w:szCs w:val="24"/>
    </w:rPr>
  </w:style>
  <w:style w:type="character" w:styleId="Strong">
    <w:name w:val="Strong"/>
    <w:basedOn w:val="DefaultParagraphFont"/>
    <w:uiPriority w:val="22"/>
    <w:qFormat/>
    <w:rsid w:val="00AE78E3"/>
    <w:rPr>
      <w:b/>
      <w:bCs/>
    </w:rPr>
  </w:style>
  <w:style w:type="character" w:styleId="Emphasis">
    <w:name w:val="Emphasis"/>
    <w:basedOn w:val="DefaultParagraphFont"/>
    <w:uiPriority w:val="20"/>
    <w:qFormat/>
    <w:rsid w:val="00AE78E3"/>
    <w:rPr>
      <w:i/>
      <w:iCs/>
    </w:rPr>
  </w:style>
  <w:style w:type="character" w:customStyle="1" w:styleId="FooterChar">
    <w:name w:val="Footer Char"/>
    <w:basedOn w:val="DefaultParagraphFont"/>
    <w:link w:val="Footer"/>
    <w:uiPriority w:val="99"/>
    <w:rsid w:val="00E27A95"/>
  </w:style>
  <w:style w:type="paragraph" w:customStyle="1" w:styleId="bang">
    <w:name w:val="bang"/>
    <w:basedOn w:val="Normal"/>
    <w:link w:val="bangChar"/>
    <w:qFormat/>
    <w:rsid w:val="00D86BDD"/>
    <w:rPr>
      <w:i/>
      <w:color w:val="000000" w:themeColor="text1"/>
    </w:rPr>
  </w:style>
  <w:style w:type="character" w:customStyle="1" w:styleId="bangChar">
    <w:name w:val="bang Char"/>
    <w:basedOn w:val="DefaultParagraphFont"/>
    <w:link w:val="bang"/>
    <w:rsid w:val="00D86BDD"/>
    <w:rPr>
      <w:i/>
      <w:color w:val="000000" w:themeColor="text1"/>
    </w:rPr>
  </w:style>
  <w:style w:type="paragraph" w:customStyle="1" w:styleId="hnh">
    <w:name w:val="hịnh"/>
    <w:basedOn w:val="Normal"/>
    <w:link w:val="hnhChar"/>
    <w:qFormat/>
    <w:rsid w:val="00D86BDD"/>
    <w:pPr>
      <w:spacing w:line="360" w:lineRule="auto"/>
      <w:ind w:firstLine="720"/>
      <w:jc w:val="center"/>
    </w:pPr>
    <w:rPr>
      <w:i/>
      <w:iCs/>
    </w:rPr>
  </w:style>
  <w:style w:type="character" w:customStyle="1" w:styleId="hnhChar">
    <w:name w:val="hịnh Char"/>
    <w:basedOn w:val="DefaultParagraphFont"/>
    <w:link w:val="hnh"/>
    <w:rsid w:val="00D86BD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1370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www.phpmyadmin.net/doc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s://www.w3schools.com/php/php_mysql_intro.asp"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hyperlink" Target="https://dev.mysql.com/do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uy%20Phat\PTUDVMNM\09-Mau%20bao%20cao%20ket%20thuc%20mon%20PTUDWeb%20ma%20nguon%20mo%20-%20newes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25E69D-C984-4826-A474-722BA61A2C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09-Mau bao cao ket thuc mon PTUDWeb ma nguon mo - newest.dotx</Template>
  <TotalTime>864</TotalTime>
  <Pages>55</Pages>
  <Words>9432</Words>
  <Characters>53765</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TRƯỜNG ĐẠI HỌC TRÀ VINH</vt:lpstr>
    </vt:vector>
  </TitlesOfParts>
  <Company>TUV</Company>
  <LinksUpToDate>false</LinksUpToDate>
  <CharactersWithSpaces>63071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TRƯỜNG ĐẠI HỌC TRÀ VINH</dc:title>
  <dc:creator>CRC</dc:creator>
  <cp:lastModifiedBy>CRC</cp:lastModifiedBy>
  <cp:revision>25</cp:revision>
  <cp:lastPrinted>2010-05-05T02:12:00Z</cp:lastPrinted>
  <dcterms:created xsi:type="dcterms:W3CDTF">2025-12-28T02:16:00Z</dcterms:created>
  <dcterms:modified xsi:type="dcterms:W3CDTF">2026-01-06T00:42:00Z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96468e67-b8c7-4af5-b59d-ce8100560845</vt:lpwstr>
  </property>
</Properties>
</file>